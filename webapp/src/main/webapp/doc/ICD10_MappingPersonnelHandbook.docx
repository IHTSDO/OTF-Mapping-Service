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1E0" w:firstRow="1" w:lastRow="1" w:firstColumn="1" w:lastColumn="1" w:noHBand="0" w:noVBand="0"/>
      </w:tblPr>
      <w:tblGrid>
        <w:gridCol w:w="948"/>
        <w:gridCol w:w="420"/>
        <w:gridCol w:w="8753"/>
      </w:tblGrid>
      <w:tr w:rsidR="00164EBB" w:rsidRPr="00A265B8" w14:paraId="161719D6" w14:textId="77777777" w:rsidTr="00A96838">
        <w:trPr>
          <w:trHeight w:val="3686"/>
        </w:trPr>
        <w:tc>
          <w:tcPr>
            <w:tcW w:w="10121" w:type="dxa"/>
            <w:gridSpan w:val="3"/>
            <w:tcMar>
              <w:bottom w:w="567" w:type="dxa"/>
            </w:tcMar>
          </w:tcPr>
          <w:p w14:paraId="3EDE35C5" w14:textId="77777777" w:rsidR="007644C6" w:rsidRDefault="00236776" w:rsidP="007644C6">
            <w:pPr>
              <w:pStyle w:val="Maintitle"/>
              <w:ind w:right="-1041"/>
            </w:pPr>
            <w:bookmarkStart w:id="0" w:name="Title" w:colFirst="0" w:colLast="0"/>
            <w:bookmarkStart w:id="1" w:name="_GoBack"/>
            <w:bookmarkEnd w:id="1"/>
            <w:r>
              <w:t xml:space="preserve">Mapping </w:t>
            </w:r>
            <w:r w:rsidR="007644C6">
              <w:t>Personnel</w:t>
            </w:r>
            <w:r>
              <w:t xml:space="preserve"> Handbook</w:t>
            </w:r>
          </w:p>
          <w:p w14:paraId="6DC19923" w14:textId="77777777" w:rsidR="007644C6" w:rsidRDefault="007644C6" w:rsidP="007644C6">
            <w:pPr>
              <w:pStyle w:val="Maintitle"/>
              <w:ind w:right="-1041"/>
            </w:pPr>
          </w:p>
          <w:p w14:paraId="371CB400" w14:textId="77777777" w:rsidR="007644C6" w:rsidRPr="007644C6" w:rsidRDefault="007644C6" w:rsidP="007644C6">
            <w:pPr>
              <w:pStyle w:val="Maintitle"/>
              <w:ind w:right="-1041"/>
              <w:rPr>
                <w:sz w:val="56"/>
                <w:szCs w:val="56"/>
              </w:rPr>
            </w:pPr>
            <w:r w:rsidRPr="007644C6">
              <w:rPr>
                <w:sz w:val="56"/>
                <w:szCs w:val="56"/>
              </w:rPr>
              <w:t>Principles and standards</w:t>
            </w:r>
          </w:p>
          <w:p w14:paraId="63322735" w14:textId="77777777" w:rsidR="00164EBB" w:rsidRPr="00A265B8" w:rsidRDefault="00164EBB" w:rsidP="007644C6">
            <w:pPr>
              <w:pStyle w:val="Maintitle"/>
              <w:ind w:right="-1041"/>
            </w:pPr>
            <w:r>
              <w:t xml:space="preserve"> </w:t>
            </w:r>
          </w:p>
        </w:tc>
      </w:tr>
      <w:tr w:rsidR="00164EBB" w14:paraId="2EA6CB91" w14:textId="77777777" w:rsidTr="00A96838">
        <w:trPr>
          <w:trHeight w:val="567"/>
        </w:trPr>
        <w:tc>
          <w:tcPr>
            <w:tcW w:w="10121" w:type="dxa"/>
            <w:gridSpan w:val="3"/>
            <w:tcMar>
              <w:bottom w:w="567" w:type="dxa"/>
            </w:tcMar>
          </w:tcPr>
          <w:p w14:paraId="0F46EAB5" w14:textId="77777777" w:rsidR="00164EBB" w:rsidRDefault="00164EBB" w:rsidP="00236776">
            <w:pPr>
              <w:pStyle w:val="Subtitle"/>
            </w:pPr>
            <w:bookmarkStart w:id="2" w:name="Subtitle" w:colFirst="0" w:colLast="0"/>
            <w:bookmarkEnd w:id="0"/>
            <w:r>
              <w:t>Linking SNOMED CT</w:t>
            </w:r>
            <w:r>
              <w:rPr>
                <w:rFonts w:cs="Arial"/>
              </w:rPr>
              <w:t>®</w:t>
            </w:r>
            <w:r>
              <w:t xml:space="preserve"> Concepts to ICD-10 </w:t>
            </w:r>
          </w:p>
        </w:tc>
      </w:tr>
      <w:tr w:rsidR="00164EBB" w:rsidRPr="00A96838" w14:paraId="70321398" w14:textId="77777777" w:rsidTr="00A96838">
        <w:tc>
          <w:tcPr>
            <w:tcW w:w="948" w:type="dxa"/>
            <w:tcMar>
              <w:right w:w="0" w:type="dxa"/>
            </w:tcMar>
          </w:tcPr>
          <w:p w14:paraId="4FDC3ACA" w14:textId="77777777" w:rsidR="00164EBB" w:rsidRDefault="00164EBB" w:rsidP="00F81870">
            <w:pPr>
              <w:pStyle w:val="Subtitle"/>
            </w:pPr>
            <w:bookmarkStart w:id="3" w:name="DocumentDate" w:colFirst="1" w:colLast="1"/>
            <w:bookmarkEnd w:id="2"/>
            <w:r>
              <w:t xml:space="preserve">Date </w:t>
            </w:r>
          </w:p>
        </w:tc>
        <w:tc>
          <w:tcPr>
            <w:tcW w:w="9173" w:type="dxa"/>
            <w:gridSpan w:val="2"/>
            <w:tcBorders>
              <w:left w:val="nil"/>
            </w:tcBorders>
          </w:tcPr>
          <w:p w14:paraId="4EC82B4D" w14:textId="2439B1BF" w:rsidR="00164EBB" w:rsidRDefault="00236776" w:rsidP="00517418">
            <w:pPr>
              <w:pStyle w:val="Subtitle"/>
            </w:pPr>
            <w:r>
              <w:t>201</w:t>
            </w:r>
            <w:r w:rsidR="007E308B">
              <w:t>3</w:t>
            </w:r>
            <w:r w:rsidR="00517418">
              <w:t>121</w:t>
            </w:r>
            <w:r w:rsidR="00447B8D">
              <w:t>3</w:t>
            </w:r>
          </w:p>
        </w:tc>
      </w:tr>
      <w:tr w:rsidR="00164EBB" w:rsidRPr="00A96838" w14:paraId="0D95B6D4" w14:textId="77777777" w:rsidTr="00A96838">
        <w:tc>
          <w:tcPr>
            <w:tcW w:w="1368" w:type="dxa"/>
            <w:gridSpan w:val="2"/>
            <w:tcMar>
              <w:right w:w="0" w:type="dxa"/>
            </w:tcMar>
          </w:tcPr>
          <w:p w14:paraId="4C269A44" w14:textId="77777777" w:rsidR="00164EBB" w:rsidRDefault="00164EBB" w:rsidP="00F81870">
            <w:pPr>
              <w:pStyle w:val="Subtitle"/>
            </w:pPr>
            <w:bookmarkStart w:id="4" w:name="Version_Frontpage" w:colFirst="1" w:colLast="1"/>
            <w:bookmarkEnd w:id="3"/>
            <w:r>
              <w:t xml:space="preserve">Version </w:t>
            </w:r>
          </w:p>
        </w:tc>
        <w:tc>
          <w:tcPr>
            <w:tcW w:w="8753" w:type="dxa"/>
          </w:tcPr>
          <w:p w14:paraId="7FF8F9D7" w14:textId="5BCBE57F" w:rsidR="00164EBB" w:rsidRPr="007E308B" w:rsidRDefault="007D155D" w:rsidP="00D8427B">
            <w:pPr>
              <w:pStyle w:val="Version"/>
              <w:rPr>
                <w:color w:val="1F497D" w:themeColor="text2"/>
              </w:rPr>
            </w:pPr>
            <w:r>
              <w:rPr>
                <w:color w:val="1F497D" w:themeColor="text2"/>
              </w:rPr>
              <w:t>1.</w:t>
            </w:r>
            <w:r w:rsidR="00517418">
              <w:rPr>
                <w:color w:val="1F497D" w:themeColor="text2"/>
              </w:rPr>
              <w:t>5</w:t>
            </w:r>
          </w:p>
        </w:tc>
      </w:tr>
      <w:bookmarkEnd w:id="4"/>
    </w:tbl>
    <w:p w14:paraId="43939119" w14:textId="77777777" w:rsidR="00164EBB" w:rsidRDefault="00164EBB" w:rsidP="005C10C9">
      <w:pPr>
        <w:sectPr w:rsidR="00164EBB" w:rsidSect="00615F50">
          <w:headerReference w:type="default" r:id="rId9"/>
          <w:footerReference w:type="default" r:id="rId10"/>
          <w:headerReference w:type="first" r:id="rId11"/>
          <w:pgSz w:w="11906" w:h="16838" w:code="9"/>
          <w:pgMar w:top="3515" w:right="964" w:bottom="1701" w:left="964" w:header="454" w:footer="454" w:gutter="0"/>
          <w:cols w:space="708"/>
          <w:titlePg/>
          <w:docGrid w:linePitch="360"/>
        </w:sectPr>
      </w:pPr>
    </w:p>
    <w:p w14:paraId="0F323AC3" w14:textId="77777777" w:rsidR="00164EBB" w:rsidRPr="00E87BDC" w:rsidRDefault="00164EBB" w:rsidP="00D811B5">
      <w:pPr>
        <w:pStyle w:val="Headingbold"/>
      </w:pPr>
      <w:r w:rsidRPr="00E87BDC">
        <w:lastRenderedPageBreak/>
        <w:t>Amendment History</w:t>
      </w:r>
    </w:p>
    <w:tbl>
      <w:tblPr>
        <w:tblW w:w="87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2237"/>
        <w:gridCol w:w="4906"/>
      </w:tblGrid>
      <w:tr w:rsidR="009C7FCD" w:rsidRPr="00A96838" w14:paraId="3A63FE77" w14:textId="77777777" w:rsidTr="000B70DE">
        <w:trPr>
          <w:trHeight w:val="397"/>
        </w:trPr>
        <w:tc>
          <w:tcPr>
            <w:tcW w:w="1620" w:type="dxa"/>
            <w:tcBorders>
              <w:left w:val="nil"/>
              <w:right w:val="nil"/>
            </w:tcBorders>
            <w:shd w:val="clear" w:color="auto" w:fill="C7DAF1"/>
            <w:vAlign w:val="center"/>
          </w:tcPr>
          <w:p w14:paraId="1504F3AE" w14:textId="77777777" w:rsidR="009C7FCD" w:rsidRPr="00A96838" w:rsidRDefault="009C7FCD" w:rsidP="000B70DE">
            <w:pPr>
              <w:rPr>
                <w:b/>
              </w:rPr>
            </w:pPr>
            <w:bookmarkStart w:id="5" w:name="AmendmentHistoryTable"/>
            <w:r w:rsidRPr="00A96838">
              <w:rPr>
                <w:b/>
              </w:rPr>
              <w:t>Date</w:t>
            </w:r>
          </w:p>
        </w:tc>
        <w:tc>
          <w:tcPr>
            <w:tcW w:w="2238" w:type="dxa"/>
            <w:tcBorders>
              <w:left w:val="nil"/>
              <w:right w:val="nil"/>
            </w:tcBorders>
            <w:shd w:val="clear" w:color="auto" w:fill="C7DAF1"/>
            <w:vAlign w:val="center"/>
          </w:tcPr>
          <w:p w14:paraId="7A050D75" w14:textId="77777777" w:rsidR="009C7FCD" w:rsidRPr="00A96838" w:rsidRDefault="009C7FCD" w:rsidP="000B70DE">
            <w:pPr>
              <w:rPr>
                <w:b/>
              </w:rPr>
            </w:pPr>
            <w:r w:rsidRPr="00A96838">
              <w:rPr>
                <w:b/>
              </w:rPr>
              <w:t>Editor</w:t>
            </w:r>
          </w:p>
        </w:tc>
        <w:tc>
          <w:tcPr>
            <w:tcW w:w="4905" w:type="dxa"/>
            <w:tcBorders>
              <w:left w:val="nil"/>
            </w:tcBorders>
            <w:shd w:val="clear" w:color="auto" w:fill="C7DAF1"/>
            <w:vAlign w:val="center"/>
          </w:tcPr>
          <w:p w14:paraId="2EE24B00" w14:textId="77777777" w:rsidR="009C7FCD" w:rsidRPr="00A96838" w:rsidRDefault="009C7FCD" w:rsidP="000B70DE">
            <w:pPr>
              <w:rPr>
                <w:b/>
              </w:rPr>
            </w:pPr>
            <w:r w:rsidRPr="00A96838">
              <w:rPr>
                <w:b/>
              </w:rPr>
              <w:t>Comments</w:t>
            </w:r>
          </w:p>
        </w:tc>
      </w:tr>
      <w:tr w:rsidR="009C7FCD" w:rsidRPr="00E87BDC" w14:paraId="2342F557" w14:textId="77777777" w:rsidTr="00147574">
        <w:trPr>
          <w:trHeight w:val="215"/>
        </w:trPr>
        <w:tc>
          <w:tcPr>
            <w:tcW w:w="1620" w:type="dxa"/>
            <w:vAlign w:val="center"/>
          </w:tcPr>
          <w:p w14:paraId="2925EF4D" w14:textId="77777777" w:rsidR="009C7FCD" w:rsidRPr="00E87BDC" w:rsidRDefault="009C7FCD" w:rsidP="000B70DE">
            <w:bookmarkStart w:id="6" w:name="Version_Amendment"/>
            <w:bookmarkStart w:id="7" w:name="EditDate_Amendment"/>
            <w:bookmarkEnd w:id="6"/>
            <w:bookmarkEnd w:id="7"/>
            <w:r>
              <w:t>20120308</w:t>
            </w:r>
          </w:p>
        </w:tc>
        <w:tc>
          <w:tcPr>
            <w:tcW w:w="2238" w:type="dxa"/>
            <w:vAlign w:val="center"/>
          </w:tcPr>
          <w:p w14:paraId="2F5A2F2C" w14:textId="77777777" w:rsidR="009C7FCD" w:rsidRPr="00E87BDC" w:rsidRDefault="009C7FCD" w:rsidP="000B70DE">
            <w:bookmarkStart w:id="8" w:name="Editor_Amendment"/>
            <w:bookmarkEnd w:id="8"/>
            <w:r>
              <w:t>Hazel Brear</w:t>
            </w:r>
          </w:p>
        </w:tc>
        <w:bookmarkStart w:id="9" w:name="Comments_Amendment"/>
        <w:bookmarkStart w:id="10" w:name="Tekst7"/>
        <w:bookmarkEnd w:id="9"/>
        <w:tc>
          <w:tcPr>
            <w:tcW w:w="4905" w:type="dxa"/>
            <w:vAlign w:val="center"/>
          </w:tcPr>
          <w:p w14:paraId="31D0686D" w14:textId="77777777" w:rsidR="009C7FCD" w:rsidRPr="00E87BDC" w:rsidRDefault="009C7FCD" w:rsidP="000B70DE">
            <w:r>
              <w:fldChar w:fldCharType="begin">
                <w:ffData>
                  <w:name w:val="Tekst7"/>
                  <w:enabled/>
                  <w:calcOnExit w:val="0"/>
                  <w:textInput>
                    <w:default w:val="First draft for comments"/>
                  </w:textInput>
                </w:ffData>
              </w:fldChar>
            </w:r>
            <w:r>
              <w:instrText xml:space="preserve"> FORMTEXT </w:instrText>
            </w:r>
            <w:r>
              <w:fldChar w:fldCharType="separate"/>
            </w:r>
            <w:r>
              <w:rPr>
                <w:noProof/>
              </w:rPr>
              <w:t>First draft for comments</w:t>
            </w:r>
            <w:r>
              <w:fldChar w:fldCharType="end"/>
            </w:r>
            <w:bookmarkEnd w:id="10"/>
          </w:p>
        </w:tc>
      </w:tr>
      <w:tr w:rsidR="009C7FCD" w:rsidRPr="00E87BDC" w14:paraId="47F6D2CE" w14:textId="77777777" w:rsidTr="00147574">
        <w:trPr>
          <w:trHeight w:val="251"/>
        </w:trPr>
        <w:tc>
          <w:tcPr>
            <w:tcW w:w="1620" w:type="dxa"/>
            <w:vAlign w:val="center"/>
          </w:tcPr>
          <w:p w14:paraId="5ACAD8FB" w14:textId="77777777" w:rsidR="009C7FCD" w:rsidRDefault="009C7FCD" w:rsidP="000B70DE">
            <w:r>
              <w:t>20120903</w:t>
            </w:r>
          </w:p>
        </w:tc>
        <w:tc>
          <w:tcPr>
            <w:tcW w:w="2238" w:type="dxa"/>
            <w:vAlign w:val="center"/>
          </w:tcPr>
          <w:p w14:paraId="32F2EEE0" w14:textId="77777777" w:rsidR="009C7FCD" w:rsidRDefault="009C7FCD" w:rsidP="000B70DE">
            <w:r>
              <w:t>Donna Morgan</w:t>
            </w:r>
          </w:p>
        </w:tc>
        <w:tc>
          <w:tcPr>
            <w:tcW w:w="4905" w:type="dxa"/>
            <w:vAlign w:val="center"/>
          </w:tcPr>
          <w:p w14:paraId="2CC2CB1D" w14:textId="77777777" w:rsidR="009C7FCD" w:rsidRDefault="009C7FCD" w:rsidP="000B70DE">
            <w:r>
              <w:t>Second draft for comments</w:t>
            </w:r>
          </w:p>
        </w:tc>
      </w:tr>
      <w:tr w:rsidR="009C7FCD" w:rsidRPr="00E87BDC" w14:paraId="07B5BF87" w14:textId="77777777" w:rsidTr="00147574">
        <w:trPr>
          <w:trHeight w:val="287"/>
        </w:trPr>
        <w:tc>
          <w:tcPr>
            <w:tcW w:w="1620" w:type="dxa"/>
            <w:vAlign w:val="center"/>
          </w:tcPr>
          <w:p w14:paraId="6301F64F" w14:textId="77777777" w:rsidR="009C7FCD" w:rsidRDefault="009C7FCD" w:rsidP="000B70DE">
            <w:r>
              <w:t>20121012</w:t>
            </w:r>
          </w:p>
        </w:tc>
        <w:tc>
          <w:tcPr>
            <w:tcW w:w="2238" w:type="dxa"/>
            <w:vAlign w:val="center"/>
          </w:tcPr>
          <w:p w14:paraId="5D532DDB" w14:textId="77777777" w:rsidR="009C7FCD" w:rsidRDefault="009C7FCD" w:rsidP="000B70DE">
            <w:r>
              <w:t>Donna Morgan</w:t>
            </w:r>
          </w:p>
        </w:tc>
        <w:tc>
          <w:tcPr>
            <w:tcW w:w="4905" w:type="dxa"/>
            <w:vAlign w:val="center"/>
          </w:tcPr>
          <w:p w14:paraId="5B131FBF" w14:textId="77777777" w:rsidR="009C7FCD" w:rsidRDefault="009C7FCD" w:rsidP="000B70DE">
            <w:r>
              <w:t>Third draft for comments</w:t>
            </w:r>
          </w:p>
        </w:tc>
      </w:tr>
      <w:tr w:rsidR="009C7FCD" w:rsidRPr="00E87BDC" w14:paraId="42535449" w14:textId="77777777" w:rsidTr="00147574">
        <w:trPr>
          <w:trHeight w:val="260"/>
        </w:trPr>
        <w:tc>
          <w:tcPr>
            <w:tcW w:w="1620" w:type="dxa"/>
            <w:vAlign w:val="center"/>
          </w:tcPr>
          <w:p w14:paraId="6281490D" w14:textId="77777777" w:rsidR="009C7FCD" w:rsidRDefault="009C7FCD" w:rsidP="000B70DE">
            <w:r>
              <w:t>20121018</w:t>
            </w:r>
          </w:p>
        </w:tc>
        <w:tc>
          <w:tcPr>
            <w:tcW w:w="2238" w:type="dxa"/>
            <w:vAlign w:val="center"/>
          </w:tcPr>
          <w:p w14:paraId="14DC5B9B" w14:textId="77777777" w:rsidR="009C7FCD" w:rsidRDefault="009C7FCD" w:rsidP="000B70DE">
            <w:r>
              <w:t>Donna Morgan</w:t>
            </w:r>
          </w:p>
        </w:tc>
        <w:tc>
          <w:tcPr>
            <w:tcW w:w="4905" w:type="dxa"/>
            <w:vAlign w:val="center"/>
          </w:tcPr>
          <w:p w14:paraId="64B301A7" w14:textId="77777777" w:rsidR="009C7FCD" w:rsidRDefault="009C7FCD" w:rsidP="000B70DE">
            <w:r>
              <w:t>Fourth draft for comments</w:t>
            </w:r>
          </w:p>
        </w:tc>
      </w:tr>
      <w:tr w:rsidR="003E39F8" w:rsidRPr="00E87BDC" w14:paraId="44489401" w14:textId="77777777" w:rsidTr="00147574">
        <w:trPr>
          <w:trHeight w:val="305"/>
        </w:trPr>
        <w:tc>
          <w:tcPr>
            <w:tcW w:w="1620" w:type="dxa"/>
            <w:vAlign w:val="center"/>
          </w:tcPr>
          <w:p w14:paraId="11D54E96" w14:textId="77777777" w:rsidR="003E39F8" w:rsidRDefault="003E39F8" w:rsidP="000B70DE">
            <w:r>
              <w:t>20130110</w:t>
            </w:r>
          </w:p>
        </w:tc>
        <w:tc>
          <w:tcPr>
            <w:tcW w:w="2238" w:type="dxa"/>
            <w:vAlign w:val="center"/>
          </w:tcPr>
          <w:p w14:paraId="3F3490B5" w14:textId="77777777" w:rsidR="003E39F8" w:rsidRDefault="003E39F8" w:rsidP="000B70DE">
            <w:r>
              <w:t>Donna Morgan</w:t>
            </w:r>
          </w:p>
        </w:tc>
        <w:tc>
          <w:tcPr>
            <w:tcW w:w="4905" w:type="dxa"/>
            <w:vAlign w:val="center"/>
          </w:tcPr>
          <w:p w14:paraId="5EA03CC7" w14:textId="77777777" w:rsidR="003E39F8" w:rsidRDefault="003E39F8" w:rsidP="000B70DE">
            <w:r>
              <w:t>Fifth draft for comments</w:t>
            </w:r>
          </w:p>
        </w:tc>
      </w:tr>
      <w:tr w:rsidR="00DA5C60" w:rsidRPr="00E87BDC" w14:paraId="6ECD05B8" w14:textId="77777777" w:rsidTr="00147574">
        <w:trPr>
          <w:trHeight w:val="548"/>
        </w:trPr>
        <w:tc>
          <w:tcPr>
            <w:tcW w:w="1620" w:type="dxa"/>
            <w:vAlign w:val="center"/>
          </w:tcPr>
          <w:p w14:paraId="2F62D1EA" w14:textId="77777777" w:rsidR="00DA5C60" w:rsidRDefault="00DA5C60" w:rsidP="000B70DE">
            <w:pPr>
              <w:jc w:val="both"/>
            </w:pPr>
            <w:r>
              <w:t>20130301</w:t>
            </w:r>
          </w:p>
        </w:tc>
        <w:tc>
          <w:tcPr>
            <w:tcW w:w="2238" w:type="dxa"/>
            <w:vAlign w:val="center"/>
          </w:tcPr>
          <w:p w14:paraId="7D1BD8E4" w14:textId="77777777" w:rsidR="00DA5C60" w:rsidRDefault="00DA5C60" w:rsidP="000B70DE">
            <w:r>
              <w:t>Kathy Giannangelo</w:t>
            </w:r>
          </w:p>
        </w:tc>
        <w:tc>
          <w:tcPr>
            <w:tcW w:w="4905" w:type="dxa"/>
            <w:vAlign w:val="center"/>
          </w:tcPr>
          <w:p w14:paraId="305CAFB2" w14:textId="29D96E51" w:rsidR="002C3B65" w:rsidRDefault="00DA5C60" w:rsidP="00147574">
            <w:r>
              <w:t xml:space="preserve">Revised </w:t>
            </w:r>
            <w:r w:rsidR="00B3433F">
              <w:t xml:space="preserve">principles </w:t>
            </w:r>
            <w:r w:rsidR="00517418">
              <w:t xml:space="preserve">01, 04, 09, 10, 11, 12, 16, 17, </w:t>
            </w:r>
            <w:r w:rsidR="00962991">
              <w:t xml:space="preserve">25 and added Appendix 3. </w:t>
            </w:r>
          </w:p>
        </w:tc>
      </w:tr>
      <w:tr w:rsidR="002C3B65" w:rsidRPr="00E87BDC" w14:paraId="7E3AFE18" w14:textId="77777777" w:rsidTr="000B70DE">
        <w:trPr>
          <w:trHeight w:val="312"/>
        </w:trPr>
        <w:tc>
          <w:tcPr>
            <w:tcW w:w="1620" w:type="dxa"/>
            <w:vAlign w:val="center"/>
          </w:tcPr>
          <w:p w14:paraId="27667D8B" w14:textId="53D405B2" w:rsidR="002C3B65" w:rsidRDefault="002C3B65" w:rsidP="000B70DE">
            <w:r>
              <w:t>20130305</w:t>
            </w:r>
          </w:p>
        </w:tc>
        <w:tc>
          <w:tcPr>
            <w:tcW w:w="2238" w:type="dxa"/>
            <w:vAlign w:val="center"/>
          </w:tcPr>
          <w:p w14:paraId="21EAF339" w14:textId="69C26A75" w:rsidR="002C3B65" w:rsidRDefault="002C3B65" w:rsidP="000B70DE">
            <w:r>
              <w:t>Donna Morgan</w:t>
            </w:r>
          </w:p>
        </w:tc>
        <w:tc>
          <w:tcPr>
            <w:tcW w:w="4905" w:type="dxa"/>
            <w:vAlign w:val="center"/>
          </w:tcPr>
          <w:p w14:paraId="4D818E40" w14:textId="0F837B58" w:rsidR="002C3B65" w:rsidRDefault="00517418" w:rsidP="000B70DE">
            <w:r>
              <w:t xml:space="preserve">Added principle 26 and revised 9 and </w:t>
            </w:r>
            <w:r w:rsidR="002C3B65">
              <w:t>12</w:t>
            </w:r>
          </w:p>
        </w:tc>
      </w:tr>
      <w:tr w:rsidR="007D155D" w:rsidRPr="00E87BDC" w14:paraId="3A354525" w14:textId="77777777" w:rsidTr="00147574">
        <w:trPr>
          <w:trHeight w:val="197"/>
        </w:trPr>
        <w:tc>
          <w:tcPr>
            <w:tcW w:w="1620" w:type="dxa"/>
            <w:vAlign w:val="center"/>
          </w:tcPr>
          <w:p w14:paraId="6F600A06" w14:textId="28AA77EE" w:rsidR="007D155D" w:rsidRDefault="007D155D" w:rsidP="000B70DE">
            <w:r>
              <w:t>20130327</w:t>
            </w:r>
          </w:p>
        </w:tc>
        <w:tc>
          <w:tcPr>
            <w:tcW w:w="2238" w:type="dxa"/>
            <w:vAlign w:val="center"/>
          </w:tcPr>
          <w:p w14:paraId="526D835C" w14:textId="3EC3AD00" w:rsidR="007D155D" w:rsidRDefault="007D155D" w:rsidP="000B70DE">
            <w:r>
              <w:t>Donna Morgan</w:t>
            </w:r>
          </w:p>
        </w:tc>
        <w:tc>
          <w:tcPr>
            <w:tcW w:w="4905" w:type="dxa"/>
            <w:vAlign w:val="center"/>
          </w:tcPr>
          <w:p w14:paraId="4E5551F0" w14:textId="73D0AF77" w:rsidR="007D155D" w:rsidRDefault="007D155D" w:rsidP="000B70DE">
            <w:r>
              <w:t>Final Draft</w:t>
            </w:r>
          </w:p>
        </w:tc>
      </w:tr>
      <w:tr w:rsidR="00A909CE" w:rsidRPr="00E87BDC" w14:paraId="0D621D8E" w14:textId="77777777" w:rsidTr="00147574">
        <w:trPr>
          <w:trHeight w:val="215"/>
        </w:trPr>
        <w:tc>
          <w:tcPr>
            <w:tcW w:w="1620" w:type="dxa"/>
            <w:vAlign w:val="center"/>
          </w:tcPr>
          <w:p w14:paraId="7338EC42" w14:textId="146BFEE3" w:rsidR="00A909CE" w:rsidRDefault="00A909CE" w:rsidP="000B70DE">
            <w:r>
              <w:t>20130711</w:t>
            </w:r>
          </w:p>
        </w:tc>
        <w:tc>
          <w:tcPr>
            <w:tcW w:w="2238" w:type="dxa"/>
            <w:vAlign w:val="center"/>
          </w:tcPr>
          <w:p w14:paraId="69CCA113" w14:textId="081478D4" w:rsidR="00A909CE" w:rsidRDefault="00A909CE" w:rsidP="000B70DE">
            <w:r>
              <w:t>Krista Lilly</w:t>
            </w:r>
          </w:p>
        </w:tc>
        <w:tc>
          <w:tcPr>
            <w:tcW w:w="4905" w:type="dxa"/>
            <w:vAlign w:val="center"/>
          </w:tcPr>
          <w:p w14:paraId="6A4C54E7" w14:textId="112E5EC6" w:rsidR="00A909CE" w:rsidRDefault="00517418" w:rsidP="000B70DE">
            <w:r>
              <w:t xml:space="preserve">Added principle </w:t>
            </w:r>
            <w:r w:rsidR="00A909CE">
              <w:t>27</w:t>
            </w:r>
          </w:p>
        </w:tc>
      </w:tr>
      <w:tr w:rsidR="004D3E8E" w:rsidRPr="00E87BDC" w14:paraId="556A1C60" w14:textId="77777777" w:rsidTr="000B70DE">
        <w:trPr>
          <w:trHeight w:val="312"/>
        </w:trPr>
        <w:tc>
          <w:tcPr>
            <w:tcW w:w="1620" w:type="dxa"/>
            <w:vAlign w:val="center"/>
          </w:tcPr>
          <w:p w14:paraId="584735E3" w14:textId="62CF833D" w:rsidR="004D3E8E" w:rsidRDefault="004D3E8E" w:rsidP="000B70DE">
            <w:r>
              <w:t>20130802</w:t>
            </w:r>
          </w:p>
        </w:tc>
        <w:tc>
          <w:tcPr>
            <w:tcW w:w="2238" w:type="dxa"/>
            <w:vAlign w:val="center"/>
          </w:tcPr>
          <w:p w14:paraId="3EEB1796" w14:textId="4DEA985F" w:rsidR="004D3E8E" w:rsidRDefault="004D3E8E" w:rsidP="000B70DE">
            <w:r>
              <w:t>Krista Lilly</w:t>
            </w:r>
          </w:p>
        </w:tc>
        <w:tc>
          <w:tcPr>
            <w:tcW w:w="4905" w:type="dxa"/>
            <w:vAlign w:val="center"/>
          </w:tcPr>
          <w:p w14:paraId="5BF4B254" w14:textId="72192757" w:rsidR="004D3E8E" w:rsidRDefault="004D3E8E" w:rsidP="000B70DE">
            <w:r>
              <w:t>Added princip</w:t>
            </w:r>
            <w:r w:rsidR="00517418">
              <w:t xml:space="preserve">le </w:t>
            </w:r>
            <w:r>
              <w:t>28</w:t>
            </w:r>
          </w:p>
        </w:tc>
      </w:tr>
      <w:bookmarkEnd w:id="5"/>
      <w:tr w:rsidR="000B70DE" w14:paraId="093AF4B8" w14:textId="4BCB2889" w:rsidTr="00147574">
        <w:tblPrEx>
          <w:tblLook w:val="0000" w:firstRow="0" w:lastRow="0" w:firstColumn="0" w:lastColumn="0" w:noHBand="0" w:noVBand="0"/>
        </w:tblPrEx>
        <w:trPr>
          <w:trHeight w:val="305"/>
        </w:trPr>
        <w:tc>
          <w:tcPr>
            <w:tcW w:w="1620" w:type="dxa"/>
          </w:tcPr>
          <w:p w14:paraId="6E77E938" w14:textId="41C8F670" w:rsidR="000B70DE" w:rsidRDefault="000B70DE" w:rsidP="000B70DE">
            <w:r>
              <w:t>20130809</w:t>
            </w:r>
          </w:p>
        </w:tc>
        <w:tc>
          <w:tcPr>
            <w:tcW w:w="2235" w:type="dxa"/>
          </w:tcPr>
          <w:p w14:paraId="2EACA701" w14:textId="55A30998" w:rsidR="000B70DE" w:rsidRDefault="000B70DE" w:rsidP="000B70DE">
            <w:r>
              <w:t>Donna Morgan</w:t>
            </w:r>
          </w:p>
        </w:tc>
        <w:tc>
          <w:tcPr>
            <w:tcW w:w="4908" w:type="dxa"/>
          </w:tcPr>
          <w:p w14:paraId="4BDEEA22" w14:textId="0083B740" w:rsidR="000B70DE" w:rsidRDefault="00517418" w:rsidP="00517418">
            <w:r>
              <w:t xml:space="preserve">Added principle </w:t>
            </w:r>
            <w:r w:rsidR="000B70DE">
              <w:t>29</w:t>
            </w:r>
          </w:p>
        </w:tc>
      </w:tr>
      <w:tr w:rsidR="00833D1D" w14:paraId="015761CC" w14:textId="77777777" w:rsidTr="00147574">
        <w:tblPrEx>
          <w:tblLook w:val="0000" w:firstRow="0" w:lastRow="0" w:firstColumn="0" w:lastColumn="0" w:noHBand="0" w:noVBand="0"/>
        </w:tblPrEx>
        <w:trPr>
          <w:trHeight w:val="251"/>
        </w:trPr>
        <w:tc>
          <w:tcPr>
            <w:tcW w:w="1620" w:type="dxa"/>
          </w:tcPr>
          <w:p w14:paraId="6D5F4246" w14:textId="104F6E6F" w:rsidR="00833D1D" w:rsidRDefault="00833D1D" w:rsidP="000B70DE">
            <w:r>
              <w:t>20130905</w:t>
            </w:r>
          </w:p>
        </w:tc>
        <w:tc>
          <w:tcPr>
            <w:tcW w:w="2235" w:type="dxa"/>
          </w:tcPr>
          <w:p w14:paraId="7A7E577C" w14:textId="524C48F4" w:rsidR="00833D1D" w:rsidRDefault="00833D1D" w:rsidP="000B70DE">
            <w:r>
              <w:t>Krista Lilly</w:t>
            </w:r>
          </w:p>
        </w:tc>
        <w:tc>
          <w:tcPr>
            <w:tcW w:w="4908" w:type="dxa"/>
          </w:tcPr>
          <w:p w14:paraId="5BEF2B27" w14:textId="6832AE5A" w:rsidR="00833D1D" w:rsidRDefault="00517418" w:rsidP="00147574">
            <w:r>
              <w:t>Added principles 30</w:t>
            </w:r>
            <w:r w:rsidR="00147574">
              <w:t>,</w:t>
            </w:r>
            <w:r>
              <w:t xml:space="preserve"> </w:t>
            </w:r>
            <w:r w:rsidR="00833D1D">
              <w:t>31</w:t>
            </w:r>
          </w:p>
        </w:tc>
      </w:tr>
      <w:tr w:rsidR="00517418" w14:paraId="576D1C03" w14:textId="77777777" w:rsidTr="00147574">
        <w:tblPrEx>
          <w:tblLook w:val="0000" w:firstRow="0" w:lastRow="0" w:firstColumn="0" w:lastColumn="0" w:noHBand="0" w:noVBand="0"/>
        </w:tblPrEx>
        <w:trPr>
          <w:trHeight w:val="260"/>
        </w:trPr>
        <w:tc>
          <w:tcPr>
            <w:tcW w:w="1620" w:type="dxa"/>
          </w:tcPr>
          <w:p w14:paraId="419587FB" w14:textId="61580F3C" w:rsidR="00517418" w:rsidRDefault="00517418" w:rsidP="000B70DE">
            <w:r>
              <w:t>2013121</w:t>
            </w:r>
            <w:r w:rsidR="00447B8D">
              <w:t>3</w:t>
            </w:r>
          </w:p>
        </w:tc>
        <w:tc>
          <w:tcPr>
            <w:tcW w:w="2235" w:type="dxa"/>
          </w:tcPr>
          <w:p w14:paraId="208E8F70" w14:textId="013376A7" w:rsidR="00517418" w:rsidRDefault="00517418" w:rsidP="000B70DE">
            <w:r>
              <w:t>Krista Lilly</w:t>
            </w:r>
          </w:p>
        </w:tc>
        <w:tc>
          <w:tcPr>
            <w:tcW w:w="4908" w:type="dxa"/>
          </w:tcPr>
          <w:p w14:paraId="18217AB4" w14:textId="5464BECF" w:rsidR="00517418" w:rsidRDefault="00517418" w:rsidP="000B70DE">
            <w:r>
              <w:t>Added principle 32</w:t>
            </w:r>
            <w:r w:rsidR="00C23FB4">
              <w:t>, 33</w:t>
            </w:r>
            <w:r w:rsidR="00447B8D">
              <w:t>, 34</w:t>
            </w:r>
          </w:p>
        </w:tc>
      </w:tr>
    </w:tbl>
    <w:p w14:paraId="14AF9AAB" w14:textId="77777777" w:rsidR="00164EBB" w:rsidRPr="00E87BDC" w:rsidRDefault="00164EBB" w:rsidP="00D811B5"/>
    <w:p w14:paraId="2FCD4AB1" w14:textId="60F2E5AC" w:rsidR="00164EBB" w:rsidRDefault="00164EBB" w:rsidP="004A1AEF">
      <w:pPr>
        <w:rPr>
          <w:noProof/>
        </w:rPr>
      </w:pPr>
      <w:r>
        <w:rPr>
          <w:noProof/>
        </w:rPr>
        <w:t>© International Health Terminology Standards Development Organisation 20</w:t>
      </w:r>
      <w:r w:rsidR="00743DE9">
        <w:rPr>
          <w:noProof/>
        </w:rPr>
        <w:t>13</w:t>
      </w:r>
      <w:r>
        <w:rPr>
          <w:noProof/>
        </w:rPr>
        <w:t>. All rights reserved.</w:t>
      </w:r>
    </w:p>
    <w:p w14:paraId="71B74775" w14:textId="77777777" w:rsidR="00164EBB" w:rsidRPr="004A1AEF" w:rsidRDefault="00164EBB" w:rsidP="004A1AEF">
      <w:pPr>
        <w:spacing w:line="240" w:lineRule="atLeast"/>
        <w:rPr>
          <w:noProof/>
          <w:sz w:val="16"/>
          <w:szCs w:val="16"/>
        </w:rPr>
      </w:pPr>
      <w:r w:rsidRPr="004A1AEF">
        <w:rPr>
          <w:noProof/>
          <w:sz w:val="16"/>
          <w:szCs w:val="16"/>
        </w:rPr>
        <w:t>SNOMED CT® was originally created by the College of American Pathologists.</w:t>
      </w:r>
    </w:p>
    <w:p w14:paraId="1F3D4792" w14:textId="77777777" w:rsidR="00164EBB" w:rsidRPr="00E87BDC" w:rsidRDefault="00164EBB" w:rsidP="00D811B5">
      <w:pPr>
        <w:rPr>
          <w:sz w:val="16"/>
          <w:szCs w:val="16"/>
        </w:rPr>
        <w:sectPr w:rsidR="00164EBB" w:rsidRPr="00E87BDC" w:rsidSect="00A038CB">
          <w:headerReference w:type="default" r:id="rId12"/>
          <w:headerReference w:type="first" r:id="rId13"/>
          <w:footerReference w:type="first" r:id="rId14"/>
          <w:pgSz w:w="11906" w:h="16838" w:code="9"/>
          <w:pgMar w:top="1134" w:right="964" w:bottom="1701" w:left="964" w:header="454" w:footer="454" w:gutter="0"/>
          <w:cols w:space="708"/>
          <w:titlePg/>
          <w:docGrid w:linePitch="360"/>
        </w:sectPr>
      </w:pPr>
    </w:p>
    <w:p w14:paraId="0CEF6D74" w14:textId="77777777" w:rsidR="00164EBB" w:rsidRPr="00E87BDC" w:rsidRDefault="00164EBB" w:rsidP="0038044E">
      <w:pPr>
        <w:pStyle w:val="TOCHeading1"/>
      </w:pPr>
      <w:bookmarkStart w:id="11" w:name="TableOfContents"/>
      <w:bookmarkEnd w:id="11"/>
      <w:r w:rsidRPr="00E87BDC">
        <w:lastRenderedPageBreak/>
        <w:t>Table of Contents</w:t>
      </w:r>
    </w:p>
    <w:p w14:paraId="5846C492" w14:textId="77777777" w:rsidR="003B77BE" w:rsidRDefault="00062C40">
      <w:pPr>
        <w:pStyle w:val="TOC1"/>
        <w:rPr>
          <w:rFonts w:asciiTheme="minorHAnsi" w:eastAsiaTheme="minorEastAsia" w:hAnsiTheme="minorHAnsi" w:cstheme="minorBidi"/>
          <w:color w:val="auto"/>
          <w:sz w:val="22"/>
          <w:szCs w:val="22"/>
          <w:lang w:val="en-GB" w:eastAsia="en-GB"/>
        </w:rPr>
      </w:pPr>
      <w:r w:rsidRPr="00E87BDC">
        <w:fldChar w:fldCharType="begin"/>
      </w:r>
      <w:r w:rsidR="00164EBB" w:rsidRPr="00E87BDC">
        <w:instrText xml:space="preserve"> TOC \o "1-3" \h \z \u </w:instrText>
      </w:r>
      <w:r w:rsidRPr="00E87BDC">
        <w:fldChar w:fldCharType="separate"/>
      </w:r>
      <w:hyperlink w:anchor="_Toc318987316" w:history="1">
        <w:r w:rsidR="003B77BE" w:rsidRPr="001F5AC2">
          <w:rPr>
            <w:rStyle w:val="Hyperlink"/>
          </w:rPr>
          <w:t>1 Purpose</w:t>
        </w:r>
        <w:r w:rsidR="003B77BE">
          <w:rPr>
            <w:webHidden/>
          </w:rPr>
          <w:tab/>
        </w:r>
        <w:r>
          <w:rPr>
            <w:webHidden/>
          </w:rPr>
          <w:fldChar w:fldCharType="begin"/>
        </w:r>
        <w:r w:rsidR="003B77BE">
          <w:rPr>
            <w:webHidden/>
          </w:rPr>
          <w:instrText xml:space="preserve"> PAGEREF _Toc318987316 \h </w:instrText>
        </w:r>
        <w:r>
          <w:rPr>
            <w:webHidden/>
          </w:rPr>
        </w:r>
        <w:r>
          <w:rPr>
            <w:webHidden/>
          </w:rPr>
          <w:fldChar w:fldCharType="separate"/>
        </w:r>
        <w:r w:rsidR="00C83005">
          <w:rPr>
            <w:webHidden/>
          </w:rPr>
          <w:t>4</w:t>
        </w:r>
        <w:r>
          <w:rPr>
            <w:webHidden/>
          </w:rPr>
          <w:fldChar w:fldCharType="end"/>
        </w:r>
      </w:hyperlink>
    </w:p>
    <w:p w14:paraId="2DEFEF2E" w14:textId="77777777" w:rsidR="003B77BE" w:rsidRDefault="00141EB0">
      <w:pPr>
        <w:pStyle w:val="TOC1"/>
        <w:rPr>
          <w:rFonts w:asciiTheme="minorHAnsi" w:eastAsiaTheme="minorEastAsia" w:hAnsiTheme="minorHAnsi" w:cstheme="minorBidi"/>
          <w:color w:val="auto"/>
          <w:sz w:val="22"/>
          <w:szCs w:val="22"/>
          <w:lang w:val="en-GB" w:eastAsia="en-GB"/>
        </w:rPr>
      </w:pPr>
      <w:hyperlink w:anchor="_Toc318987317" w:history="1">
        <w:r w:rsidR="003B77BE" w:rsidRPr="001F5AC2">
          <w:rPr>
            <w:rStyle w:val="Hyperlink"/>
          </w:rPr>
          <w:t>2 Audience</w:t>
        </w:r>
        <w:r w:rsidR="003B77BE">
          <w:rPr>
            <w:webHidden/>
          </w:rPr>
          <w:tab/>
        </w:r>
        <w:r w:rsidR="00062C40">
          <w:rPr>
            <w:webHidden/>
          </w:rPr>
          <w:fldChar w:fldCharType="begin"/>
        </w:r>
        <w:r w:rsidR="003B77BE">
          <w:rPr>
            <w:webHidden/>
          </w:rPr>
          <w:instrText xml:space="preserve"> PAGEREF _Toc318987317 \h </w:instrText>
        </w:r>
        <w:r w:rsidR="00062C40">
          <w:rPr>
            <w:webHidden/>
          </w:rPr>
        </w:r>
        <w:r w:rsidR="00062C40">
          <w:rPr>
            <w:webHidden/>
          </w:rPr>
          <w:fldChar w:fldCharType="separate"/>
        </w:r>
        <w:r w:rsidR="00C83005">
          <w:rPr>
            <w:webHidden/>
          </w:rPr>
          <w:t>4</w:t>
        </w:r>
        <w:r w:rsidR="00062C40">
          <w:rPr>
            <w:webHidden/>
          </w:rPr>
          <w:fldChar w:fldCharType="end"/>
        </w:r>
      </w:hyperlink>
    </w:p>
    <w:p w14:paraId="68B77EE4" w14:textId="77777777" w:rsidR="003B77BE" w:rsidRDefault="00141EB0">
      <w:pPr>
        <w:pStyle w:val="TOC1"/>
        <w:rPr>
          <w:rFonts w:asciiTheme="minorHAnsi" w:eastAsiaTheme="minorEastAsia" w:hAnsiTheme="minorHAnsi" w:cstheme="minorBidi"/>
          <w:color w:val="auto"/>
          <w:sz w:val="22"/>
          <w:szCs w:val="22"/>
          <w:lang w:val="en-GB" w:eastAsia="en-GB"/>
        </w:rPr>
      </w:pPr>
      <w:hyperlink w:anchor="_Toc318987318" w:history="1">
        <w:r w:rsidR="003B77BE" w:rsidRPr="001F5AC2">
          <w:rPr>
            <w:rStyle w:val="Hyperlink"/>
          </w:rPr>
          <w:t>3 Scope</w:t>
        </w:r>
        <w:r w:rsidR="003B77BE">
          <w:rPr>
            <w:webHidden/>
          </w:rPr>
          <w:tab/>
        </w:r>
        <w:r w:rsidR="00062C40">
          <w:rPr>
            <w:webHidden/>
          </w:rPr>
          <w:fldChar w:fldCharType="begin"/>
        </w:r>
        <w:r w:rsidR="003B77BE">
          <w:rPr>
            <w:webHidden/>
          </w:rPr>
          <w:instrText xml:space="preserve"> PAGEREF _Toc318987318 \h </w:instrText>
        </w:r>
        <w:r w:rsidR="00062C40">
          <w:rPr>
            <w:webHidden/>
          </w:rPr>
        </w:r>
        <w:r w:rsidR="00062C40">
          <w:rPr>
            <w:webHidden/>
          </w:rPr>
          <w:fldChar w:fldCharType="separate"/>
        </w:r>
        <w:r w:rsidR="00C83005">
          <w:rPr>
            <w:webHidden/>
          </w:rPr>
          <w:t>4</w:t>
        </w:r>
        <w:r w:rsidR="00062C40">
          <w:rPr>
            <w:webHidden/>
          </w:rPr>
          <w:fldChar w:fldCharType="end"/>
        </w:r>
      </w:hyperlink>
    </w:p>
    <w:p w14:paraId="628BE018" w14:textId="77777777" w:rsidR="003B77BE" w:rsidRDefault="00141EB0">
      <w:pPr>
        <w:pStyle w:val="TOC1"/>
        <w:rPr>
          <w:rFonts w:asciiTheme="minorHAnsi" w:eastAsiaTheme="minorEastAsia" w:hAnsiTheme="minorHAnsi" w:cstheme="minorBidi"/>
          <w:color w:val="auto"/>
          <w:sz w:val="22"/>
          <w:szCs w:val="22"/>
          <w:lang w:val="en-GB" w:eastAsia="en-GB"/>
        </w:rPr>
      </w:pPr>
      <w:hyperlink w:anchor="_Toc318987319" w:history="1">
        <w:r w:rsidR="00BA23BA">
          <w:rPr>
            <w:rStyle w:val="Hyperlink"/>
          </w:rPr>
          <w:t>4</w:t>
        </w:r>
        <w:r w:rsidR="003B77BE" w:rsidRPr="001F5AC2">
          <w:rPr>
            <w:rStyle w:val="Hyperlink"/>
          </w:rPr>
          <w:t xml:space="preserve"> Source domains</w:t>
        </w:r>
        <w:r w:rsidR="003B77BE">
          <w:rPr>
            <w:webHidden/>
          </w:rPr>
          <w:tab/>
        </w:r>
        <w:r w:rsidR="00062C40">
          <w:rPr>
            <w:webHidden/>
          </w:rPr>
          <w:fldChar w:fldCharType="begin"/>
        </w:r>
        <w:r w:rsidR="003B77BE">
          <w:rPr>
            <w:webHidden/>
          </w:rPr>
          <w:instrText xml:space="preserve"> PAGEREF _Toc318987319 \h </w:instrText>
        </w:r>
        <w:r w:rsidR="00062C40">
          <w:rPr>
            <w:webHidden/>
          </w:rPr>
        </w:r>
        <w:r w:rsidR="00062C40">
          <w:rPr>
            <w:webHidden/>
          </w:rPr>
          <w:fldChar w:fldCharType="separate"/>
        </w:r>
        <w:r w:rsidR="00C83005">
          <w:rPr>
            <w:webHidden/>
          </w:rPr>
          <w:t>4</w:t>
        </w:r>
        <w:r w:rsidR="00062C40">
          <w:rPr>
            <w:webHidden/>
          </w:rPr>
          <w:fldChar w:fldCharType="end"/>
        </w:r>
      </w:hyperlink>
    </w:p>
    <w:p w14:paraId="2B20EECF" w14:textId="77777777" w:rsidR="003B77BE" w:rsidRDefault="00141EB0">
      <w:pPr>
        <w:pStyle w:val="TOC1"/>
        <w:rPr>
          <w:rFonts w:asciiTheme="minorHAnsi" w:eastAsiaTheme="minorEastAsia" w:hAnsiTheme="minorHAnsi" w:cstheme="minorBidi"/>
          <w:color w:val="auto"/>
          <w:sz w:val="22"/>
          <w:szCs w:val="22"/>
          <w:lang w:val="en-GB" w:eastAsia="en-GB"/>
        </w:rPr>
      </w:pPr>
      <w:hyperlink w:anchor="_Toc318987320" w:history="1">
        <w:r w:rsidR="00BA23BA">
          <w:rPr>
            <w:rStyle w:val="Hyperlink"/>
          </w:rPr>
          <w:t>5</w:t>
        </w:r>
        <w:r w:rsidR="003B77BE" w:rsidRPr="001F5AC2">
          <w:rPr>
            <w:rStyle w:val="Hyperlink"/>
          </w:rPr>
          <w:t xml:space="preserve"> Methodology</w:t>
        </w:r>
        <w:r w:rsidR="003B77BE">
          <w:rPr>
            <w:webHidden/>
          </w:rPr>
          <w:tab/>
        </w:r>
        <w:r w:rsidR="00062C40">
          <w:rPr>
            <w:webHidden/>
          </w:rPr>
          <w:fldChar w:fldCharType="begin"/>
        </w:r>
        <w:r w:rsidR="003B77BE">
          <w:rPr>
            <w:webHidden/>
          </w:rPr>
          <w:instrText xml:space="preserve"> PAGEREF _Toc318987320 \h </w:instrText>
        </w:r>
        <w:r w:rsidR="00062C40">
          <w:rPr>
            <w:webHidden/>
          </w:rPr>
        </w:r>
        <w:r w:rsidR="00062C40">
          <w:rPr>
            <w:webHidden/>
          </w:rPr>
          <w:fldChar w:fldCharType="separate"/>
        </w:r>
        <w:r w:rsidR="00C83005">
          <w:rPr>
            <w:webHidden/>
          </w:rPr>
          <w:t>5</w:t>
        </w:r>
        <w:r w:rsidR="00062C40">
          <w:rPr>
            <w:webHidden/>
          </w:rPr>
          <w:fldChar w:fldCharType="end"/>
        </w:r>
      </w:hyperlink>
    </w:p>
    <w:p w14:paraId="297638DE" w14:textId="77777777" w:rsidR="003B77BE" w:rsidRDefault="00141EB0">
      <w:pPr>
        <w:pStyle w:val="TOC1"/>
      </w:pPr>
      <w:hyperlink w:anchor="_Toc318987321" w:history="1">
        <w:r w:rsidR="00BA23BA">
          <w:rPr>
            <w:rStyle w:val="Hyperlink"/>
          </w:rPr>
          <w:t xml:space="preserve">6 </w:t>
        </w:r>
        <w:r w:rsidR="003B77BE" w:rsidRPr="001F5AC2">
          <w:rPr>
            <w:rStyle w:val="Hyperlink"/>
          </w:rPr>
          <w:t>Principles</w:t>
        </w:r>
        <w:r w:rsidR="003B77BE">
          <w:rPr>
            <w:webHidden/>
          </w:rPr>
          <w:tab/>
        </w:r>
        <w:r w:rsidR="00062C40">
          <w:rPr>
            <w:webHidden/>
          </w:rPr>
          <w:fldChar w:fldCharType="begin"/>
        </w:r>
        <w:r w:rsidR="003B77BE">
          <w:rPr>
            <w:webHidden/>
          </w:rPr>
          <w:instrText xml:space="preserve"> PAGEREF _Toc318987321 \h </w:instrText>
        </w:r>
        <w:r w:rsidR="00062C40">
          <w:rPr>
            <w:webHidden/>
          </w:rPr>
        </w:r>
        <w:r w:rsidR="00062C40">
          <w:rPr>
            <w:webHidden/>
          </w:rPr>
          <w:fldChar w:fldCharType="separate"/>
        </w:r>
        <w:r w:rsidR="00C83005">
          <w:rPr>
            <w:webHidden/>
          </w:rPr>
          <w:t>6</w:t>
        </w:r>
        <w:r w:rsidR="00062C40">
          <w:rPr>
            <w:webHidden/>
          </w:rPr>
          <w:fldChar w:fldCharType="end"/>
        </w:r>
      </w:hyperlink>
    </w:p>
    <w:p w14:paraId="377062EF" w14:textId="3DE4DCAB"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Mapping of High Level Concepts</w:t>
      </w:r>
    </w:p>
    <w:p w14:paraId="6D902CD5" w14:textId="42337C0A" w:rsidR="003B77BE"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 xml:space="preserve">Mapping of Low Level Concepts </w:t>
      </w:r>
    </w:p>
    <w:p w14:paraId="4F14E88E" w14:textId="27153C96"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POSSIBLE REQUIREMENT TO IDENTIFY PLACE OF OCCURRENCE</w:t>
      </w:r>
    </w:p>
    <w:p w14:paraId="702A6F1E" w14:textId="484E233C"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MAPPED FOLLOWING WHO GUIDANCE</w:t>
      </w:r>
    </w:p>
    <w:p w14:paraId="26F5C271" w14:textId="2EBA4E26"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POSSIBLE REQUIREMENT FOR MORPHOLOGY CODE</w:t>
      </w:r>
    </w:p>
    <w:p w14:paraId="3D313C4C" w14:textId="5E5CD176"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USE AS PRIMARY CODE ONLY IF SITE OF BURN UNSPECIFIED, OTHERWISE USE AS A SUPPLEMENTARY CODE WITH CATEGORIES T20-T29 (BURNS)</w:t>
      </w:r>
    </w:p>
    <w:p w14:paraId="24E301E2" w14:textId="26AB6B58"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THIS IS AN EXTERNAL CAUSE CODE FOR USE IN A SECONDARY POSITION</w:t>
      </w:r>
    </w:p>
    <w:p w14:paraId="33CBFF83" w14:textId="46B9EDCD"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POSSIBLE REQUIREMENT FOR CAUSATIVE AGENT CODE</w:t>
      </w:r>
    </w:p>
    <w:p w14:paraId="34161836" w14:textId="044CB628"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DESCENDANTS NOT EXHAUSTIVELY MAPPED</w:t>
      </w:r>
    </w:p>
    <w:p w14:paraId="4EAB9E5E" w14:textId="597FF259"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FIFTH CHARACTER REQUIRED TO FURTHER SPECIFY THE SITE</w:t>
      </w:r>
    </w:p>
    <w:p w14:paraId="28E75251" w14:textId="73827F63"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THIS CODE IS NOT TO BE USED IN THE PRIMARY POSITION</w:t>
      </w:r>
    </w:p>
    <w:p w14:paraId="4D4DC2EB" w14:textId="7C18868E"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MAP IS CONTEXT DEPENDENT FOR GENDER</w:t>
      </w:r>
    </w:p>
    <w:p w14:paraId="3B3B94E0" w14:textId="27392395"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POSSIBLE REQUIREMENT FOR ADDITIONAL CODE TO FULLY DESCRIBE DISEASE OR CONDITION</w:t>
      </w:r>
    </w:p>
    <w:p w14:paraId="77CB379A" w14:textId="5BC7B540"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HOW TO MAP PARTIALLY DEFINED SNOMED CT CONCEPTS</w:t>
      </w:r>
    </w:p>
    <w:p w14:paraId="4A21142B" w14:textId="3DF24801" w:rsidR="008C2504" w:rsidRPr="007D155D" w:rsidRDefault="008C2504" w:rsidP="00D43E03">
      <w:pPr>
        <w:pStyle w:val="ListParagraph"/>
        <w:numPr>
          <w:ilvl w:val="0"/>
          <w:numId w:val="43"/>
        </w:numPr>
        <w:ind w:left="540"/>
        <w:rPr>
          <w:rFonts w:eastAsiaTheme="minorEastAsia" w:cs="Arial"/>
          <w:caps/>
          <w:noProof/>
          <w:szCs w:val="22"/>
          <w:lang w:val="en-GB" w:eastAsia="en-GB"/>
        </w:rPr>
      </w:pPr>
      <w:r w:rsidRPr="007D155D">
        <w:rPr>
          <w:rFonts w:eastAsiaTheme="minorEastAsia" w:cs="Arial"/>
          <w:caps/>
          <w:noProof/>
          <w:szCs w:val="22"/>
          <w:lang w:val="en-GB" w:eastAsia="en-GB"/>
        </w:rPr>
        <w:t>ACTIVITY CODE</w:t>
      </w:r>
    </w:p>
    <w:p w14:paraId="720F8DF5" w14:textId="6854D873"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noProof/>
          <w:szCs w:val="22"/>
          <w:lang w:val="en-GB" w:eastAsia="en-GB"/>
        </w:rPr>
        <w:t>MAPPING CONTEXT: ACQUIRED VERSUS CONGENITAL</w:t>
      </w:r>
    </w:p>
    <w:p w14:paraId="59C5F620" w14:textId="5583FE49"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noProof/>
          <w:szCs w:val="22"/>
          <w:lang w:val="en-GB" w:eastAsia="en-GB"/>
        </w:rPr>
        <w:t>JUDGMENTAL ASSIGNMENT OF THE TARGET ICD-10 CODE</w:t>
      </w:r>
    </w:p>
    <w:p w14:paraId="1A8008DD" w14:textId="61182FD4"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noProof/>
          <w:szCs w:val="22"/>
          <w:lang w:val="en-GB" w:eastAsia="en-GB"/>
        </w:rPr>
        <w:t>USE WHO GUIDANCE, NOT COUNTRY-SPECIFIC</w:t>
      </w:r>
    </w:p>
    <w:p w14:paraId="3CE0B497" w14:textId="4D6AC3C5"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noProof/>
          <w:szCs w:val="22"/>
          <w:lang w:val="en-GB" w:eastAsia="en-GB"/>
        </w:rPr>
        <w:t>ALLERGIES AND SENSITIVITIES</w:t>
      </w:r>
    </w:p>
    <w:p w14:paraId="137CE870" w14:textId="7A709A44"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noProof/>
          <w:szCs w:val="22"/>
          <w:lang w:val="en-GB" w:eastAsia="en-GB"/>
        </w:rPr>
        <w:t>WHO GUIDANCE FOR MAPPING TO FOURTH CHARACTER ONLY AND  NOT FIFTH CHARACTER FOR SITE SPECIFIC TARGET ICD-10 CODES</w:t>
      </w:r>
    </w:p>
    <w:p w14:paraId="39EDD386" w14:textId="71E38224"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Advice required for poisoning external cause codes</w:t>
      </w:r>
    </w:p>
    <w:p w14:paraId="73D8966A" w14:textId="1A410B4B"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MAPPING PERINATAL CONDITIONS, INCLUDING FETAL DEATH, DUE TO MATERNAL FACTORS</w:t>
      </w:r>
    </w:p>
    <w:p w14:paraId="570F5F6F" w14:textId="4252CC26"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POSSIBLE REQUIREMENT FOR AN EXTERNAL CAUSE CODE</w:t>
      </w:r>
    </w:p>
    <w:p w14:paraId="03CD1A24" w14:textId="0C2C5805"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MAPPING CONTEXT: AGE OF ONSET</w:t>
      </w:r>
    </w:p>
    <w:p w14:paraId="6E70915F" w14:textId="1621C1F7" w:rsidR="008C2504" w:rsidRPr="007D155D" w:rsidRDefault="008C2504"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CURRENT PATIENT AGE</w:t>
      </w:r>
    </w:p>
    <w:p w14:paraId="7213C9D9" w14:textId="35DF1341" w:rsidR="00245EDE" w:rsidRPr="00A909CE" w:rsidRDefault="00245EDE" w:rsidP="00D43E03">
      <w:pPr>
        <w:pStyle w:val="ListParagraph"/>
        <w:numPr>
          <w:ilvl w:val="0"/>
          <w:numId w:val="43"/>
        </w:numPr>
        <w:ind w:left="540"/>
        <w:rPr>
          <w:rFonts w:eastAsiaTheme="minorEastAsia" w:cs="Arial"/>
          <w:noProof/>
          <w:szCs w:val="22"/>
          <w:lang w:val="en-GB" w:eastAsia="en-GB"/>
        </w:rPr>
      </w:pPr>
      <w:r w:rsidRPr="007D155D">
        <w:rPr>
          <w:rFonts w:eastAsiaTheme="minorEastAsia" w:cs="Arial"/>
          <w:caps/>
          <w:noProof/>
          <w:szCs w:val="22"/>
          <w:lang w:val="en-GB" w:eastAsia="en-GB"/>
        </w:rPr>
        <w:t>mapped following ihtsdo guidance</w:t>
      </w:r>
    </w:p>
    <w:p w14:paraId="5F4856A3" w14:textId="281980E4" w:rsidR="00A909CE" w:rsidRPr="00640394" w:rsidRDefault="00463243" w:rsidP="00D43E03">
      <w:pPr>
        <w:pStyle w:val="ListParagraph"/>
        <w:numPr>
          <w:ilvl w:val="0"/>
          <w:numId w:val="43"/>
        </w:numPr>
        <w:ind w:left="540"/>
        <w:rPr>
          <w:rFonts w:eastAsiaTheme="minorEastAsia" w:cs="Arial"/>
          <w:noProof/>
          <w:szCs w:val="22"/>
          <w:lang w:val="en-GB" w:eastAsia="en-GB"/>
        </w:rPr>
      </w:pPr>
      <w:r w:rsidRPr="00463243">
        <w:rPr>
          <w:rFonts w:eastAsiaTheme="minorEastAsia" w:cs="Arial"/>
          <w:caps/>
          <w:noProof/>
          <w:szCs w:val="22"/>
          <w:lang w:val="en-GB" w:eastAsia="en-GB"/>
        </w:rPr>
        <w:lastRenderedPageBreak/>
        <w:t>SEQUENCING OF POISONING CODES</w:t>
      </w:r>
    </w:p>
    <w:p w14:paraId="6910CF4D" w14:textId="5F18520E" w:rsidR="00640394" w:rsidRPr="00801123" w:rsidRDefault="00640394" w:rsidP="00D43E03">
      <w:pPr>
        <w:pStyle w:val="ListParagraph"/>
        <w:numPr>
          <w:ilvl w:val="0"/>
          <w:numId w:val="43"/>
        </w:numPr>
        <w:ind w:left="540"/>
        <w:rPr>
          <w:rFonts w:eastAsiaTheme="minorEastAsia" w:cs="Arial"/>
          <w:noProof/>
          <w:szCs w:val="22"/>
          <w:lang w:val="en-GB" w:eastAsia="en-GB"/>
        </w:rPr>
      </w:pPr>
      <w:r>
        <w:rPr>
          <w:rFonts w:eastAsiaTheme="minorEastAsia" w:cs="Arial"/>
          <w:caps/>
          <w:noProof/>
          <w:szCs w:val="22"/>
          <w:lang w:val="en-GB" w:eastAsia="en-GB"/>
        </w:rPr>
        <w:t>OPEN WOUNDS ACCOMPANYING OTHER INJURIES</w:t>
      </w:r>
    </w:p>
    <w:p w14:paraId="4C2BE186" w14:textId="64DD51DE" w:rsidR="00801123" w:rsidRPr="00833D1D" w:rsidRDefault="00801123" w:rsidP="00D43E03">
      <w:pPr>
        <w:pStyle w:val="ListParagraph"/>
        <w:numPr>
          <w:ilvl w:val="0"/>
          <w:numId w:val="43"/>
        </w:numPr>
        <w:ind w:left="540"/>
        <w:rPr>
          <w:rFonts w:eastAsiaTheme="minorEastAsia" w:cs="Arial"/>
          <w:noProof/>
          <w:szCs w:val="22"/>
          <w:lang w:val="en-GB" w:eastAsia="en-GB"/>
        </w:rPr>
      </w:pPr>
      <w:r w:rsidRPr="00801123">
        <w:rPr>
          <w:rFonts w:cs="Arial"/>
          <w:szCs w:val="22"/>
        </w:rPr>
        <w:t>REPORTED HEAD INJURIES WITH LOSS OF CONSCIOUSNESS</w:t>
      </w:r>
    </w:p>
    <w:p w14:paraId="79EAEE18" w14:textId="72018C23" w:rsidR="00833D1D" w:rsidRPr="00833D1D" w:rsidRDefault="00833D1D" w:rsidP="00D43E03">
      <w:pPr>
        <w:pStyle w:val="ListParagraph"/>
        <w:numPr>
          <w:ilvl w:val="0"/>
          <w:numId w:val="43"/>
        </w:numPr>
        <w:ind w:left="540"/>
        <w:rPr>
          <w:rFonts w:eastAsiaTheme="minorEastAsia" w:cs="Arial"/>
          <w:noProof/>
          <w:szCs w:val="22"/>
          <w:lang w:val="en-GB" w:eastAsia="en-GB"/>
        </w:rPr>
      </w:pPr>
      <w:r>
        <w:rPr>
          <w:rFonts w:cs="Arial"/>
          <w:szCs w:val="22"/>
        </w:rPr>
        <w:t>MULTIPLE FRACTURES</w:t>
      </w:r>
    </w:p>
    <w:p w14:paraId="1BB1F0B1" w14:textId="6BE0FE98" w:rsidR="00833D1D" w:rsidRPr="00404DB2" w:rsidRDefault="00833D1D" w:rsidP="00D43E03">
      <w:pPr>
        <w:pStyle w:val="ListParagraph"/>
        <w:numPr>
          <w:ilvl w:val="0"/>
          <w:numId w:val="43"/>
        </w:numPr>
        <w:ind w:left="540"/>
        <w:rPr>
          <w:rFonts w:eastAsiaTheme="minorEastAsia" w:cs="Arial"/>
          <w:noProof/>
          <w:szCs w:val="22"/>
          <w:lang w:val="en-GB" w:eastAsia="en-GB"/>
        </w:rPr>
      </w:pPr>
      <w:r>
        <w:rPr>
          <w:rFonts w:cs="Arial"/>
          <w:szCs w:val="22"/>
        </w:rPr>
        <w:t>MAPPING OF AND/OR CONCEPTS</w:t>
      </w:r>
    </w:p>
    <w:p w14:paraId="44992280" w14:textId="6F48AD37" w:rsidR="00404DB2" w:rsidRPr="00C23FB4" w:rsidRDefault="00404DB2" w:rsidP="00D43E03">
      <w:pPr>
        <w:pStyle w:val="ListParagraph"/>
        <w:numPr>
          <w:ilvl w:val="0"/>
          <w:numId w:val="43"/>
        </w:numPr>
        <w:ind w:left="540"/>
        <w:rPr>
          <w:rFonts w:eastAsiaTheme="minorEastAsia" w:cs="Arial"/>
          <w:noProof/>
          <w:szCs w:val="22"/>
          <w:lang w:val="en-GB" w:eastAsia="en-GB"/>
        </w:rPr>
      </w:pPr>
      <w:r>
        <w:rPr>
          <w:rFonts w:cs="Arial"/>
          <w:szCs w:val="22"/>
        </w:rPr>
        <w:t>MAPPING OF ANIMAL BITES</w:t>
      </w:r>
    </w:p>
    <w:p w14:paraId="16D4875F" w14:textId="68726D1A" w:rsidR="00C23FB4" w:rsidRPr="001D280A" w:rsidRDefault="00C23FB4" w:rsidP="00D43E03">
      <w:pPr>
        <w:pStyle w:val="ListParagraph"/>
        <w:numPr>
          <w:ilvl w:val="0"/>
          <w:numId w:val="43"/>
        </w:numPr>
        <w:ind w:left="540"/>
        <w:rPr>
          <w:rFonts w:eastAsiaTheme="minorEastAsia" w:cs="Arial"/>
          <w:noProof/>
          <w:szCs w:val="22"/>
          <w:lang w:val="en-GB" w:eastAsia="en-GB"/>
        </w:rPr>
      </w:pPr>
      <w:r>
        <w:rPr>
          <w:rFonts w:cs="Arial"/>
          <w:szCs w:val="22"/>
        </w:rPr>
        <w:t>SYNDROMES</w:t>
      </w:r>
    </w:p>
    <w:p w14:paraId="20E6D349" w14:textId="52446046" w:rsidR="001D280A" w:rsidRPr="00801123" w:rsidRDefault="001D280A" w:rsidP="00D43E03">
      <w:pPr>
        <w:pStyle w:val="ListParagraph"/>
        <w:numPr>
          <w:ilvl w:val="0"/>
          <w:numId w:val="43"/>
        </w:numPr>
        <w:ind w:left="540"/>
        <w:rPr>
          <w:rFonts w:eastAsiaTheme="minorEastAsia" w:cs="Arial"/>
          <w:noProof/>
          <w:szCs w:val="22"/>
          <w:lang w:val="en-GB" w:eastAsia="en-GB"/>
        </w:rPr>
      </w:pPr>
      <w:r>
        <w:rPr>
          <w:rFonts w:cs="Arial"/>
          <w:szCs w:val="22"/>
        </w:rPr>
        <w:t>AMBIGUITY IN SYNONYMS</w:t>
      </w:r>
    </w:p>
    <w:p w14:paraId="35D882E7" w14:textId="793D2CA0" w:rsidR="00442F4C" w:rsidRDefault="00BB6A4A">
      <w:pPr>
        <w:pStyle w:val="TOC1"/>
      </w:pPr>
      <w:r>
        <w:t xml:space="preserve">8 </w:t>
      </w:r>
      <w:r w:rsidR="00442F4C">
        <w:t>Principles Agreed at Consensus...........................................................................................5</w:t>
      </w:r>
      <w:r w:rsidR="00AE4C56">
        <w:t>8</w:t>
      </w:r>
    </w:p>
    <w:p w14:paraId="6F85CF7D" w14:textId="22337155" w:rsidR="003B77BE" w:rsidRPr="00442F4C" w:rsidRDefault="00442F4C">
      <w:pPr>
        <w:pStyle w:val="TOC1"/>
      </w:pPr>
      <w:r>
        <w:t xml:space="preserve">9 </w:t>
      </w:r>
      <w:hyperlink w:anchor="_Toc318987323" w:history="1">
        <w:r w:rsidR="00BB6A4A">
          <w:rPr>
            <w:rStyle w:val="Hyperlink"/>
          </w:rPr>
          <w:t>Appendices</w:t>
        </w:r>
        <w:r w:rsidR="003B77BE">
          <w:rPr>
            <w:webHidden/>
          </w:rPr>
          <w:tab/>
        </w:r>
      </w:hyperlink>
      <w:r w:rsidR="00C83005">
        <w:t>6</w:t>
      </w:r>
      <w:r w:rsidR="00AE4C56">
        <w:t>9</w:t>
      </w:r>
    </w:p>
    <w:p w14:paraId="7B75D07D" w14:textId="33388AFD" w:rsidR="00164EBB" w:rsidRDefault="00062C40" w:rsidP="00285C8B">
      <w:pPr>
        <w:pStyle w:val="ListParagraph"/>
        <w:numPr>
          <w:ilvl w:val="0"/>
          <w:numId w:val="46"/>
        </w:numPr>
      </w:pPr>
      <w:r w:rsidRPr="00E87BDC">
        <w:fldChar w:fldCharType="end"/>
      </w:r>
      <w:r w:rsidR="00285C8B">
        <w:t xml:space="preserve">Response Letter from </w:t>
      </w:r>
      <w:r w:rsidR="0079648D">
        <w:t xml:space="preserve">WHO </w:t>
      </w:r>
      <w:r w:rsidR="0079648D" w:rsidRPr="0079648D">
        <w:t>ICD-10 Training Tool Support Group</w:t>
      </w:r>
    </w:p>
    <w:p w14:paraId="03FD6495" w14:textId="2CD006DA" w:rsidR="00285C8B" w:rsidRDefault="00285C8B" w:rsidP="00285C8B">
      <w:pPr>
        <w:pStyle w:val="ListParagraph"/>
        <w:numPr>
          <w:ilvl w:val="0"/>
          <w:numId w:val="46"/>
        </w:numPr>
      </w:pPr>
      <w:r>
        <w:t>Neonatal Guidelines from Various Countries</w:t>
      </w:r>
    </w:p>
    <w:p w14:paraId="79A0E722" w14:textId="43A3AAA4" w:rsidR="00285C8B" w:rsidRDefault="00285C8B" w:rsidP="00285C8B">
      <w:pPr>
        <w:pStyle w:val="ListParagraph"/>
        <w:numPr>
          <w:ilvl w:val="0"/>
          <w:numId w:val="46"/>
        </w:numPr>
      </w:pPr>
      <w:r>
        <w:t>JAG-Approved Age Ranges</w:t>
      </w:r>
    </w:p>
    <w:p w14:paraId="3A8CE605" w14:textId="77777777" w:rsidR="00442F4C" w:rsidRPr="00E87BDC" w:rsidRDefault="00442F4C" w:rsidP="0038044E"/>
    <w:p w14:paraId="71CC42C5" w14:textId="13D5FE0A" w:rsidR="00164EBB" w:rsidRDefault="00164EBB" w:rsidP="00F320F8">
      <w:pPr>
        <w:pStyle w:val="Heading1"/>
        <w:spacing w:before="0"/>
      </w:pPr>
      <w:bookmarkStart w:id="12" w:name="_Toc318987316"/>
      <w:r>
        <w:t>1</w:t>
      </w:r>
      <w:r w:rsidR="00E34778">
        <w:t xml:space="preserve"> </w:t>
      </w:r>
      <w:r w:rsidR="00236776">
        <w:t>Purpose</w:t>
      </w:r>
      <w:bookmarkEnd w:id="12"/>
    </w:p>
    <w:p w14:paraId="442A670B" w14:textId="77777777" w:rsidR="00236776" w:rsidRDefault="00236776" w:rsidP="00904D0C">
      <w:pPr>
        <w:jc w:val="both"/>
      </w:pPr>
      <w:r>
        <w:t xml:space="preserve">The purpose of this document is to describe the </w:t>
      </w:r>
      <w:r w:rsidR="002B336C">
        <w:t xml:space="preserve">fundamental and </w:t>
      </w:r>
      <w:r>
        <w:t xml:space="preserve">specific editorial principles which are applied to the </w:t>
      </w:r>
      <w:r w:rsidR="002B336C">
        <w:t xml:space="preserve">development and </w:t>
      </w:r>
      <w:r>
        <w:t>maintenance</w:t>
      </w:r>
      <w:r w:rsidR="002B336C">
        <w:t xml:space="preserve"> </w:t>
      </w:r>
      <w:r>
        <w:t xml:space="preserve">of the International Health Terminology Standards Development </w:t>
      </w:r>
      <w:r w:rsidR="00F36246">
        <w:t>Organization</w:t>
      </w:r>
      <w:r>
        <w:t xml:space="preserve"> (IHTSDO) </w:t>
      </w:r>
      <w:r w:rsidR="004B6BEC" w:rsidRPr="009643D1">
        <w:t xml:space="preserve">SNOMED CT® </w:t>
      </w:r>
      <w:r>
        <w:t xml:space="preserve">to ICD-10 MAP. </w:t>
      </w:r>
    </w:p>
    <w:p w14:paraId="29BFE4FE" w14:textId="77777777" w:rsidR="00164EBB" w:rsidRDefault="00164EBB" w:rsidP="00E01C7D">
      <w:pPr>
        <w:pStyle w:val="Heading1"/>
      </w:pPr>
      <w:bookmarkStart w:id="13" w:name="_Toc318987317"/>
      <w:r>
        <w:t xml:space="preserve">2 </w:t>
      </w:r>
      <w:r w:rsidR="00236776">
        <w:t>Audience</w:t>
      </w:r>
      <w:bookmarkEnd w:id="13"/>
    </w:p>
    <w:p w14:paraId="41C0AF80" w14:textId="77777777" w:rsidR="00357F7E" w:rsidRDefault="00236776" w:rsidP="00357F7E">
      <w:pPr>
        <w:jc w:val="both"/>
      </w:pPr>
      <w:r>
        <w:t xml:space="preserve">The intended audience is map </w:t>
      </w:r>
      <w:r w:rsidR="003B77BE">
        <w:t>personnel</w:t>
      </w:r>
      <w:r>
        <w:t xml:space="preserve"> who are tasked with the production of high quality</w:t>
      </w:r>
      <w:r w:rsidR="00357F7E">
        <w:t xml:space="preserve"> consistent and reproducible MAPS from </w:t>
      </w:r>
      <w:r w:rsidR="004B6BEC" w:rsidRPr="009643D1">
        <w:t xml:space="preserve">SNOMED CT® </w:t>
      </w:r>
      <w:r w:rsidR="00357F7E">
        <w:t>to ICD-10.</w:t>
      </w:r>
    </w:p>
    <w:p w14:paraId="1819A96E" w14:textId="77777777" w:rsidR="00357F7E" w:rsidRDefault="002B336C" w:rsidP="00357F7E">
      <w:pPr>
        <w:pStyle w:val="Heading1"/>
      </w:pPr>
      <w:bookmarkStart w:id="14" w:name="_Toc318987318"/>
      <w:r>
        <w:t xml:space="preserve">3 </w:t>
      </w:r>
      <w:r w:rsidR="00357F7E">
        <w:t>Scope</w:t>
      </w:r>
      <w:bookmarkEnd w:id="14"/>
    </w:p>
    <w:p w14:paraId="2B8591F7" w14:textId="77777777" w:rsidR="00357F7E" w:rsidRDefault="004B6BEC" w:rsidP="00357F7E">
      <w:pPr>
        <w:jc w:val="both"/>
      </w:pPr>
      <w:r w:rsidRPr="009643D1">
        <w:t xml:space="preserve">SNOMED CT® </w:t>
      </w:r>
      <w:r w:rsidR="00357F7E">
        <w:t>is a comprehensive clinical healthcare terminology which provides a large list of clinically rich descriptions for use by healthcare professionals. It is necessarily more detailed than ICD-10 and understandably not every concept in SNOMED CT can or should be represented in ICD-10</w:t>
      </w:r>
      <w:r w:rsidR="002B336C">
        <w:t>. The MAP is a tabular knowledge based cross-link</w:t>
      </w:r>
      <w:r w:rsidR="002B336C" w:rsidRPr="002B336C">
        <w:rPr>
          <w:i/>
        </w:rPr>
        <w:t xml:space="preserve"> from</w:t>
      </w:r>
      <w:r w:rsidR="002B336C">
        <w:t xml:space="preserve"> the source SNOMED CT </w:t>
      </w:r>
      <w:r w:rsidR="002B336C" w:rsidRPr="002B336C">
        <w:rPr>
          <w:i/>
        </w:rPr>
        <w:t>to</w:t>
      </w:r>
      <w:r w:rsidR="002B336C">
        <w:t xml:space="preserve"> the target ICD-10</w:t>
      </w:r>
      <w:r w:rsidR="006E3A9E">
        <w:t>.</w:t>
      </w:r>
    </w:p>
    <w:p w14:paraId="3E3D82A1" w14:textId="77777777" w:rsidR="008D490E" w:rsidRDefault="008D490E" w:rsidP="00357F7E">
      <w:pPr>
        <w:jc w:val="both"/>
      </w:pPr>
    </w:p>
    <w:p w14:paraId="58C9226B" w14:textId="77777777" w:rsidR="008D490E" w:rsidRDefault="008D490E" w:rsidP="00357F7E">
      <w:pPr>
        <w:jc w:val="both"/>
      </w:pPr>
      <w:r w:rsidRPr="008D490E">
        <w:rPr>
          <w:lang w:val="en-GB"/>
        </w:rPr>
        <w:t>This document will reference the data sets, algorithms</w:t>
      </w:r>
      <w:r w:rsidR="00EE53EA">
        <w:rPr>
          <w:lang w:val="en-GB"/>
        </w:rPr>
        <w:t>,</w:t>
      </w:r>
      <w:r w:rsidRPr="008D490E">
        <w:rPr>
          <w:lang w:val="en-GB"/>
        </w:rPr>
        <w:t xml:space="preserve"> and intellectual products of the SNOMED CT to ICD-10 map as the MAP</w:t>
      </w:r>
      <w:r w:rsidR="00EE53EA">
        <w:rPr>
          <w:lang w:val="en-GB"/>
        </w:rPr>
        <w:t>.</w:t>
      </w:r>
    </w:p>
    <w:p w14:paraId="373A4B19" w14:textId="77777777" w:rsidR="002B336C" w:rsidRDefault="00BA23BA" w:rsidP="002B336C">
      <w:pPr>
        <w:pStyle w:val="Heading1"/>
      </w:pPr>
      <w:bookmarkStart w:id="15" w:name="_Toc318987319"/>
      <w:r>
        <w:lastRenderedPageBreak/>
        <w:t xml:space="preserve">4 </w:t>
      </w:r>
      <w:r w:rsidR="002B336C">
        <w:t>Source</w:t>
      </w:r>
      <w:r w:rsidR="00FB1436">
        <w:t xml:space="preserve"> domains</w:t>
      </w:r>
      <w:bookmarkEnd w:id="15"/>
    </w:p>
    <w:p w14:paraId="525FCAF5" w14:textId="77777777" w:rsidR="00F06BFF" w:rsidRDefault="00FB1436" w:rsidP="00357F7E">
      <w:pPr>
        <w:jc w:val="both"/>
      </w:pPr>
      <w:r>
        <w:t xml:space="preserve">All concepts within the following </w:t>
      </w:r>
      <w:r w:rsidR="004B6BEC" w:rsidRPr="009643D1">
        <w:t xml:space="preserve">SNOMED CT® </w:t>
      </w:r>
      <w:r>
        <w:t>hierarchies may be considered for mapping:</w:t>
      </w:r>
    </w:p>
    <w:p w14:paraId="3FFA00C8" w14:textId="77777777" w:rsidR="00FB1436" w:rsidRDefault="00FB1436" w:rsidP="00FB1436">
      <w:pPr>
        <w:pStyle w:val="ListParagraph"/>
        <w:numPr>
          <w:ilvl w:val="0"/>
          <w:numId w:val="21"/>
        </w:numPr>
        <w:jc w:val="both"/>
      </w:pPr>
      <w:r>
        <w:t>404684003 Clinical findings (disorders and findings)</w:t>
      </w:r>
    </w:p>
    <w:p w14:paraId="74FCC215" w14:textId="77777777" w:rsidR="00FB1436" w:rsidRDefault="00FB1436" w:rsidP="00FB1436">
      <w:pPr>
        <w:pStyle w:val="ListParagraph"/>
        <w:numPr>
          <w:ilvl w:val="0"/>
          <w:numId w:val="21"/>
        </w:numPr>
        <w:jc w:val="both"/>
      </w:pPr>
      <w:r>
        <w:t>272379006 Events</w:t>
      </w:r>
    </w:p>
    <w:p w14:paraId="1FAEA022" w14:textId="77777777" w:rsidR="00FB1436" w:rsidRDefault="00FB1436" w:rsidP="00FB1436">
      <w:pPr>
        <w:pStyle w:val="ListParagraph"/>
        <w:numPr>
          <w:ilvl w:val="0"/>
          <w:numId w:val="21"/>
        </w:numPr>
        <w:jc w:val="both"/>
      </w:pPr>
      <w:r>
        <w:t>243796009 Situations with explicit context (excluding 129125009 Procedure with explicit context, and its descendants</w:t>
      </w:r>
      <w:r w:rsidR="00FF014C">
        <w:t>)</w:t>
      </w:r>
      <w:r>
        <w:t>.</w:t>
      </w:r>
    </w:p>
    <w:p w14:paraId="0941FF9D" w14:textId="77777777" w:rsidR="00FB1436" w:rsidRDefault="00FB1436" w:rsidP="00FB1436">
      <w:pPr>
        <w:jc w:val="both"/>
      </w:pPr>
    </w:p>
    <w:p w14:paraId="43F7D38C" w14:textId="77777777" w:rsidR="00FB1436" w:rsidRDefault="00FB1436" w:rsidP="00FB1436">
      <w:pPr>
        <w:jc w:val="both"/>
      </w:pPr>
      <w:r>
        <w:t>All chapters of ICD-10 are considered within scope of this MAP. The codes found in the reference table ‘Morphology of Neoplasms’ are excluded from this MAP</w:t>
      </w:r>
      <w:r w:rsidR="007D5890">
        <w:t>.</w:t>
      </w:r>
    </w:p>
    <w:p w14:paraId="056978BB" w14:textId="77777777" w:rsidR="00164EBB" w:rsidRDefault="00BA23BA" w:rsidP="00E34778">
      <w:pPr>
        <w:pStyle w:val="Heading1"/>
      </w:pPr>
      <w:bookmarkStart w:id="16" w:name="_Toc318987320"/>
      <w:r>
        <w:t xml:space="preserve">5 </w:t>
      </w:r>
      <w:r w:rsidR="00CD3C37">
        <w:t>Methodology</w:t>
      </w:r>
      <w:bookmarkEnd w:id="16"/>
    </w:p>
    <w:p w14:paraId="3A49457F" w14:textId="77777777" w:rsidR="00574ECF" w:rsidRDefault="00CD3C37" w:rsidP="00B97AAC">
      <w:pPr>
        <w:ind w:left="360"/>
        <w:jc w:val="both"/>
      </w:pPr>
      <w:r>
        <w:t>Briefly</w:t>
      </w:r>
      <w:r w:rsidR="0019063F">
        <w:t>,</w:t>
      </w:r>
      <w:r>
        <w:t xml:space="preserve"> the methodology employed for construction of the MAP involves</w:t>
      </w:r>
      <w:r w:rsidR="00574ECF">
        <w:t>:</w:t>
      </w:r>
    </w:p>
    <w:p w14:paraId="27FBEF62" w14:textId="77777777" w:rsidR="00574ECF" w:rsidRDefault="00574ECF" w:rsidP="00B97AAC">
      <w:pPr>
        <w:ind w:left="360"/>
        <w:jc w:val="both"/>
      </w:pPr>
    </w:p>
    <w:p w14:paraId="071B38B4" w14:textId="77777777" w:rsidR="00CD3C37" w:rsidRDefault="00CD3C37" w:rsidP="00123AFE">
      <w:pPr>
        <w:pStyle w:val="ListParagraph"/>
        <w:numPr>
          <w:ilvl w:val="0"/>
          <w:numId w:val="22"/>
        </w:numPr>
        <w:jc w:val="both"/>
      </w:pPr>
      <w:r>
        <w:t xml:space="preserve">Evaluation of the </w:t>
      </w:r>
      <w:r w:rsidRPr="009643D1">
        <w:t xml:space="preserve">SNOMED CT® </w:t>
      </w:r>
      <w:r w:rsidR="00574ECF">
        <w:t>concept</w:t>
      </w:r>
      <w:r>
        <w:t xml:space="preserve"> and its defining relationships in order to understand the clinical meaning of the concept</w:t>
      </w:r>
    </w:p>
    <w:p w14:paraId="3A5B0A69" w14:textId="77777777" w:rsidR="00CD3C37" w:rsidRDefault="00CD3C37" w:rsidP="00123AFE">
      <w:pPr>
        <w:pStyle w:val="ListParagraph"/>
        <w:numPr>
          <w:ilvl w:val="0"/>
          <w:numId w:val="22"/>
        </w:numPr>
        <w:jc w:val="both"/>
      </w:pPr>
      <w:r>
        <w:t>Location of the best place in ICD-10 which reflects the clinical meaning of the concept</w:t>
      </w:r>
    </w:p>
    <w:p w14:paraId="51AB40C0" w14:textId="77777777" w:rsidR="00CD3C37" w:rsidRDefault="00CD3C37" w:rsidP="00123AFE">
      <w:pPr>
        <w:pStyle w:val="ListParagraph"/>
        <w:numPr>
          <w:ilvl w:val="0"/>
          <w:numId w:val="22"/>
        </w:numPr>
        <w:jc w:val="both"/>
      </w:pPr>
      <w:r>
        <w:t>Identification of a default target code or metadata ensuring application of ICD-10 rules and conventions</w:t>
      </w:r>
    </w:p>
    <w:p w14:paraId="31DFE117" w14:textId="77777777" w:rsidR="00CD3C37" w:rsidRDefault="00CD3C37" w:rsidP="00123AFE">
      <w:pPr>
        <w:pStyle w:val="ListParagraph"/>
        <w:numPr>
          <w:ilvl w:val="0"/>
          <w:numId w:val="22"/>
        </w:numPr>
        <w:jc w:val="both"/>
      </w:pPr>
      <w:r>
        <w:t>Consideration of ICD-10 Alphabetical Index essential modifiers and Tabular List exclusion notes for the creation of valid exclusion rules</w:t>
      </w:r>
    </w:p>
    <w:p w14:paraId="28D6DB3F" w14:textId="42B2BC7A" w:rsidR="007D5890" w:rsidRPr="00833D1D" w:rsidRDefault="00CD3C37" w:rsidP="00670222">
      <w:pPr>
        <w:pStyle w:val="ListParagraph"/>
        <w:numPr>
          <w:ilvl w:val="0"/>
          <w:numId w:val="22"/>
        </w:numPr>
        <w:jc w:val="both"/>
      </w:pPr>
      <w:r>
        <w:t>Construction of the MAP within the IHTSDO mapping tool</w:t>
      </w:r>
      <w:r w:rsidR="00670222">
        <w:t>.</w:t>
      </w:r>
    </w:p>
    <w:p w14:paraId="2139E448" w14:textId="77777777" w:rsidR="00CD3C37" w:rsidRDefault="00997D84" w:rsidP="00CD3C37">
      <w:pPr>
        <w:pStyle w:val="Heading1"/>
      </w:pPr>
      <w:bookmarkStart w:id="17" w:name="_Toc318987321"/>
      <w:r>
        <w:t xml:space="preserve">6 </w:t>
      </w:r>
      <w:r w:rsidR="00CD3C37">
        <w:t>Principles</w:t>
      </w:r>
      <w:bookmarkEnd w:id="17"/>
      <w:r w:rsidR="00CD3C37">
        <w:t xml:space="preserve"> </w:t>
      </w:r>
    </w:p>
    <w:p w14:paraId="44F7602B" w14:textId="77777777" w:rsidR="00CF7D88" w:rsidRDefault="00670222" w:rsidP="009531D5">
      <w:pPr>
        <w:ind w:left="360"/>
        <w:jc w:val="both"/>
      </w:pPr>
      <w:r>
        <w:t xml:space="preserve">It is crucial </w:t>
      </w:r>
      <w:r w:rsidR="004B6BEC">
        <w:t xml:space="preserve">for the production of accurate, consistent and reproducible MAPS </w:t>
      </w:r>
      <w:r>
        <w:t xml:space="preserve">that the principles outlined within this document are </w:t>
      </w:r>
      <w:r w:rsidR="004B6BEC">
        <w:t>followed</w:t>
      </w:r>
      <w:r>
        <w:t>.</w:t>
      </w:r>
    </w:p>
    <w:p w14:paraId="61312C6F" w14:textId="77777777" w:rsidR="003B77BE" w:rsidRDefault="003B77BE" w:rsidP="009531D5">
      <w:pPr>
        <w:ind w:left="360"/>
        <w:jc w:val="both"/>
      </w:pPr>
    </w:p>
    <w:p w14:paraId="36827DDC" w14:textId="77777777" w:rsidR="003B77BE" w:rsidRPr="003B77BE" w:rsidRDefault="003B77BE" w:rsidP="00C57805">
      <w:pPr>
        <w:jc w:val="both"/>
        <w:rPr>
          <w:color w:val="FF0000"/>
        </w:rPr>
      </w:pPr>
    </w:p>
    <w:tbl>
      <w:tblPr>
        <w:tblStyle w:val="TableGrid"/>
        <w:tblW w:w="0" w:type="auto"/>
        <w:tblLook w:val="04A0" w:firstRow="1" w:lastRow="0" w:firstColumn="1" w:lastColumn="0" w:noHBand="0" w:noVBand="1"/>
      </w:tblPr>
      <w:tblGrid>
        <w:gridCol w:w="1690"/>
        <w:gridCol w:w="8502"/>
      </w:tblGrid>
      <w:tr w:rsidR="002A61E1" w14:paraId="51E033D4" w14:textId="77777777" w:rsidTr="006B7DC2">
        <w:tc>
          <w:tcPr>
            <w:tcW w:w="1710" w:type="dxa"/>
          </w:tcPr>
          <w:p w14:paraId="47232B1A" w14:textId="77777777" w:rsidR="002A61E1" w:rsidRPr="005F6FC0" w:rsidRDefault="002A61E1" w:rsidP="003B77BE">
            <w:pPr>
              <w:rPr>
                <w:b/>
              </w:rPr>
            </w:pPr>
            <w:r w:rsidRPr="005F6FC0">
              <w:rPr>
                <w:b/>
              </w:rPr>
              <w:t>Principle Number</w:t>
            </w:r>
          </w:p>
        </w:tc>
        <w:tc>
          <w:tcPr>
            <w:tcW w:w="8484" w:type="dxa"/>
          </w:tcPr>
          <w:p w14:paraId="2B39578B" w14:textId="51B9A7FF" w:rsidR="002A61E1" w:rsidRPr="002A61E1" w:rsidRDefault="00C05751" w:rsidP="00C05751">
            <w:pPr>
              <w:rPr>
                <w:b/>
              </w:rPr>
            </w:pPr>
            <w:r>
              <w:rPr>
                <w:b/>
              </w:rPr>
              <w:t>01</w:t>
            </w:r>
          </w:p>
        </w:tc>
      </w:tr>
      <w:tr w:rsidR="002A61E1" w14:paraId="702DF015" w14:textId="77777777" w:rsidTr="006C61A8">
        <w:tc>
          <w:tcPr>
            <w:tcW w:w="1710" w:type="dxa"/>
          </w:tcPr>
          <w:p w14:paraId="21313F08" w14:textId="77777777" w:rsidR="002A61E1" w:rsidRPr="005F6FC0" w:rsidRDefault="002A61E1" w:rsidP="003B77BE">
            <w:pPr>
              <w:rPr>
                <w:b/>
              </w:rPr>
            </w:pPr>
            <w:r w:rsidRPr="005F6FC0">
              <w:rPr>
                <w:b/>
              </w:rPr>
              <w:t>Title</w:t>
            </w:r>
          </w:p>
        </w:tc>
        <w:tc>
          <w:tcPr>
            <w:tcW w:w="8484" w:type="dxa"/>
          </w:tcPr>
          <w:p w14:paraId="794BE8C6" w14:textId="77777777" w:rsidR="002A61E1" w:rsidRPr="002A61E1" w:rsidRDefault="00F95D84" w:rsidP="003B77BE">
            <w:pPr>
              <w:rPr>
                <w:b/>
              </w:rPr>
            </w:pPr>
            <w:r>
              <w:rPr>
                <w:b/>
              </w:rPr>
              <w:t>Mapping of High Level Concepts</w:t>
            </w:r>
          </w:p>
        </w:tc>
      </w:tr>
      <w:tr w:rsidR="006B7DC2" w14:paraId="7A03EF13" w14:textId="77777777" w:rsidTr="003B77BE">
        <w:tc>
          <w:tcPr>
            <w:tcW w:w="1951" w:type="dxa"/>
          </w:tcPr>
          <w:p w14:paraId="2D605515" w14:textId="77777777" w:rsidR="006B7DC2" w:rsidRPr="006B7DC2" w:rsidRDefault="006B7DC2" w:rsidP="0067243B">
            <w:pPr>
              <w:rPr>
                <w:b/>
              </w:rPr>
            </w:pPr>
            <w:r w:rsidRPr="006B7DC2">
              <w:rPr>
                <w:b/>
              </w:rPr>
              <w:t>Date of Origination</w:t>
            </w:r>
          </w:p>
        </w:tc>
        <w:tc>
          <w:tcPr>
            <w:tcW w:w="8243" w:type="dxa"/>
          </w:tcPr>
          <w:p w14:paraId="63ACDF6B" w14:textId="17B0180A" w:rsidR="006B7DC2" w:rsidRDefault="006B7DC2" w:rsidP="00833D1D">
            <w:r w:rsidRPr="007B5368">
              <w:t>23 January 2013</w:t>
            </w:r>
          </w:p>
        </w:tc>
      </w:tr>
      <w:tr w:rsidR="006C61A8" w14:paraId="3CFEF15F" w14:textId="77777777" w:rsidTr="003B77BE">
        <w:tc>
          <w:tcPr>
            <w:tcW w:w="1951" w:type="dxa"/>
          </w:tcPr>
          <w:p w14:paraId="03F798A1" w14:textId="77777777" w:rsidR="006C61A8" w:rsidRDefault="006C61A8">
            <w:r w:rsidRPr="007D170E">
              <w:rPr>
                <w:b/>
              </w:rPr>
              <w:t>Date of Revision</w:t>
            </w:r>
          </w:p>
        </w:tc>
        <w:tc>
          <w:tcPr>
            <w:tcW w:w="8243" w:type="dxa"/>
          </w:tcPr>
          <w:p w14:paraId="4CA6FB2E" w14:textId="77777777" w:rsidR="006C61A8" w:rsidRDefault="006C61A8"/>
        </w:tc>
      </w:tr>
      <w:tr w:rsidR="002A61E1" w14:paraId="402901B2" w14:textId="77777777" w:rsidTr="006B7DC2">
        <w:tc>
          <w:tcPr>
            <w:tcW w:w="1710" w:type="dxa"/>
          </w:tcPr>
          <w:p w14:paraId="1B7EA54D" w14:textId="77777777" w:rsidR="002A61E1" w:rsidRPr="005F6FC0" w:rsidRDefault="006451B7" w:rsidP="003B77BE">
            <w:pPr>
              <w:rPr>
                <w:b/>
              </w:rPr>
            </w:pPr>
            <w:r w:rsidRPr="005F6FC0">
              <w:rPr>
                <w:b/>
              </w:rPr>
              <w:t>Principle</w:t>
            </w:r>
          </w:p>
        </w:tc>
        <w:tc>
          <w:tcPr>
            <w:tcW w:w="8484" w:type="dxa"/>
          </w:tcPr>
          <w:p w14:paraId="64984201" w14:textId="7632C634" w:rsidR="002A61E1" w:rsidRPr="006451B7" w:rsidRDefault="00F95D84" w:rsidP="003F4857">
            <w:pPr>
              <w:jc w:val="both"/>
            </w:pPr>
            <w:r>
              <w:t xml:space="preserve">Where a source concept has </w:t>
            </w:r>
            <w:r w:rsidRPr="00123AFE">
              <w:rPr>
                <w:u w:val="single"/>
              </w:rPr>
              <w:t>more than</w:t>
            </w:r>
            <w:r>
              <w:t xml:space="preserve"> 10 descendants the map</w:t>
            </w:r>
            <w:r w:rsidR="00D448A7">
              <w:t>ping</w:t>
            </w:r>
            <w:r>
              <w:t xml:space="preserve"> specialist will create a record for the appropriate default </w:t>
            </w:r>
            <w:r w:rsidR="006451B7">
              <w:t>target code or metadata</w:t>
            </w:r>
            <w:r w:rsidR="003F4857">
              <w:t xml:space="preserve">. It is not </w:t>
            </w:r>
            <w:r w:rsidR="003F4857">
              <w:lastRenderedPageBreak/>
              <w:t>necessary to</w:t>
            </w:r>
            <w:r w:rsidR="006451B7">
              <w:t xml:space="preserve"> add the map advice </w:t>
            </w:r>
            <w:r w:rsidR="00F2167B" w:rsidRPr="00B903EB">
              <w:t>DESCENDANTS NOT EXHAUSTIVELY MAPPED</w:t>
            </w:r>
            <w:r w:rsidR="00DA5C60">
              <w:t xml:space="preserve"> since this advice is added </w:t>
            </w:r>
            <w:r w:rsidR="003F4857">
              <w:t>at the time batches are created</w:t>
            </w:r>
            <w:r w:rsidR="00DA5C60">
              <w:t xml:space="preserve"> to concepts having more than 10 descendants</w:t>
            </w:r>
            <w:r w:rsidR="006451B7" w:rsidRPr="00B903EB">
              <w:t>.</w:t>
            </w:r>
          </w:p>
        </w:tc>
      </w:tr>
      <w:tr w:rsidR="002A61E1" w14:paraId="710C31C6" w14:textId="77777777" w:rsidTr="006B7DC2">
        <w:tc>
          <w:tcPr>
            <w:tcW w:w="1710" w:type="dxa"/>
          </w:tcPr>
          <w:p w14:paraId="0032E1A2" w14:textId="77777777" w:rsidR="002A61E1" w:rsidRPr="005F6FC0" w:rsidRDefault="006451B7" w:rsidP="003B77BE">
            <w:pPr>
              <w:rPr>
                <w:b/>
              </w:rPr>
            </w:pPr>
            <w:r w:rsidRPr="005F6FC0">
              <w:rPr>
                <w:b/>
              </w:rPr>
              <w:lastRenderedPageBreak/>
              <w:t>Example</w:t>
            </w:r>
          </w:p>
        </w:tc>
        <w:tc>
          <w:tcPr>
            <w:tcW w:w="8484" w:type="dxa"/>
          </w:tcPr>
          <w:p w14:paraId="3B06C0C5" w14:textId="77777777" w:rsidR="002A61E1" w:rsidRDefault="00CF7D88" w:rsidP="003B77BE">
            <w:pPr>
              <w:rPr>
                <w:b/>
              </w:rPr>
            </w:pPr>
            <w:r w:rsidRPr="00CF7D88">
              <w:rPr>
                <w:b/>
              </w:rPr>
              <w:t>87433001 Pulmonary emphysema</w:t>
            </w:r>
          </w:p>
          <w:p w14:paraId="0D1E12E6" w14:textId="77777777" w:rsidR="00CF7D88" w:rsidRDefault="00CF7D88" w:rsidP="003B77BE">
            <w:pPr>
              <w:rPr>
                <w:b/>
              </w:rPr>
            </w:pPr>
          </w:p>
          <w:p w14:paraId="55C7AE70" w14:textId="77777777" w:rsidR="00CF7D88" w:rsidRDefault="00C43594" w:rsidP="003B77BE">
            <w:pPr>
              <w:rPr>
                <w:b/>
              </w:rPr>
            </w:pPr>
            <w:r>
              <w:pict w14:anchorId="59763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254.35pt">
                  <v:imagedata r:id="rId15" o:title=""/>
                </v:shape>
              </w:pict>
            </w:r>
          </w:p>
          <w:p w14:paraId="687BD0F5" w14:textId="77777777" w:rsidR="00123AFE" w:rsidRPr="00123AFE" w:rsidRDefault="00123AFE" w:rsidP="00C57805">
            <w:pPr>
              <w:rPr>
                <w:b/>
                <w:color w:val="FF0000"/>
              </w:rPr>
            </w:pPr>
          </w:p>
        </w:tc>
      </w:tr>
      <w:tr w:rsidR="002A61E1" w14:paraId="20796DB9" w14:textId="77777777" w:rsidTr="006B7DC2">
        <w:tc>
          <w:tcPr>
            <w:tcW w:w="1710" w:type="dxa"/>
          </w:tcPr>
          <w:p w14:paraId="7BDE72E9" w14:textId="77777777" w:rsidR="002A61E1" w:rsidRPr="005F6FC0" w:rsidRDefault="005F6FC0" w:rsidP="003B77BE">
            <w:pPr>
              <w:rPr>
                <w:b/>
              </w:rPr>
            </w:pPr>
            <w:r w:rsidRPr="005F6FC0">
              <w:rPr>
                <w:b/>
              </w:rPr>
              <w:t>Reference</w:t>
            </w:r>
          </w:p>
        </w:tc>
        <w:tc>
          <w:tcPr>
            <w:tcW w:w="8484" w:type="dxa"/>
          </w:tcPr>
          <w:p w14:paraId="1FEB49C2" w14:textId="77777777" w:rsidR="002A61E1" w:rsidRDefault="005F6FC0" w:rsidP="003B77BE">
            <w:r>
              <w:t>Technical specification document</w:t>
            </w:r>
          </w:p>
        </w:tc>
      </w:tr>
    </w:tbl>
    <w:p w14:paraId="6D73084E" w14:textId="77777777" w:rsidR="00AF46F3" w:rsidRDefault="00AF46F3" w:rsidP="00920377">
      <w:pPr>
        <w:spacing w:line="240" w:lineRule="auto"/>
      </w:pPr>
    </w:p>
    <w:p w14:paraId="5DF57833" w14:textId="77777777" w:rsidR="00833D1D" w:rsidRDefault="00833D1D" w:rsidP="00920377">
      <w:pPr>
        <w:spacing w:line="240" w:lineRule="auto"/>
      </w:pPr>
    </w:p>
    <w:p w14:paraId="711277B8" w14:textId="77777777" w:rsidR="00AF46F3" w:rsidRDefault="00AF46F3" w:rsidP="002A61E1"/>
    <w:p w14:paraId="6C87B086" w14:textId="77777777" w:rsidR="00AF46F3" w:rsidRDefault="00AF46F3" w:rsidP="002A61E1"/>
    <w:p w14:paraId="2C8BE710" w14:textId="77777777" w:rsidR="00920377" w:rsidRDefault="00920377">
      <w:pPr>
        <w:spacing w:line="240" w:lineRule="auto"/>
      </w:pPr>
    </w:p>
    <w:tbl>
      <w:tblPr>
        <w:tblStyle w:val="TableGrid"/>
        <w:tblpPr w:leftFromText="180" w:rightFromText="180" w:vertAnchor="text" w:horzAnchor="margin" w:tblpY="-703"/>
        <w:tblW w:w="0" w:type="auto"/>
        <w:tblLayout w:type="fixed"/>
        <w:tblLook w:val="04A0" w:firstRow="1" w:lastRow="0" w:firstColumn="1" w:lastColumn="0" w:noHBand="0" w:noVBand="1"/>
      </w:tblPr>
      <w:tblGrid>
        <w:gridCol w:w="1526"/>
        <w:gridCol w:w="8668"/>
      </w:tblGrid>
      <w:tr w:rsidR="00BB6A4A" w14:paraId="04A19D35" w14:textId="77777777" w:rsidTr="006B7DC2">
        <w:tc>
          <w:tcPr>
            <w:tcW w:w="1526" w:type="dxa"/>
          </w:tcPr>
          <w:p w14:paraId="0E2C1753" w14:textId="77777777" w:rsidR="00BB6A4A" w:rsidRPr="005F6FC0" w:rsidRDefault="00BB6A4A" w:rsidP="00BB6A4A">
            <w:pPr>
              <w:rPr>
                <w:b/>
              </w:rPr>
            </w:pPr>
            <w:r w:rsidRPr="005F6FC0">
              <w:rPr>
                <w:b/>
              </w:rPr>
              <w:lastRenderedPageBreak/>
              <w:t>Principle Number</w:t>
            </w:r>
          </w:p>
        </w:tc>
        <w:tc>
          <w:tcPr>
            <w:tcW w:w="8668" w:type="dxa"/>
          </w:tcPr>
          <w:p w14:paraId="4C877BB5" w14:textId="1C6C7F15" w:rsidR="00BB6A4A" w:rsidRPr="002A61E1" w:rsidRDefault="00BB6A4A" w:rsidP="00BB6A4A">
            <w:pPr>
              <w:rPr>
                <w:b/>
              </w:rPr>
            </w:pPr>
            <w:r>
              <w:rPr>
                <w:b/>
              </w:rPr>
              <w:t>02</w:t>
            </w:r>
          </w:p>
        </w:tc>
      </w:tr>
      <w:tr w:rsidR="00BB6A4A" w14:paraId="5904A7BF" w14:textId="77777777" w:rsidTr="006B7DC2">
        <w:tc>
          <w:tcPr>
            <w:tcW w:w="1526" w:type="dxa"/>
          </w:tcPr>
          <w:p w14:paraId="4718B48C" w14:textId="77777777" w:rsidR="00BB6A4A" w:rsidRPr="005F6FC0" w:rsidRDefault="00BB6A4A" w:rsidP="00BB6A4A">
            <w:pPr>
              <w:rPr>
                <w:b/>
              </w:rPr>
            </w:pPr>
            <w:r w:rsidRPr="005F6FC0">
              <w:rPr>
                <w:b/>
              </w:rPr>
              <w:t>Title</w:t>
            </w:r>
          </w:p>
        </w:tc>
        <w:tc>
          <w:tcPr>
            <w:tcW w:w="8668" w:type="dxa"/>
          </w:tcPr>
          <w:p w14:paraId="19D344D7" w14:textId="77777777" w:rsidR="00BB6A4A" w:rsidRPr="002A61E1" w:rsidRDefault="00BB6A4A" w:rsidP="00BB6A4A">
            <w:pPr>
              <w:rPr>
                <w:b/>
              </w:rPr>
            </w:pPr>
            <w:r>
              <w:rPr>
                <w:b/>
              </w:rPr>
              <w:t>Mapping of Low Level Concepts</w:t>
            </w:r>
          </w:p>
        </w:tc>
      </w:tr>
      <w:tr w:rsidR="006B7DC2" w14:paraId="1B3DE79D" w14:textId="77777777" w:rsidTr="006B7DC2">
        <w:tc>
          <w:tcPr>
            <w:tcW w:w="1526" w:type="dxa"/>
          </w:tcPr>
          <w:p w14:paraId="22A43AB5" w14:textId="77777777" w:rsidR="006B7DC2" w:rsidRPr="006B7DC2" w:rsidRDefault="006B7DC2" w:rsidP="0067243B">
            <w:pPr>
              <w:rPr>
                <w:b/>
              </w:rPr>
            </w:pPr>
            <w:r w:rsidRPr="006B7DC2">
              <w:rPr>
                <w:b/>
              </w:rPr>
              <w:t>Date of Origination</w:t>
            </w:r>
          </w:p>
        </w:tc>
        <w:tc>
          <w:tcPr>
            <w:tcW w:w="8668" w:type="dxa"/>
          </w:tcPr>
          <w:p w14:paraId="116CEFF3" w14:textId="4BD40E8F" w:rsidR="006B7DC2" w:rsidRDefault="006B7DC2" w:rsidP="00833D1D">
            <w:r w:rsidRPr="00762A7A">
              <w:t>23 January 2013</w:t>
            </w:r>
          </w:p>
        </w:tc>
      </w:tr>
      <w:tr w:rsidR="006C61A8" w14:paraId="2B2E7EA2" w14:textId="77777777" w:rsidTr="006B7DC2">
        <w:tc>
          <w:tcPr>
            <w:tcW w:w="1526" w:type="dxa"/>
          </w:tcPr>
          <w:p w14:paraId="30EB3D90" w14:textId="77777777" w:rsidR="006C61A8" w:rsidRDefault="006C61A8">
            <w:r w:rsidRPr="00D6658D">
              <w:rPr>
                <w:b/>
              </w:rPr>
              <w:t>Date of Revision</w:t>
            </w:r>
          </w:p>
        </w:tc>
        <w:tc>
          <w:tcPr>
            <w:tcW w:w="8668" w:type="dxa"/>
          </w:tcPr>
          <w:p w14:paraId="4BA59ABF" w14:textId="77777777" w:rsidR="006C61A8" w:rsidRDefault="006C61A8"/>
        </w:tc>
      </w:tr>
      <w:tr w:rsidR="00BB6A4A" w14:paraId="60DDC83F" w14:textId="77777777" w:rsidTr="006B7DC2">
        <w:tc>
          <w:tcPr>
            <w:tcW w:w="1526" w:type="dxa"/>
          </w:tcPr>
          <w:p w14:paraId="31BCE03F" w14:textId="77777777" w:rsidR="00BB6A4A" w:rsidRPr="005F6FC0" w:rsidRDefault="00BB6A4A" w:rsidP="00BB6A4A">
            <w:pPr>
              <w:rPr>
                <w:b/>
              </w:rPr>
            </w:pPr>
            <w:r w:rsidRPr="005F6FC0">
              <w:rPr>
                <w:b/>
              </w:rPr>
              <w:t>Principle</w:t>
            </w:r>
          </w:p>
        </w:tc>
        <w:tc>
          <w:tcPr>
            <w:tcW w:w="8668" w:type="dxa"/>
          </w:tcPr>
          <w:p w14:paraId="35F3B118" w14:textId="14EABE6A" w:rsidR="00BB6A4A" w:rsidRDefault="00BB6A4A" w:rsidP="00833D1D">
            <w:pPr>
              <w:jc w:val="both"/>
            </w:pPr>
            <w:r>
              <w:t>Where a source concept has 10 or fewer descendants the map</w:t>
            </w:r>
            <w:r w:rsidR="00D448A7">
              <w:t>ping</w:t>
            </w:r>
            <w:r>
              <w:t xml:space="preserve"> specialist will evaluate and map each descendant to a relevant target code or metadata ensuring assignment of map advice where appropriate.</w:t>
            </w:r>
          </w:p>
        </w:tc>
      </w:tr>
      <w:tr w:rsidR="00BB6A4A" w:rsidRPr="00833D1D" w14:paraId="62419E34" w14:textId="77777777" w:rsidTr="006B7DC2">
        <w:tc>
          <w:tcPr>
            <w:tcW w:w="1526" w:type="dxa"/>
          </w:tcPr>
          <w:p w14:paraId="3758139F" w14:textId="77777777" w:rsidR="00BB6A4A" w:rsidRPr="00833D1D" w:rsidRDefault="00BB6A4A" w:rsidP="00BB6A4A">
            <w:r w:rsidRPr="00833D1D">
              <w:t>Examples</w:t>
            </w:r>
          </w:p>
        </w:tc>
        <w:tc>
          <w:tcPr>
            <w:tcW w:w="8668" w:type="dxa"/>
          </w:tcPr>
          <w:p w14:paraId="48F58278" w14:textId="77777777" w:rsidR="00BB6A4A" w:rsidRPr="00833D1D" w:rsidRDefault="00BB6A4A" w:rsidP="00BB6A4A">
            <w:r w:rsidRPr="00833D1D">
              <w:t>254570009 Carcinoma of duodenum (disorder)</w:t>
            </w:r>
          </w:p>
          <w:p w14:paraId="0D9B08EB" w14:textId="77777777" w:rsidR="00BB6A4A" w:rsidRPr="00833D1D" w:rsidRDefault="00BB6A4A" w:rsidP="00BB6A4A"/>
          <w:p w14:paraId="0FB1D240" w14:textId="77777777" w:rsidR="00BB6A4A" w:rsidRPr="00833D1D" w:rsidRDefault="00BB6A4A" w:rsidP="00BB6A4A">
            <w:r w:rsidRPr="00833D1D">
              <w:t>In this first example the source concept has only one descendant.</w:t>
            </w:r>
          </w:p>
          <w:p w14:paraId="33DBA18A" w14:textId="77777777" w:rsidR="00BB6A4A" w:rsidRPr="00833D1D" w:rsidRDefault="00BB6A4A" w:rsidP="00BB6A4A"/>
          <w:p w14:paraId="0BD0FF22" w14:textId="77777777" w:rsidR="00BB6A4A" w:rsidRPr="00833D1D" w:rsidRDefault="00C43594" w:rsidP="00BB6A4A">
            <w:r>
              <w:pict w14:anchorId="277A7464">
                <v:shape id="_x0000_i1026" type="#_x0000_t75" style="width:291.75pt;height:129.05pt">
                  <v:imagedata r:id="rId16" o:title=""/>
                </v:shape>
              </w:pict>
            </w:r>
          </w:p>
          <w:p w14:paraId="6BD86037" w14:textId="77777777" w:rsidR="00BB6A4A" w:rsidRPr="00833D1D" w:rsidRDefault="00BB6A4A" w:rsidP="00BB6A4A"/>
          <w:p w14:paraId="66F005E7" w14:textId="77777777" w:rsidR="00BB6A4A" w:rsidRPr="00833D1D" w:rsidRDefault="00BB6A4A" w:rsidP="00BB6A4A"/>
          <w:p w14:paraId="211F6CBA" w14:textId="77777777" w:rsidR="00BB6A4A" w:rsidRPr="00833D1D" w:rsidRDefault="00BB6A4A" w:rsidP="00BB6A4A"/>
          <w:p w14:paraId="4D9ACE12" w14:textId="77777777" w:rsidR="00BB6A4A" w:rsidRPr="00833D1D" w:rsidRDefault="00BB6A4A" w:rsidP="00BB6A4A"/>
          <w:p w14:paraId="46E072B6" w14:textId="77777777" w:rsidR="00BB6A4A" w:rsidRPr="00833D1D" w:rsidRDefault="00BB6A4A" w:rsidP="00BB6A4A"/>
          <w:p w14:paraId="2B9D98B8" w14:textId="77777777" w:rsidR="00BB6A4A" w:rsidRPr="00833D1D" w:rsidRDefault="00BB6A4A" w:rsidP="00BB6A4A">
            <w:r w:rsidRPr="00833D1D">
              <w:t>The default rule (ELSE) has a target code of C17.0 and the advice POSSIBLE REQUIREMENT FOR MORPHOLOGY CODE has been added.</w:t>
            </w:r>
          </w:p>
          <w:p w14:paraId="57F89433" w14:textId="77777777" w:rsidR="00BB6A4A" w:rsidRPr="00833D1D" w:rsidRDefault="00BB6A4A" w:rsidP="00BB6A4A"/>
          <w:p w14:paraId="765A3BB2" w14:textId="77777777" w:rsidR="00BB6A4A" w:rsidRPr="00833D1D" w:rsidRDefault="00C43594" w:rsidP="00BB6A4A">
            <w:r>
              <w:lastRenderedPageBreak/>
              <w:pict w14:anchorId="1FCFEC28">
                <v:shape id="_x0000_i1027" type="#_x0000_t75" style="width:410.5pt;height:271.15pt">
                  <v:imagedata r:id="rId17" o:title=""/>
                </v:shape>
              </w:pict>
            </w:r>
          </w:p>
          <w:p w14:paraId="7EB10D54" w14:textId="77777777" w:rsidR="00BB6A4A" w:rsidRPr="00833D1D" w:rsidRDefault="00BB6A4A" w:rsidP="00BB6A4A"/>
          <w:p w14:paraId="69593E7B" w14:textId="77777777" w:rsidR="00BB6A4A" w:rsidRPr="00833D1D" w:rsidRDefault="00BB6A4A" w:rsidP="00BB6A4A"/>
          <w:p w14:paraId="1FBEF556" w14:textId="77777777" w:rsidR="00BB6A4A" w:rsidRPr="00833D1D" w:rsidRDefault="00BB6A4A" w:rsidP="00BB6A4A">
            <w:pPr>
              <w:jc w:val="both"/>
            </w:pPr>
            <w:r w:rsidRPr="00833D1D">
              <w:t>For the descendant, 254609000 Carcinoma of ampulla of Vater, the IF A rule has a target of C24.1 and the advice POSSIBLE REQUIREMENT FOR MORPHOLOGY CODE has been added here as this is also appropriate to this target code.</w:t>
            </w:r>
          </w:p>
          <w:p w14:paraId="7BD6B95B" w14:textId="77777777" w:rsidR="00BB6A4A" w:rsidRPr="00833D1D" w:rsidRDefault="00BB6A4A" w:rsidP="00BB6A4A"/>
          <w:p w14:paraId="7791E572" w14:textId="77777777" w:rsidR="00BB6A4A" w:rsidRPr="00833D1D" w:rsidRDefault="00C43594" w:rsidP="00BB6A4A">
            <w:r>
              <w:lastRenderedPageBreak/>
              <w:pict w14:anchorId="06A38D7B">
                <v:shape id="_x0000_i1028" type="#_x0000_t75" style="width:403.95pt;height:291.75pt">
                  <v:imagedata r:id="rId18" o:title=""/>
                </v:shape>
              </w:pict>
            </w:r>
          </w:p>
          <w:p w14:paraId="331C3D54" w14:textId="77777777" w:rsidR="00BB6A4A" w:rsidRPr="00833D1D" w:rsidRDefault="00BB6A4A" w:rsidP="00BB6A4A"/>
          <w:p w14:paraId="5D697D2E" w14:textId="77777777" w:rsidR="00BB6A4A" w:rsidRPr="00833D1D" w:rsidRDefault="00BB6A4A" w:rsidP="00BB6A4A">
            <w:r w:rsidRPr="00833D1D">
              <w:t xml:space="preserve">283545005 Gunshot-wound </w:t>
            </w:r>
          </w:p>
          <w:p w14:paraId="32F43A5C" w14:textId="77777777" w:rsidR="00BB6A4A" w:rsidRPr="00833D1D" w:rsidRDefault="00BB6A4A" w:rsidP="00BB6A4A">
            <w:r w:rsidRPr="00833D1D">
              <w:t>In this second example the IF A rule and the default ELSE rule has a target of T14.1 also a second group has been added with the appropriate external cause code W34.</w:t>
            </w:r>
          </w:p>
          <w:p w14:paraId="5E6F9D6F" w14:textId="77777777" w:rsidR="00BB6A4A" w:rsidRPr="00833D1D" w:rsidRDefault="00BB6A4A" w:rsidP="00BB6A4A"/>
          <w:p w14:paraId="7AF78622" w14:textId="77777777" w:rsidR="00BB6A4A" w:rsidRPr="00833D1D" w:rsidRDefault="00BB6A4A" w:rsidP="00BB6A4A">
            <w:r w:rsidRPr="00833D1D">
              <w:t xml:space="preserve"> </w:t>
            </w:r>
          </w:p>
          <w:p w14:paraId="04E1CC41" w14:textId="77777777" w:rsidR="00BB6A4A" w:rsidRPr="00833D1D" w:rsidRDefault="00BB6A4A" w:rsidP="00BB6A4A"/>
          <w:p w14:paraId="65657D81" w14:textId="77777777" w:rsidR="00BB6A4A" w:rsidRPr="00833D1D" w:rsidRDefault="00BB6A4A" w:rsidP="00BB6A4A"/>
          <w:p w14:paraId="018C97EE" w14:textId="77777777" w:rsidR="00BB6A4A" w:rsidRPr="00833D1D" w:rsidRDefault="00C43594" w:rsidP="00BB6A4A">
            <w:r>
              <w:pict w14:anchorId="4B775E15">
                <v:shape id="_x0000_i1029" type="#_x0000_t75" style="width:403.95pt;height:187.95pt">
                  <v:imagedata r:id="rId19" o:title=""/>
                </v:shape>
              </w:pict>
            </w:r>
          </w:p>
          <w:p w14:paraId="09AD45AE" w14:textId="77777777" w:rsidR="00BB6A4A" w:rsidRPr="00833D1D" w:rsidRDefault="00BB6A4A" w:rsidP="00BB6A4A"/>
          <w:p w14:paraId="5756CAE0" w14:textId="77777777" w:rsidR="00BB6A4A" w:rsidRPr="00833D1D" w:rsidRDefault="00BB6A4A" w:rsidP="00BB6A4A">
            <w:r w:rsidRPr="00833D1D">
              <w:t xml:space="preserve"> </w:t>
            </w:r>
          </w:p>
          <w:p w14:paraId="37B1CE3A" w14:textId="77777777" w:rsidR="00BB6A4A" w:rsidRPr="00833D1D" w:rsidRDefault="00BB6A4A" w:rsidP="00BB6A4A"/>
          <w:p w14:paraId="23467D4C" w14:textId="044EBD6B" w:rsidR="00BB6A4A" w:rsidRPr="00833D1D" w:rsidRDefault="00C43594" w:rsidP="00BB6A4A">
            <w:r>
              <w:pict w14:anchorId="3D612086">
                <v:shape id="_x0000_i1030" type="#_x0000_t75" style="width:500.25pt;height:180.45pt">
                  <v:imagedata r:id="rId20" o:title=""/>
                </v:shape>
              </w:pict>
            </w:r>
          </w:p>
        </w:tc>
      </w:tr>
    </w:tbl>
    <w:p w14:paraId="38A8ED25" w14:textId="77777777" w:rsidR="006313C8" w:rsidRDefault="006313C8" w:rsidP="006B3B11">
      <w:pPr>
        <w:spacing w:line="240" w:lineRule="auto"/>
      </w:pPr>
    </w:p>
    <w:p w14:paraId="439E8181" w14:textId="77777777" w:rsidR="006313C8" w:rsidRDefault="006313C8" w:rsidP="006B3B11">
      <w:pPr>
        <w:spacing w:line="240" w:lineRule="auto"/>
      </w:pPr>
    </w:p>
    <w:p w14:paraId="2E51B495" w14:textId="77777777" w:rsidR="006313C8" w:rsidRDefault="006313C8" w:rsidP="006B3B11">
      <w:pPr>
        <w:spacing w:line="240" w:lineRule="auto"/>
      </w:pPr>
    </w:p>
    <w:p w14:paraId="0F8974C0" w14:textId="77777777" w:rsidR="006313C8" w:rsidRDefault="006313C8" w:rsidP="006B3B11">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793"/>
        <w:gridCol w:w="11"/>
      </w:tblGrid>
      <w:tr w:rsidR="00927185" w:rsidRPr="00927185" w14:paraId="070CA65E" w14:textId="77777777" w:rsidTr="00CF0E79">
        <w:trPr>
          <w:gridAfter w:val="1"/>
          <w:wAfter w:w="11" w:type="dxa"/>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7509B34" w14:textId="77777777" w:rsidR="00927185" w:rsidRPr="00927185" w:rsidRDefault="00927185" w:rsidP="00927185">
            <w:r w:rsidRPr="00927185">
              <w:rPr>
                <w:b/>
                <w:bCs/>
              </w:rPr>
              <w:t>Principle Number</w:t>
            </w:r>
          </w:p>
        </w:tc>
        <w:tc>
          <w:tcPr>
            <w:tcW w:w="87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A5EEF3C" w14:textId="6E264324" w:rsidR="00927185" w:rsidRPr="00927185" w:rsidRDefault="00DC2A0C" w:rsidP="00927185">
            <w:r>
              <w:rPr>
                <w:b/>
                <w:bCs/>
              </w:rPr>
              <w:t>03</w:t>
            </w:r>
          </w:p>
        </w:tc>
      </w:tr>
      <w:tr w:rsidR="00927185" w:rsidRPr="00927185" w14:paraId="6E633EBD" w14:textId="77777777" w:rsidTr="00CF0E79">
        <w:trPr>
          <w:gridAfter w:val="1"/>
          <w:wAfter w:w="11" w:type="dxa"/>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B572843" w14:textId="77777777" w:rsidR="00927185" w:rsidRPr="00927185" w:rsidRDefault="00927185" w:rsidP="00927185">
            <w:r w:rsidRPr="00927185">
              <w:rPr>
                <w:b/>
                <w:bCs/>
              </w:rPr>
              <w:t>Title</w:t>
            </w:r>
          </w:p>
        </w:tc>
        <w:tc>
          <w:tcPr>
            <w:tcW w:w="87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9B04A17" w14:textId="77777777" w:rsidR="00927185" w:rsidRPr="00927185" w:rsidRDefault="00A76464" w:rsidP="00927185">
            <w:pPr>
              <w:rPr>
                <w:b/>
              </w:rPr>
            </w:pPr>
            <w:r>
              <w:rPr>
                <w:b/>
              </w:rPr>
              <w:t>POSSIBLE REQUIREMENT</w:t>
            </w:r>
            <w:r w:rsidR="00927185" w:rsidRPr="00927185">
              <w:rPr>
                <w:b/>
              </w:rPr>
              <w:t xml:space="preserve"> TO IDENTIFY PLACE OF OCCURRENCE</w:t>
            </w:r>
          </w:p>
          <w:p w14:paraId="6B170D39" w14:textId="77777777" w:rsidR="00927185" w:rsidRPr="00927185" w:rsidRDefault="00927185" w:rsidP="00927185"/>
        </w:tc>
      </w:tr>
      <w:tr w:rsidR="006313C8" w:rsidRPr="00927185" w14:paraId="6934ACE3" w14:textId="77777777" w:rsidTr="00CF0E79">
        <w:trPr>
          <w:gridAfter w:val="1"/>
          <w:wAfter w:w="11" w:type="dxa"/>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06ABC63" w14:textId="77777777" w:rsidR="006313C8" w:rsidRPr="006B7DC2" w:rsidRDefault="006313C8" w:rsidP="006313C8">
            <w:pPr>
              <w:rPr>
                <w:b/>
              </w:rPr>
            </w:pPr>
            <w:r w:rsidRPr="006B7DC2">
              <w:rPr>
                <w:b/>
              </w:rPr>
              <w:t>Date of Origination</w:t>
            </w:r>
          </w:p>
        </w:tc>
        <w:tc>
          <w:tcPr>
            <w:tcW w:w="87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9CA192D" w14:textId="08ED7E67" w:rsidR="006313C8" w:rsidRDefault="006313C8" w:rsidP="00833D1D">
            <w:r w:rsidRPr="00762A7A">
              <w:t>23 January 2013</w:t>
            </w:r>
          </w:p>
        </w:tc>
      </w:tr>
      <w:tr w:rsidR="006C61A8" w:rsidRPr="00927185" w14:paraId="7CE0DCB9" w14:textId="77777777" w:rsidTr="00CF0E79">
        <w:trPr>
          <w:gridAfter w:val="1"/>
          <w:wAfter w:w="11" w:type="dxa"/>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4D95CA1" w14:textId="77777777" w:rsidR="006C61A8" w:rsidRPr="006B7DC2" w:rsidRDefault="006C61A8" w:rsidP="006313C8">
            <w:pPr>
              <w:rPr>
                <w:b/>
              </w:rPr>
            </w:pPr>
            <w:r w:rsidRPr="006C61A8">
              <w:rPr>
                <w:b/>
              </w:rPr>
              <w:t>Date of Revision</w:t>
            </w:r>
          </w:p>
        </w:tc>
        <w:tc>
          <w:tcPr>
            <w:tcW w:w="87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1C35000" w14:textId="77777777" w:rsidR="006C61A8" w:rsidRPr="00762A7A" w:rsidRDefault="006C61A8" w:rsidP="006313C8"/>
        </w:tc>
      </w:tr>
      <w:tr w:rsidR="00927185" w:rsidRPr="00927185" w14:paraId="5B8E8EB8" w14:textId="77777777" w:rsidTr="00CF0E79">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980A568" w14:textId="77777777" w:rsidR="00927185" w:rsidRPr="00927185" w:rsidRDefault="00927185" w:rsidP="00927185">
            <w:r w:rsidRPr="00927185">
              <w:rPr>
                <w:b/>
                <w:bCs/>
              </w:rPr>
              <w:t>Principle</w:t>
            </w:r>
          </w:p>
        </w:tc>
        <w:tc>
          <w:tcPr>
            <w:tcW w:w="880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567EE4" w14:textId="77777777" w:rsidR="00927185" w:rsidRDefault="00927185" w:rsidP="00833D1D">
            <w:pPr>
              <w:jc w:val="both"/>
            </w:pPr>
            <w:r w:rsidRPr="00927185">
              <w:t xml:space="preserve">For codes </w:t>
            </w:r>
            <w:r w:rsidRPr="00927185">
              <w:rPr>
                <w:b/>
              </w:rPr>
              <w:t>W00-Y34</w:t>
            </w:r>
            <w:r w:rsidRPr="00927185">
              <w:t xml:space="preserve"> ICD-10 provides characters to identify the place of occurrence of the external causes, where relevant. These are added as a fourth character to Chapter XX codes to record where the incident happened, with </w:t>
            </w:r>
            <w:r w:rsidR="00FD60CB">
              <w:t xml:space="preserve">the </w:t>
            </w:r>
            <w:r w:rsidRPr="00927185">
              <w:t xml:space="preserve">exceptions </w:t>
            </w:r>
            <w:r w:rsidR="009A3EF8">
              <w:t xml:space="preserve">of </w:t>
            </w:r>
            <w:r w:rsidRPr="00927185">
              <w:t>Neglect and abandonment (Y06)</w:t>
            </w:r>
            <w:r w:rsidR="00145CBD">
              <w:t>,</w:t>
            </w:r>
            <w:r w:rsidRPr="00927185">
              <w:t xml:space="preserve"> Other maltreatment (Y07)</w:t>
            </w:r>
            <w:r w:rsidR="009975DE">
              <w:t>,</w:t>
            </w:r>
            <w:r w:rsidR="00FD60CB">
              <w:t xml:space="preserve"> and </w:t>
            </w:r>
            <w:r w:rsidRPr="00927185">
              <w:t xml:space="preserve"> </w:t>
            </w:r>
            <w:r w:rsidR="00FD60CB">
              <w:t>Legal intervention and Operations of war (Y35</w:t>
            </w:r>
            <w:r w:rsidR="00031E30">
              <w:t xml:space="preserve">, </w:t>
            </w:r>
            <w:r w:rsidR="00FD60CB" w:rsidRPr="00FD60CB">
              <w:t>Y36)</w:t>
            </w:r>
            <w:r w:rsidR="00FD60CB">
              <w:t xml:space="preserve">, </w:t>
            </w:r>
            <w:r w:rsidRPr="00927185">
              <w:t xml:space="preserve">which </w:t>
            </w:r>
            <w:r w:rsidR="00E74533">
              <w:t xml:space="preserve">already </w:t>
            </w:r>
            <w:r w:rsidRPr="00927185">
              <w:t xml:space="preserve">have </w:t>
            </w:r>
            <w:r w:rsidR="00C5238F">
              <w:t xml:space="preserve"> a </w:t>
            </w:r>
            <w:r w:rsidRPr="00927185">
              <w:t>fourth character:</w:t>
            </w:r>
          </w:p>
          <w:p w14:paraId="3BC56177" w14:textId="77777777" w:rsidR="00833D1D" w:rsidRPr="00927185" w:rsidRDefault="00833D1D" w:rsidP="00927185"/>
          <w:p w14:paraId="0C4ED130" w14:textId="77777777" w:rsidR="00927185" w:rsidRPr="00927185" w:rsidRDefault="00927185" w:rsidP="00927185">
            <w:pPr>
              <w:rPr>
                <w:b/>
                <w:bCs/>
              </w:rPr>
            </w:pPr>
            <w:r w:rsidRPr="00927185">
              <w:rPr>
                <w:b/>
                <w:bCs/>
              </w:rPr>
              <w:t>0</w:t>
            </w:r>
            <w:r w:rsidRPr="00927185">
              <w:rPr>
                <w:b/>
                <w:bCs/>
              </w:rPr>
              <w:tab/>
              <w:t>Home</w:t>
            </w:r>
          </w:p>
          <w:p w14:paraId="46BBE88B" w14:textId="77777777" w:rsidR="00927185" w:rsidRPr="00927185" w:rsidRDefault="00927185" w:rsidP="00927185">
            <w:pPr>
              <w:rPr>
                <w:b/>
                <w:bCs/>
              </w:rPr>
            </w:pPr>
            <w:r w:rsidRPr="00927185">
              <w:rPr>
                <w:b/>
                <w:bCs/>
              </w:rPr>
              <w:t>1</w:t>
            </w:r>
            <w:r w:rsidRPr="00927185">
              <w:rPr>
                <w:b/>
                <w:bCs/>
              </w:rPr>
              <w:tab/>
              <w:t>Residential institution</w:t>
            </w:r>
          </w:p>
          <w:p w14:paraId="31D4E8A0" w14:textId="77777777" w:rsidR="00927185" w:rsidRPr="00927185" w:rsidRDefault="00927185" w:rsidP="00927185">
            <w:r w:rsidRPr="00927185">
              <w:rPr>
                <w:b/>
                <w:bCs/>
              </w:rPr>
              <w:t>2</w:t>
            </w:r>
            <w:r w:rsidRPr="00927185">
              <w:rPr>
                <w:b/>
                <w:bCs/>
              </w:rPr>
              <w:tab/>
              <w:t>School, other institution and public administrative area</w:t>
            </w:r>
          </w:p>
          <w:p w14:paraId="4FED0A94" w14:textId="77777777" w:rsidR="00927185" w:rsidRPr="00927185" w:rsidRDefault="00927185" w:rsidP="00927185">
            <w:pPr>
              <w:rPr>
                <w:b/>
                <w:bCs/>
              </w:rPr>
            </w:pPr>
            <w:r w:rsidRPr="00927185">
              <w:rPr>
                <w:b/>
                <w:bCs/>
              </w:rPr>
              <w:t>3</w:t>
            </w:r>
            <w:r w:rsidRPr="00927185">
              <w:rPr>
                <w:b/>
                <w:bCs/>
              </w:rPr>
              <w:tab/>
              <w:t>Sports and athletics area</w:t>
            </w:r>
          </w:p>
          <w:p w14:paraId="53BBC268" w14:textId="77777777" w:rsidR="00927185" w:rsidRPr="00927185" w:rsidRDefault="00927185" w:rsidP="00927185">
            <w:pPr>
              <w:rPr>
                <w:b/>
                <w:bCs/>
              </w:rPr>
            </w:pPr>
            <w:r w:rsidRPr="00927185">
              <w:rPr>
                <w:b/>
                <w:bCs/>
              </w:rPr>
              <w:t>4</w:t>
            </w:r>
            <w:r w:rsidRPr="00927185">
              <w:rPr>
                <w:b/>
                <w:bCs/>
              </w:rPr>
              <w:tab/>
              <w:t>Street and highway</w:t>
            </w:r>
          </w:p>
          <w:p w14:paraId="651DE62C" w14:textId="77777777" w:rsidR="00927185" w:rsidRPr="00927185" w:rsidRDefault="00927185" w:rsidP="00927185">
            <w:pPr>
              <w:rPr>
                <w:b/>
                <w:bCs/>
              </w:rPr>
            </w:pPr>
            <w:r w:rsidRPr="00927185">
              <w:rPr>
                <w:b/>
                <w:bCs/>
              </w:rPr>
              <w:t>5</w:t>
            </w:r>
            <w:r w:rsidRPr="00927185">
              <w:rPr>
                <w:b/>
                <w:bCs/>
              </w:rPr>
              <w:tab/>
              <w:t>Trade and service area</w:t>
            </w:r>
          </w:p>
          <w:p w14:paraId="47141062" w14:textId="77777777" w:rsidR="00927185" w:rsidRPr="00927185" w:rsidRDefault="00927185" w:rsidP="00927185">
            <w:pPr>
              <w:rPr>
                <w:b/>
                <w:bCs/>
              </w:rPr>
            </w:pPr>
            <w:r w:rsidRPr="00927185">
              <w:rPr>
                <w:b/>
                <w:bCs/>
              </w:rPr>
              <w:t>6</w:t>
            </w:r>
            <w:r w:rsidRPr="00927185">
              <w:rPr>
                <w:b/>
                <w:bCs/>
              </w:rPr>
              <w:tab/>
              <w:t>Industrial and construction area</w:t>
            </w:r>
          </w:p>
          <w:p w14:paraId="67C556BE" w14:textId="77777777" w:rsidR="00927185" w:rsidRPr="00927185" w:rsidRDefault="00927185" w:rsidP="00927185">
            <w:pPr>
              <w:rPr>
                <w:b/>
                <w:bCs/>
              </w:rPr>
            </w:pPr>
            <w:r w:rsidRPr="00927185">
              <w:rPr>
                <w:b/>
                <w:bCs/>
              </w:rPr>
              <w:t>7</w:t>
            </w:r>
            <w:r w:rsidRPr="00927185">
              <w:rPr>
                <w:b/>
                <w:bCs/>
              </w:rPr>
              <w:tab/>
              <w:t>Farm</w:t>
            </w:r>
          </w:p>
          <w:p w14:paraId="189D9A62" w14:textId="77777777" w:rsidR="00927185" w:rsidRPr="00927185" w:rsidRDefault="00927185" w:rsidP="00927185">
            <w:pPr>
              <w:rPr>
                <w:b/>
                <w:bCs/>
              </w:rPr>
            </w:pPr>
            <w:r w:rsidRPr="00927185">
              <w:rPr>
                <w:b/>
                <w:bCs/>
              </w:rPr>
              <w:t>8</w:t>
            </w:r>
            <w:r w:rsidRPr="00927185">
              <w:rPr>
                <w:b/>
                <w:bCs/>
              </w:rPr>
              <w:tab/>
              <w:t>Other specified places</w:t>
            </w:r>
          </w:p>
          <w:p w14:paraId="71384F88" w14:textId="77777777" w:rsidR="00927185" w:rsidRPr="00927185" w:rsidRDefault="00927185" w:rsidP="00927185">
            <w:pPr>
              <w:rPr>
                <w:b/>
                <w:bCs/>
              </w:rPr>
            </w:pPr>
            <w:r w:rsidRPr="00927185">
              <w:rPr>
                <w:b/>
                <w:bCs/>
              </w:rPr>
              <w:t>9</w:t>
            </w:r>
            <w:r w:rsidRPr="00927185">
              <w:rPr>
                <w:b/>
                <w:bCs/>
              </w:rPr>
              <w:tab/>
              <w:t>Unspecified place</w:t>
            </w:r>
          </w:p>
          <w:p w14:paraId="1675AEF3" w14:textId="77777777" w:rsidR="00833D1D" w:rsidRDefault="00833D1D" w:rsidP="00927185"/>
          <w:p w14:paraId="184FFB83" w14:textId="44DE126D" w:rsidR="00927185" w:rsidRDefault="00927185" w:rsidP="00927185">
            <w:r w:rsidRPr="00927185">
              <w:lastRenderedPageBreak/>
              <w:t>Fourth character place of occurrence codes are not added to the Map but instead the Map</w:t>
            </w:r>
            <w:r w:rsidR="00D448A7">
              <w:t>ping</w:t>
            </w:r>
            <w:r w:rsidRPr="00927185">
              <w:t xml:space="preserve"> Specialist selects Map</w:t>
            </w:r>
            <w:r w:rsidR="00F00039">
              <w:t xml:space="preserve"> </w:t>
            </w:r>
            <w:r w:rsidR="007D33EE">
              <w:t xml:space="preserve">POSSIBLE REQUIREMENT </w:t>
            </w:r>
            <w:r w:rsidRPr="00B903EB">
              <w:t xml:space="preserve">TO IDENTIFY PLACE OF OCCURRENCE. </w:t>
            </w:r>
          </w:p>
          <w:p w14:paraId="5996F7B2" w14:textId="77777777" w:rsidR="00833D1D" w:rsidRPr="00B903EB" w:rsidRDefault="00833D1D" w:rsidP="00927185"/>
          <w:p w14:paraId="4F7081AB" w14:textId="77777777" w:rsidR="00927185" w:rsidRPr="00927185" w:rsidRDefault="00927185" w:rsidP="00927185">
            <w:r w:rsidRPr="00927185">
              <w:t>Note: The following codes also do not use the Place of Occurrence code</w:t>
            </w:r>
            <w:r w:rsidR="00FD60CB">
              <w:t>,</w:t>
            </w:r>
            <w:r w:rsidRPr="00927185">
              <w:t xml:space="preserve"> having their own fourth character to be used instead:</w:t>
            </w:r>
            <w:r w:rsidR="007C0404">
              <w:t xml:space="preserve"> </w:t>
            </w:r>
            <w:r w:rsidRPr="00927185">
              <w:t>Transport accidents (V01-V99)</w:t>
            </w:r>
          </w:p>
          <w:p w14:paraId="2A2B55FD" w14:textId="77777777" w:rsidR="00927185" w:rsidRPr="00927185" w:rsidRDefault="00927185" w:rsidP="006A10D6"/>
        </w:tc>
      </w:tr>
      <w:tr w:rsidR="00927185" w:rsidRPr="00927185" w14:paraId="1F5AB8F7" w14:textId="77777777" w:rsidTr="00CF0E79">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7061173" w14:textId="77777777" w:rsidR="00927185" w:rsidRPr="00927185" w:rsidRDefault="00927185" w:rsidP="00927185">
            <w:r w:rsidRPr="00927185">
              <w:rPr>
                <w:b/>
                <w:bCs/>
              </w:rPr>
              <w:lastRenderedPageBreak/>
              <w:t>Example</w:t>
            </w:r>
          </w:p>
        </w:tc>
        <w:tc>
          <w:tcPr>
            <w:tcW w:w="880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ED80BC6" w14:textId="77777777" w:rsidR="00927185" w:rsidRDefault="00927185" w:rsidP="00927185">
            <w:pPr>
              <w:rPr>
                <w:b/>
                <w:bCs/>
              </w:rPr>
            </w:pPr>
            <w:r w:rsidRPr="00927185">
              <w:rPr>
                <w:b/>
                <w:bCs/>
              </w:rPr>
              <w:t>218164000 Accident-caused-by-electric-current</w:t>
            </w:r>
          </w:p>
          <w:p w14:paraId="0FA94D1F" w14:textId="77777777" w:rsidR="00833D1D" w:rsidRPr="00927185" w:rsidRDefault="00833D1D" w:rsidP="00927185">
            <w:pPr>
              <w:rPr>
                <w:b/>
                <w:bCs/>
              </w:rPr>
            </w:pPr>
          </w:p>
          <w:p w14:paraId="114857BD" w14:textId="77777777" w:rsidR="00927185" w:rsidRPr="00927185" w:rsidRDefault="00C43594" w:rsidP="00927185">
            <w:r>
              <w:pict w14:anchorId="522986CD">
                <v:shape id="_x0000_i1031" type="#_x0000_t75" style="width:499.3pt;height:396.45pt">
                  <v:imagedata r:id="rId21" o:title=""/>
                </v:shape>
              </w:pict>
            </w:r>
          </w:p>
        </w:tc>
      </w:tr>
      <w:tr w:rsidR="00927185" w:rsidRPr="00927185" w14:paraId="38B05C8C" w14:textId="77777777" w:rsidTr="00CF0E79">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676A442" w14:textId="77777777" w:rsidR="00927185" w:rsidRPr="00927185" w:rsidRDefault="00927185" w:rsidP="00927185">
            <w:r w:rsidRPr="00927185">
              <w:rPr>
                <w:b/>
                <w:bCs/>
              </w:rPr>
              <w:t>Reference</w:t>
            </w:r>
          </w:p>
        </w:tc>
        <w:tc>
          <w:tcPr>
            <w:tcW w:w="880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9D5587B" w14:textId="3FF65536" w:rsidR="00927185" w:rsidRPr="00927185" w:rsidRDefault="00141EB0" w:rsidP="00927185">
            <w:hyperlink r:id="rId22" w:history="1">
              <w:r w:rsidR="00927185" w:rsidRPr="00927185">
                <w:rPr>
                  <w:rStyle w:val="Hyperlink"/>
                </w:rPr>
                <w:t>http://apps.who.int/classifications/apps/icd/icd10training/</w:t>
              </w:r>
            </w:hyperlink>
          </w:p>
        </w:tc>
      </w:tr>
    </w:tbl>
    <w:p w14:paraId="54B2D731" w14:textId="6D004F7D" w:rsidR="00927185" w:rsidRDefault="00927185">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927185" w:rsidRPr="00927185" w14:paraId="6E63D824" w14:textId="77777777" w:rsidTr="00920377">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BF65A0D" w14:textId="77777777" w:rsidR="00927185" w:rsidRPr="00927185" w:rsidRDefault="00927185" w:rsidP="00927185">
            <w:pPr>
              <w:spacing w:line="240" w:lineRule="auto"/>
            </w:pPr>
            <w:r w:rsidRPr="00927185">
              <w:rPr>
                <w:b/>
                <w:bCs/>
              </w:rPr>
              <w:lastRenderedPageBreak/>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4E98A19" w14:textId="1AC16A4F" w:rsidR="00927185" w:rsidRPr="00927185" w:rsidRDefault="00C05751" w:rsidP="00927185">
            <w:pPr>
              <w:spacing w:line="240" w:lineRule="auto"/>
            </w:pPr>
            <w:r>
              <w:rPr>
                <w:b/>
                <w:bCs/>
              </w:rPr>
              <w:t>0</w:t>
            </w:r>
            <w:r w:rsidR="00DC2A0C">
              <w:rPr>
                <w:b/>
                <w:bCs/>
              </w:rPr>
              <w:t>4</w:t>
            </w:r>
          </w:p>
        </w:tc>
      </w:tr>
      <w:tr w:rsidR="00927185" w:rsidRPr="00927185" w14:paraId="0EEE714B" w14:textId="77777777" w:rsidTr="00920377">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767CEF9" w14:textId="77777777" w:rsidR="00927185" w:rsidRPr="00927185" w:rsidRDefault="00927185" w:rsidP="00927185">
            <w:pPr>
              <w:spacing w:line="240" w:lineRule="auto"/>
            </w:pPr>
            <w:r w:rsidRPr="00927185">
              <w:rPr>
                <w:b/>
                <w:bCs/>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47BDD88" w14:textId="77777777" w:rsidR="00927185" w:rsidRPr="00927185" w:rsidRDefault="00927185" w:rsidP="00927185">
            <w:pPr>
              <w:spacing w:line="240" w:lineRule="auto"/>
              <w:rPr>
                <w:b/>
              </w:rPr>
            </w:pPr>
            <w:r w:rsidRPr="00927185">
              <w:rPr>
                <w:b/>
              </w:rPr>
              <w:t>MAPPED FOLLOWING WHO GUIDANCE</w:t>
            </w:r>
          </w:p>
        </w:tc>
      </w:tr>
      <w:tr w:rsidR="00393AD6" w:rsidRPr="00927185" w14:paraId="29A8C588" w14:textId="77777777" w:rsidTr="00920377">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C7CF747" w14:textId="77777777" w:rsidR="00393AD6" w:rsidRPr="00393AD6" w:rsidRDefault="00393AD6" w:rsidP="0067243B">
            <w:pPr>
              <w:rPr>
                <w:b/>
              </w:rPr>
            </w:pPr>
            <w:r w:rsidRPr="00393AD6">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1273F01" w14:textId="0EE01636" w:rsidR="00393AD6" w:rsidRDefault="00393AD6" w:rsidP="00833D1D">
            <w:r w:rsidRPr="00453AA8">
              <w:t>23 January 2013</w:t>
            </w:r>
          </w:p>
        </w:tc>
      </w:tr>
      <w:tr w:rsidR="006C61A8" w:rsidRPr="00927185" w14:paraId="31CA3B52" w14:textId="77777777" w:rsidTr="00920377">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AAEC6C6" w14:textId="77777777" w:rsidR="006C61A8" w:rsidRPr="00393AD6" w:rsidRDefault="006C61A8" w:rsidP="0067243B">
            <w:pPr>
              <w:rPr>
                <w:b/>
              </w:rPr>
            </w:pPr>
            <w:r w:rsidRPr="006C61A8">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E0C8800" w14:textId="77777777" w:rsidR="006C61A8" w:rsidRPr="00453AA8" w:rsidRDefault="006C61A8" w:rsidP="0067243B"/>
        </w:tc>
      </w:tr>
      <w:tr w:rsidR="00927185" w:rsidRPr="00927185" w14:paraId="34A85F20" w14:textId="77777777" w:rsidTr="00920377">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6529208" w14:textId="77777777" w:rsidR="00927185" w:rsidRPr="00927185" w:rsidRDefault="00927185" w:rsidP="00927185">
            <w:pPr>
              <w:spacing w:line="240" w:lineRule="auto"/>
            </w:pPr>
            <w:r w:rsidRPr="00927185">
              <w:rPr>
                <w:b/>
                <w:bC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8B8FD33" w14:textId="77777777" w:rsidR="00927185" w:rsidRPr="00927185" w:rsidRDefault="00927185" w:rsidP="00833D1D">
            <w:pPr>
              <w:spacing w:line="240" w:lineRule="auto"/>
              <w:jc w:val="both"/>
            </w:pPr>
            <w:r w:rsidRPr="00927185">
              <w:t xml:space="preserve">The map advice MAPPED FOLLOWING WHO GUIDANCE is </w:t>
            </w:r>
            <w:r w:rsidR="00EC7186" w:rsidRPr="00927185">
              <w:t>utilized</w:t>
            </w:r>
            <w:r w:rsidRPr="00927185">
              <w:t xml:space="preserve"> when assigning an ICD-10 target code based on conventions and assumptions in WHO guidance.</w:t>
            </w:r>
          </w:p>
          <w:p w14:paraId="0BD63B2A" w14:textId="77777777" w:rsidR="00927185" w:rsidRPr="00927185" w:rsidRDefault="00927185" w:rsidP="00927185">
            <w:pPr>
              <w:spacing w:line="240" w:lineRule="auto"/>
            </w:pPr>
          </w:p>
        </w:tc>
      </w:tr>
      <w:tr w:rsidR="00927185" w:rsidRPr="00927185" w14:paraId="3400C14F" w14:textId="77777777" w:rsidTr="00920377">
        <w:trPr>
          <w:trHeight w:val="37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A561030" w14:textId="77777777" w:rsidR="00927185" w:rsidRPr="00927185" w:rsidRDefault="00927185" w:rsidP="00927185">
            <w:pPr>
              <w:spacing w:line="240" w:lineRule="auto"/>
            </w:pPr>
            <w:r w:rsidRPr="00927185">
              <w:rPr>
                <w:b/>
                <w:bCs/>
              </w:rPr>
              <w:t>Example</w:t>
            </w:r>
            <w:r w:rsidR="0051675F">
              <w:rPr>
                <w:b/>
                <w:bCs/>
              </w:rPr>
              <w:t>(s)</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2B7D8CF" w14:textId="77777777" w:rsidR="00927185" w:rsidRPr="009D6418" w:rsidRDefault="00C043D5" w:rsidP="009D6418">
            <w:pPr>
              <w:pStyle w:val="ListParagraph"/>
              <w:numPr>
                <w:ilvl w:val="0"/>
                <w:numId w:val="27"/>
              </w:numPr>
              <w:spacing w:line="240" w:lineRule="auto"/>
              <w:rPr>
                <w:b/>
                <w:bCs/>
              </w:rPr>
            </w:pPr>
            <w:r w:rsidRPr="009D6418">
              <w:rPr>
                <w:b/>
                <w:bCs/>
              </w:rPr>
              <w:t>71642004 Fracture</w:t>
            </w:r>
            <w:r w:rsidR="00AE2AA5">
              <w:rPr>
                <w:b/>
                <w:bCs/>
              </w:rPr>
              <w:t xml:space="preserve"> </w:t>
            </w:r>
            <w:r w:rsidRPr="009D6418">
              <w:rPr>
                <w:b/>
                <w:bCs/>
              </w:rPr>
              <w:t>of</w:t>
            </w:r>
            <w:r w:rsidR="00AE2AA5">
              <w:rPr>
                <w:b/>
                <w:bCs/>
              </w:rPr>
              <w:t xml:space="preserve"> </w:t>
            </w:r>
            <w:r w:rsidRPr="009D6418">
              <w:rPr>
                <w:b/>
                <w:bCs/>
              </w:rPr>
              <w:t>skull</w:t>
            </w:r>
          </w:p>
          <w:p w14:paraId="320528BC" w14:textId="77777777" w:rsidR="00927185" w:rsidRPr="008C45BB" w:rsidRDefault="00927185" w:rsidP="00833D1D">
            <w:pPr>
              <w:spacing w:line="240" w:lineRule="auto"/>
              <w:jc w:val="both"/>
              <w:rPr>
                <w:bCs/>
              </w:rPr>
            </w:pPr>
            <w:r w:rsidRPr="00927185">
              <w:rPr>
                <w:bCs/>
              </w:rPr>
              <w:t xml:space="preserve">The use of the supplementary fifth character 0 closed, or 1 open, to indicate whether a fracture is open or closed. WHO guidance is that if a fracture is not indicated as closed or open then it should be classified as closed. The map advice </w:t>
            </w:r>
            <w:r w:rsidR="00C042CC">
              <w:rPr>
                <w:bCs/>
              </w:rPr>
              <w:t>MAPPED FOLLOWING WHO GUIDANCE</w:t>
            </w:r>
            <w:r w:rsidRPr="00927185">
              <w:rPr>
                <w:bCs/>
              </w:rPr>
              <w:t xml:space="preserve"> is required.</w:t>
            </w:r>
          </w:p>
          <w:p w14:paraId="0AF87C3B" w14:textId="77777777" w:rsidR="00927185" w:rsidRPr="00927185" w:rsidRDefault="00927185" w:rsidP="00927185">
            <w:pPr>
              <w:spacing w:line="240" w:lineRule="auto"/>
              <w:rPr>
                <w:b/>
                <w:bCs/>
              </w:rPr>
            </w:pPr>
          </w:p>
          <w:p w14:paraId="79C2A54B" w14:textId="77777777" w:rsidR="00927185" w:rsidRDefault="00C43594" w:rsidP="00927185">
            <w:pPr>
              <w:spacing w:line="240" w:lineRule="auto"/>
            </w:pPr>
            <w:r>
              <w:pict w14:anchorId="1E254350">
                <v:shape id="_x0000_i1032" type="#_x0000_t75" style="width:429.2pt;height:249.65pt">
                  <v:imagedata r:id="rId23" o:title=""/>
                </v:shape>
              </w:pict>
            </w:r>
          </w:p>
          <w:p w14:paraId="3B4C217D" w14:textId="77777777" w:rsidR="00E55C44" w:rsidRPr="00927185" w:rsidRDefault="00E55C44" w:rsidP="00927185">
            <w:pPr>
              <w:spacing w:line="240" w:lineRule="auto"/>
              <w:rPr>
                <w:b/>
                <w:bCs/>
              </w:rPr>
            </w:pPr>
          </w:p>
          <w:p w14:paraId="72AD79F8" w14:textId="77777777" w:rsidR="00927185" w:rsidRPr="009D6418" w:rsidRDefault="009D6418" w:rsidP="009D6418">
            <w:pPr>
              <w:pStyle w:val="ListParagraph"/>
              <w:numPr>
                <w:ilvl w:val="0"/>
                <w:numId w:val="27"/>
              </w:numPr>
              <w:spacing w:line="240" w:lineRule="auto"/>
              <w:rPr>
                <w:b/>
              </w:rPr>
            </w:pPr>
            <w:r w:rsidRPr="009D6418">
              <w:rPr>
                <w:b/>
              </w:rPr>
              <w:t>127296001 Intracranial injury</w:t>
            </w:r>
          </w:p>
          <w:p w14:paraId="042D1CD4" w14:textId="77777777" w:rsidR="00927185" w:rsidRPr="00927185" w:rsidRDefault="00927185" w:rsidP="00833D1D">
            <w:pPr>
              <w:spacing w:line="240" w:lineRule="auto"/>
              <w:jc w:val="both"/>
            </w:pPr>
            <w:r w:rsidRPr="00927185">
              <w:t>The use of the supplementary fifth character 0 without open intracranial wound, or 1 with open intracranial wound, to indicate whether an intracranial injury is open or closed. WHO guidance is that if an intracranial injury is not indicated as closed or open then it should be classi</w:t>
            </w:r>
            <w:r w:rsidR="000F2D51">
              <w:t xml:space="preserve">fied as closed. The map advice </w:t>
            </w:r>
            <w:r w:rsidR="000F2D51" w:rsidRPr="00927185">
              <w:t>MAPPED FOLLOWING WHO GUIDANCE</w:t>
            </w:r>
            <w:r w:rsidRPr="00927185">
              <w:t xml:space="preserve"> is required.</w:t>
            </w:r>
          </w:p>
          <w:p w14:paraId="51B79CB3" w14:textId="77777777" w:rsidR="00927185" w:rsidRPr="00927185" w:rsidRDefault="00927185" w:rsidP="00927185">
            <w:pPr>
              <w:spacing w:line="240" w:lineRule="auto"/>
            </w:pPr>
          </w:p>
          <w:p w14:paraId="0C0354E6" w14:textId="77777777" w:rsidR="00927185" w:rsidRPr="00927185" w:rsidRDefault="00927185" w:rsidP="00927185">
            <w:pPr>
              <w:spacing w:line="240" w:lineRule="auto"/>
            </w:pPr>
          </w:p>
          <w:p w14:paraId="76DCB52C" w14:textId="77777777" w:rsidR="00927185" w:rsidRPr="00927185" w:rsidRDefault="00927185" w:rsidP="00927185">
            <w:pPr>
              <w:spacing w:line="240" w:lineRule="auto"/>
              <w:rPr>
                <w:b/>
              </w:rPr>
            </w:pPr>
          </w:p>
          <w:p w14:paraId="0C1F4CFA" w14:textId="77777777" w:rsidR="00927185" w:rsidRPr="00927185" w:rsidRDefault="00C43594" w:rsidP="00927185">
            <w:pPr>
              <w:spacing w:line="240" w:lineRule="auto"/>
              <w:rPr>
                <w:b/>
              </w:rPr>
            </w:pPr>
            <w:r>
              <w:lastRenderedPageBreak/>
              <w:pict w14:anchorId="16940990">
                <v:shape id="_x0000_i1033" type="#_x0000_t75" style="width:426.4pt;height:296.4pt">
                  <v:imagedata r:id="rId24" o:title=""/>
                </v:shape>
              </w:pict>
            </w:r>
          </w:p>
          <w:p w14:paraId="27D8CD31" w14:textId="77777777" w:rsidR="00927185" w:rsidRPr="00927185" w:rsidRDefault="00927185" w:rsidP="00927185">
            <w:pPr>
              <w:spacing w:line="240" w:lineRule="auto"/>
            </w:pPr>
          </w:p>
          <w:p w14:paraId="43449762" w14:textId="77777777" w:rsidR="00927185" w:rsidRPr="00927185" w:rsidRDefault="00927185" w:rsidP="00927185">
            <w:pPr>
              <w:spacing w:line="240" w:lineRule="auto"/>
            </w:pPr>
          </w:p>
          <w:p w14:paraId="3970687D" w14:textId="77777777" w:rsidR="00927185" w:rsidRPr="00927185" w:rsidRDefault="00927185" w:rsidP="00927185">
            <w:pPr>
              <w:spacing w:line="240" w:lineRule="auto"/>
            </w:pPr>
          </w:p>
          <w:p w14:paraId="28654DBE" w14:textId="77777777" w:rsidR="004D1EDC" w:rsidRDefault="004D1EDC" w:rsidP="004D1EDC">
            <w:pPr>
              <w:pStyle w:val="ListParagraph"/>
              <w:numPr>
                <w:ilvl w:val="0"/>
                <w:numId w:val="27"/>
              </w:numPr>
              <w:spacing w:line="240" w:lineRule="auto"/>
              <w:rPr>
                <w:b/>
              </w:rPr>
            </w:pPr>
            <w:r w:rsidRPr="004D1EDC">
              <w:rPr>
                <w:b/>
              </w:rPr>
              <w:t>Acquired v Congenital target codes</w:t>
            </w:r>
          </w:p>
          <w:p w14:paraId="51642CB1" w14:textId="77777777" w:rsidR="004D1EDC" w:rsidRPr="004D1EDC" w:rsidRDefault="004D1EDC" w:rsidP="004D1EDC">
            <w:pPr>
              <w:pStyle w:val="ListParagraph"/>
              <w:numPr>
                <w:ilvl w:val="0"/>
                <w:numId w:val="0"/>
              </w:numPr>
              <w:spacing w:line="240" w:lineRule="auto"/>
              <w:ind w:left="720"/>
              <w:rPr>
                <w:b/>
              </w:rPr>
            </w:pPr>
          </w:p>
          <w:p w14:paraId="0B1364C3" w14:textId="14DCAB40" w:rsidR="00927185" w:rsidRDefault="00927185" w:rsidP="002324A6">
            <w:pPr>
              <w:spacing w:line="240" w:lineRule="auto"/>
              <w:jc w:val="both"/>
            </w:pPr>
            <w:r w:rsidRPr="00927185">
              <w:t xml:space="preserve">For certain conditions the ICD-10 index defaults to the acquired or congenital classification code for the unspecified (not modified or qualified) term. </w:t>
            </w:r>
            <w:r w:rsidR="008713BB">
              <w:t>Considering first the meaning of the SNOMED CT concept, i</w:t>
            </w:r>
            <w:r w:rsidRPr="00927185">
              <w:t xml:space="preserve">f the target code is assigned based on the index entry as either acquired or </w:t>
            </w:r>
            <w:r w:rsidR="004D1EDC">
              <w:t xml:space="preserve">congenital </w:t>
            </w:r>
            <w:r w:rsidR="008713BB">
              <w:t xml:space="preserve">indicating there is an assumption on the part of ICD-10, </w:t>
            </w:r>
            <w:r w:rsidR="004D1EDC">
              <w:t xml:space="preserve">then the map advice MAPPED FOLLOWING WHO GUIDANCE </w:t>
            </w:r>
            <w:r w:rsidRPr="00927185">
              <w:t>is required.</w:t>
            </w:r>
          </w:p>
          <w:p w14:paraId="020D33E2" w14:textId="77777777" w:rsidR="00481EF8" w:rsidRDefault="00481EF8" w:rsidP="002B6E06">
            <w:pPr>
              <w:spacing w:line="240" w:lineRule="auto"/>
            </w:pPr>
          </w:p>
          <w:p w14:paraId="4F8C0A91" w14:textId="77777777" w:rsidR="00735A2A" w:rsidRPr="00735A2A" w:rsidRDefault="00735A2A" w:rsidP="002B6E06">
            <w:pPr>
              <w:spacing w:line="240" w:lineRule="auto"/>
              <w:rPr>
                <w:b/>
              </w:rPr>
            </w:pPr>
            <w:r w:rsidRPr="00735A2A">
              <w:rPr>
                <w:b/>
              </w:rPr>
              <w:t>Example:</w:t>
            </w:r>
          </w:p>
          <w:p w14:paraId="4A7E2FA0" w14:textId="77777777" w:rsidR="00735A2A" w:rsidRDefault="00735A2A" w:rsidP="002B6E06">
            <w:pPr>
              <w:spacing w:line="240" w:lineRule="auto"/>
            </w:pPr>
          </w:p>
          <w:p w14:paraId="23CD38DF" w14:textId="22852D52" w:rsidR="00735A2A" w:rsidRDefault="00D457E8" w:rsidP="002B6E06">
            <w:pPr>
              <w:spacing w:line="240" w:lineRule="auto"/>
            </w:pPr>
            <w:r>
              <w:rPr>
                <w:b/>
              </w:rPr>
              <w:t xml:space="preserve">122481008 </w:t>
            </w:r>
            <w:r w:rsidRPr="00D457E8">
              <w:rPr>
                <w:b/>
              </w:rPr>
              <w:t>Hammer toe (disorder)</w:t>
            </w:r>
          </w:p>
          <w:p w14:paraId="72CD7E11" w14:textId="77777777" w:rsidR="00D457E8" w:rsidRDefault="00D457E8" w:rsidP="002B6E06">
            <w:pPr>
              <w:spacing w:line="240" w:lineRule="auto"/>
            </w:pPr>
          </w:p>
          <w:p w14:paraId="130B95F6" w14:textId="3DE95E00" w:rsidR="00735A2A" w:rsidRDefault="008713BB" w:rsidP="002324A6">
            <w:pPr>
              <w:spacing w:line="240" w:lineRule="auto"/>
              <w:jc w:val="both"/>
            </w:pPr>
            <w:r>
              <w:t xml:space="preserve">SNOMED CT does not define hammer toe as an acquired disorder. </w:t>
            </w:r>
            <w:r w:rsidR="00735A2A">
              <w:t>In the ICD10 alphabetical index there is a default to a code for the acquired condition</w:t>
            </w:r>
            <w:r w:rsidR="005F0FA4">
              <w:t xml:space="preserve"> therefore this code has been selected for the map</w:t>
            </w:r>
            <w:r w:rsidR="00735A2A">
              <w:t>:</w:t>
            </w:r>
          </w:p>
          <w:p w14:paraId="3E84B4C4" w14:textId="77777777" w:rsidR="00735A2A" w:rsidRDefault="00735A2A" w:rsidP="002B6E06">
            <w:pPr>
              <w:spacing w:line="240" w:lineRule="auto"/>
            </w:pPr>
          </w:p>
          <w:p w14:paraId="0136015D" w14:textId="77777777" w:rsidR="00D457E8" w:rsidRDefault="00D457E8" w:rsidP="002B6E06">
            <w:pPr>
              <w:spacing w:line="240" w:lineRule="auto"/>
            </w:pPr>
            <w:r>
              <w:t>Hammer toe NEC (acquired) M20.4</w:t>
            </w:r>
          </w:p>
          <w:p w14:paraId="71336B79" w14:textId="7BCCED20" w:rsidR="00735A2A" w:rsidRDefault="00D457E8" w:rsidP="002B6E06">
            <w:pPr>
              <w:spacing w:line="240" w:lineRule="auto"/>
            </w:pPr>
            <w:r>
              <w:t xml:space="preserve">- </w:t>
            </w:r>
            <w:r w:rsidR="008713BB">
              <w:t>congenital Q66.8</w:t>
            </w:r>
          </w:p>
          <w:p w14:paraId="5CAEEC2E" w14:textId="77777777" w:rsidR="00735A2A" w:rsidRDefault="00735A2A" w:rsidP="002B6E06">
            <w:pPr>
              <w:spacing w:line="240" w:lineRule="auto"/>
            </w:pPr>
          </w:p>
          <w:p w14:paraId="3DA777DA" w14:textId="77777777" w:rsidR="00735A2A" w:rsidRDefault="00735A2A" w:rsidP="002B6E06">
            <w:pPr>
              <w:spacing w:line="240" w:lineRule="auto"/>
            </w:pPr>
          </w:p>
          <w:p w14:paraId="5CADC98C" w14:textId="77777777" w:rsidR="00735A2A" w:rsidRDefault="00735A2A" w:rsidP="002B6E06">
            <w:pPr>
              <w:spacing w:line="240" w:lineRule="auto"/>
            </w:pPr>
          </w:p>
          <w:p w14:paraId="1219FA85" w14:textId="77777777" w:rsidR="00735A2A" w:rsidRDefault="00735A2A" w:rsidP="002B6E06">
            <w:pPr>
              <w:spacing w:line="240" w:lineRule="auto"/>
            </w:pPr>
          </w:p>
          <w:p w14:paraId="09AC810F" w14:textId="77777777" w:rsidR="00735A2A" w:rsidRDefault="00735A2A" w:rsidP="002B6E06">
            <w:pPr>
              <w:spacing w:line="240" w:lineRule="auto"/>
            </w:pPr>
          </w:p>
          <w:p w14:paraId="39DFCD87" w14:textId="77777777" w:rsidR="00481EF8" w:rsidRDefault="00481EF8" w:rsidP="002B6E06">
            <w:pPr>
              <w:spacing w:line="240" w:lineRule="auto"/>
            </w:pPr>
          </w:p>
          <w:p w14:paraId="59DC8CE8" w14:textId="7FB1E101" w:rsidR="00481EF8" w:rsidRDefault="006D3F62" w:rsidP="002B6E06">
            <w:pPr>
              <w:spacing w:line="240" w:lineRule="auto"/>
            </w:pPr>
            <w:r>
              <w:rPr>
                <w:noProof/>
                <w:lang w:eastAsia="en-US"/>
              </w:rPr>
              <w:lastRenderedPageBreak/>
              <w:drawing>
                <wp:inline distT="0" distB="0" distL="0" distR="0" wp14:anchorId="667ADFBB" wp14:editId="3C8C5632">
                  <wp:extent cx="5461000" cy="4409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1 at 3.55.32 PM.png"/>
                          <pic:cNvPicPr/>
                        </pic:nvPicPr>
                        <pic:blipFill>
                          <a:blip r:embed="rId25">
                            <a:extLst>
                              <a:ext uri="{28A0092B-C50C-407E-A947-70E740481C1C}">
                                <a14:useLocalDpi xmlns:a14="http://schemas.microsoft.com/office/drawing/2010/main" val="0"/>
                              </a:ext>
                            </a:extLst>
                          </a:blip>
                          <a:stretch>
                            <a:fillRect/>
                          </a:stretch>
                        </pic:blipFill>
                        <pic:spPr>
                          <a:xfrm>
                            <a:off x="0" y="0"/>
                            <a:ext cx="5461000" cy="4409440"/>
                          </a:xfrm>
                          <a:prstGeom prst="rect">
                            <a:avLst/>
                          </a:prstGeom>
                        </pic:spPr>
                      </pic:pic>
                    </a:graphicData>
                  </a:graphic>
                </wp:inline>
              </w:drawing>
            </w:r>
          </w:p>
          <w:p w14:paraId="7D168A74" w14:textId="77777777" w:rsidR="00481EF8" w:rsidRDefault="00481EF8" w:rsidP="002B6E06">
            <w:pPr>
              <w:spacing w:line="240" w:lineRule="auto"/>
            </w:pPr>
          </w:p>
          <w:p w14:paraId="64CA6CBD" w14:textId="77777777" w:rsidR="00481EF8" w:rsidRDefault="00481EF8" w:rsidP="002B6E06">
            <w:pPr>
              <w:spacing w:line="240" w:lineRule="auto"/>
            </w:pPr>
          </w:p>
          <w:p w14:paraId="44BA7E61" w14:textId="77777777" w:rsidR="00481EF8" w:rsidRDefault="00481EF8" w:rsidP="002B6E06">
            <w:pPr>
              <w:spacing w:line="240" w:lineRule="auto"/>
            </w:pPr>
          </w:p>
          <w:p w14:paraId="418F2269" w14:textId="77777777" w:rsidR="00481EF8" w:rsidRDefault="00481EF8" w:rsidP="002B6E06">
            <w:pPr>
              <w:spacing w:line="240" w:lineRule="auto"/>
            </w:pPr>
          </w:p>
          <w:p w14:paraId="2B27E173" w14:textId="77777777" w:rsidR="002B6E06" w:rsidRPr="00927185" w:rsidRDefault="002B6E06" w:rsidP="002B6E06">
            <w:pPr>
              <w:spacing w:line="240" w:lineRule="auto"/>
            </w:pPr>
          </w:p>
        </w:tc>
      </w:tr>
      <w:tr w:rsidR="00927185" w:rsidRPr="00927185" w14:paraId="051A69DA" w14:textId="77777777" w:rsidTr="00920377">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C04C6F2" w14:textId="0FDF024A" w:rsidR="00927185" w:rsidRPr="00927185" w:rsidRDefault="00927185" w:rsidP="00920377">
            <w:pPr>
              <w:spacing w:line="240" w:lineRule="auto"/>
            </w:pPr>
            <w:r w:rsidRPr="00927185">
              <w:rPr>
                <w:b/>
                <w:bCs/>
              </w:rPr>
              <w:lastRenderedPageBreak/>
              <w:t>Referenc</w:t>
            </w:r>
            <w:r w:rsidR="00920377">
              <w:rPr>
                <w:b/>
                <w:bCs/>
              </w:rPr>
              <w:t>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E51042F" w14:textId="77777777" w:rsidR="00927185" w:rsidRPr="00927185" w:rsidRDefault="00927185" w:rsidP="00927185">
            <w:pPr>
              <w:spacing w:line="240" w:lineRule="auto"/>
            </w:pPr>
          </w:p>
        </w:tc>
      </w:tr>
    </w:tbl>
    <w:p w14:paraId="615B7D86" w14:textId="77777777" w:rsidR="00927185" w:rsidRDefault="00927185">
      <w:pPr>
        <w:spacing w:line="240" w:lineRule="auto"/>
      </w:pPr>
    </w:p>
    <w:p w14:paraId="0DEB79C4" w14:textId="77777777" w:rsidR="00083646" w:rsidRDefault="00083646">
      <w:pPr>
        <w:spacing w:line="240" w:lineRule="auto"/>
      </w:pPr>
    </w:p>
    <w:p w14:paraId="1DAAFFE4" w14:textId="77777777" w:rsidR="00083646" w:rsidRDefault="00083646">
      <w:pPr>
        <w:spacing w:line="240" w:lineRule="auto"/>
      </w:pPr>
    </w:p>
    <w:p w14:paraId="44277D55" w14:textId="77777777" w:rsidR="00083646" w:rsidRDefault="00083646">
      <w:pPr>
        <w:spacing w:line="240" w:lineRule="auto"/>
      </w:pPr>
    </w:p>
    <w:p w14:paraId="3A0005DD" w14:textId="77777777" w:rsidR="00083646" w:rsidRDefault="00083646">
      <w:pPr>
        <w:spacing w:line="240" w:lineRule="auto"/>
      </w:pPr>
    </w:p>
    <w:p w14:paraId="2DEDBCEA" w14:textId="77777777" w:rsidR="00083646" w:rsidRDefault="00083646">
      <w:pPr>
        <w:spacing w:line="240" w:lineRule="auto"/>
      </w:pPr>
    </w:p>
    <w:p w14:paraId="14751761" w14:textId="77777777" w:rsidR="00083646" w:rsidRDefault="00083646">
      <w:pPr>
        <w:spacing w:line="240" w:lineRule="auto"/>
      </w:pPr>
    </w:p>
    <w:p w14:paraId="67D3C2C4" w14:textId="77777777" w:rsidR="00083646" w:rsidRDefault="00083646">
      <w:pPr>
        <w:spacing w:line="240" w:lineRule="auto"/>
      </w:pPr>
    </w:p>
    <w:p w14:paraId="41E3C7DF" w14:textId="77777777" w:rsidR="00083646" w:rsidRDefault="00083646">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520"/>
        <w:gridCol w:w="8662"/>
      </w:tblGrid>
      <w:tr w:rsidR="00927185" w:rsidRPr="00927185" w14:paraId="2E706B2F" w14:textId="77777777" w:rsidTr="00393AD6">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A779AB7" w14:textId="77777777" w:rsidR="00927185" w:rsidRPr="00927185" w:rsidRDefault="00046384" w:rsidP="00927185">
            <w:pPr>
              <w:spacing w:line="240" w:lineRule="auto"/>
            </w:pPr>
            <w:r>
              <w:rPr>
                <w:b/>
                <w:bCs/>
              </w:rPr>
              <w:lastRenderedPageBreak/>
              <w:t>Pr</w:t>
            </w:r>
            <w:r w:rsidR="00927185" w:rsidRPr="00927185">
              <w:rPr>
                <w:b/>
                <w:bCs/>
              </w:rPr>
              <w:t>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9773D1E" w14:textId="4874C4FF" w:rsidR="00927185" w:rsidRPr="00927185" w:rsidRDefault="00C05751" w:rsidP="00927185">
            <w:pPr>
              <w:spacing w:line="240" w:lineRule="auto"/>
            </w:pPr>
            <w:r>
              <w:rPr>
                <w:b/>
                <w:bCs/>
              </w:rPr>
              <w:t>0</w:t>
            </w:r>
            <w:r w:rsidR="00DC2A0C">
              <w:rPr>
                <w:b/>
                <w:bCs/>
              </w:rPr>
              <w:t>5</w:t>
            </w:r>
          </w:p>
        </w:tc>
      </w:tr>
      <w:tr w:rsidR="00927185" w:rsidRPr="00927185" w14:paraId="51640AEE" w14:textId="77777777" w:rsidTr="00393AD6">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9CCC843" w14:textId="77777777" w:rsidR="00927185" w:rsidRPr="00927185" w:rsidRDefault="00927185" w:rsidP="00927185">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02B722E" w14:textId="77777777" w:rsidR="00927185" w:rsidRPr="00927185" w:rsidRDefault="00046384" w:rsidP="00927185">
            <w:pPr>
              <w:spacing w:line="240" w:lineRule="auto"/>
              <w:rPr>
                <w:b/>
              </w:rPr>
            </w:pPr>
            <w:r w:rsidRPr="00927185">
              <w:rPr>
                <w:b/>
              </w:rPr>
              <w:t>POSSIBLE REQUIREMENT FOR MORPHOLOGY CODE</w:t>
            </w:r>
          </w:p>
          <w:p w14:paraId="0DC81F43" w14:textId="77777777" w:rsidR="00927185" w:rsidRPr="00927185" w:rsidRDefault="00927185" w:rsidP="00927185">
            <w:pPr>
              <w:spacing w:line="240" w:lineRule="auto"/>
            </w:pPr>
          </w:p>
        </w:tc>
      </w:tr>
      <w:tr w:rsidR="00393AD6" w:rsidRPr="00927185" w14:paraId="4345D30E" w14:textId="77777777" w:rsidTr="00393AD6">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6043224" w14:textId="77777777" w:rsidR="00393AD6" w:rsidRPr="00393AD6" w:rsidRDefault="00393AD6" w:rsidP="0067243B">
            <w:pPr>
              <w:rPr>
                <w:b/>
              </w:rPr>
            </w:pPr>
            <w:r w:rsidRPr="00393AD6">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A045535" w14:textId="122895CA" w:rsidR="00393AD6" w:rsidRDefault="00393AD6" w:rsidP="00833D1D">
            <w:r w:rsidRPr="00E43197">
              <w:t>23 January 2013</w:t>
            </w:r>
          </w:p>
        </w:tc>
      </w:tr>
      <w:tr w:rsidR="006C61A8" w:rsidRPr="00927185" w14:paraId="3FC74182" w14:textId="77777777" w:rsidTr="00393AD6">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8BEA324" w14:textId="77777777" w:rsidR="006C61A8" w:rsidRPr="00393AD6" w:rsidRDefault="006C61A8" w:rsidP="0067243B">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4857ADC" w14:textId="77777777" w:rsidR="006C61A8" w:rsidRPr="00E43197" w:rsidRDefault="006C61A8" w:rsidP="0067243B"/>
        </w:tc>
      </w:tr>
      <w:tr w:rsidR="00927185" w:rsidRPr="00927185" w14:paraId="3A99F377" w14:textId="77777777" w:rsidTr="00393AD6">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A28EE2B" w14:textId="77777777" w:rsidR="00927185" w:rsidRPr="00927185" w:rsidRDefault="00927185" w:rsidP="00927185">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45CE92" w14:textId="08163B30" w:rsidR="00927185" w:rsidRDefault="00927185" w:rsidP="00833D1D">
            <w:pPr>
              <w:spacing w:line="240" w:lineRule="auto"/>
              <w:jc w:val="both"/>
            </w:pPr>
            <w:r w:rsidRPr="00927185">
              <w:t>All source concepts representing neoplastic disorders will be mapped. Morphology mapping with ICD-O is out of scope for the MAP. An advice note will be recorded by the Map</w:t>
            </w:r>
            <w:r w:rsidR="00D448A7">
              <w:t>ping</w:t>
            </w:r>
            <w:r w:rsidRPr="00927185">
              <w:t xml:space="preserve"> Specialist to denote a morphology code may be required for completeness. </w:t>
            </w:r>
          </w:p>
          <w:p w14:paraId="6412A6E8" w14:textId="77777777" w:rsidR="00D90B28" w:rsidRPr="00927185" w:rsidRDefault="00D90B28" w:rsidP="00927185">
            <w:pPr>
              <w:spacing w:line="240" w:lineRule="auto"/>
            </w:pPr>
          </w:p>
        </w:tc>
      </w:tr>
      <w:tr w:rsidR="00927185" w:rsidRPr="00927185" w14:paraId="718CAF8F" w14:textId="77777777" w:rsidTr="00393AD6">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F1DE643" w14:textId="77777777" w:rsidR="00927185" w:rsidRPr="00927185" w:rsidRDefault="00927185" w:rsidP="00927185">
            <w:pPr>
              <w:spacing w:line="240" w:lineRule="auto"/>
            </w:pPr>
            <w:r w:rsidRPr="00927185">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9175D7F" w14:textId="77777777" w:rsidR="00927185" w:rsidRDefault="00927185" w:rsidP="00927185">
            <w:pPr>
              <w:spacing w:line="240" w:lineRule="auto"/>
              <w:rPr>
                <w:b/>
              </w:rPr>
            </w:pPr>
            <w:r w:rsidRPr="00D90B28">
              <w:rPr>
                <w:b/>
              </w:rPr>
              <w:t>93725000: Primary malignant neoplasm of bone (disorder)</w:t>
            </w:r>
          </w:p>
          <w:p w14:paraId="106AC414" w14:textId="77777777" w:rsidR="00D90B28" w:rsidRDefault="00D90B28" w:rsidP="00927185">
            <w:pPr>
              <w:spacing w:line="240" w:lineRule="auto"/>
              <w:rPr>
                <w:b/>
              </w:rPr>
            </w:pPr>
          </w:p>
          <w:p w14:paraId="6AF0FF51" w14:textId="77777777" w:rsidR="00D90B28" w:rsidRDefault="00D90B28" w:rsidP="00927185">
            <w:pPr>
              <w:spacing w:line="240" w:lineRule="auto"/>
              <w:rPr>
                <w:b/>
              </w:rPr>
            </w:pPr>
          </w:p>
          <w:p w14:paraId="3A7FAE47" w14:textId="77777777" w:rsidR="00D90B28" w:rsidRPr="00D90B28" w:rsidRDefault="00D90B28" w:rsidP="00927185">
            <w:pPr>
              <w:spacing w:line="240" w:lineRule="auto"/>
              <w:rPr>
                <w:b/>
              </w:rPr>
            </w:pPr>
          </w:p>
          <w:p w14:paraId="4F4DAA57" w14:textId="77777777" w:rsidR="00927185" w:rsidRPr="00927185" w:rsidRDefault="00C43594" w:rsidP="00927185">
            <w:pPr>
              <w:spacing w:line="240" w:lineRule="auto"/>
            </w:pPr>
            <w:r>
              <w:pict w14:anchorId="4D028546">
                <v:shape id="_x0000_i1034" type="#_x0000_t75" style="width:431.05pt;height:304.85pt">
                  <v:imagedata r:id="rId26" o:title=""/>
                </v:shape>
              </w:pict>
            </w:r>
          </w:p>
        </w:tc>
      </w:tr>
      <w:tr w:rsidR="00927185" w:rsidRPr="00927185" w14:paraId="6164B212" w14:textId="77777777" w:rsidTr="00393AD6">
        <w:trPr>
          <w:trHeight w:val="1839"/>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D37E6A1" w14:textId="77777777" w:rsidR="00927185" w:rsidRPr="00927185" w:rsidRDefault="00927185" w:rsidP="00927185">
            <w:pPr>
              <w:spacing w:line="240" w:lineRule="auto"/>
            </w:pPr>
            <w:r w:rsidRPr="00927185">
              <w:rPr>
                <w:b/>
                <w:bCs/>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49774B3" w14:textId="77777777" w:rsidR="00927185" w:rsidRPr="00927185" w:rsidRDefault="00927185" w:rsidP="00833D1D">
            <w:pPr>
              <w:spacing w:line="240" w:lineRule="auto"/>
              <w:jc w:val="both"/>
            </w:pPr>
            <w:r w:rsidRPr="00927185">
              <w:t>ICD-10 Volume 2 page13- 2.4.1 Morphology of neoplasms. The morphology of neoplasms (pp.1177-1204) may be used if desired, as an additional code to classify the morphological type for neoplasms.</w:t>
            </w:r>
          </w:p>
        </w:tc>
      </w:tr>
    </w:tbl>
    <w:p w14:paraId="6F103B78" w14:textId="77777777" w:rsidR="00927185" w:rsidRDefault="00927185">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927185" w:rsidRPr="00927185" w14:paraId="6A382106" w14:textId="77777777" w:rsidTr="0091688E">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CC6701D" w14:textId="77777777" w:rsidR="00927185" w:rsidRPr="00927185" w:rsidRDefault="00927185" w:rsidP="00927185">
            <w:pPr>
              <w:spacing w:line="240" w:lineRule="auto"/>
            </w:pPr>
            <w:r w:rsidRPr="00927185">
              <w:rPr>
                <w:b/>
                <w:bCs/>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3C7FCC0" w14:textId="4E7030A5" w:rsidR="00927185" w:rsidRPr="00927185" w:rsidRDefault="00DC2A0C" w:rsidP="00927185">
            <w:pPr>
              <w:spacing w:line="240" w:lineRule="auto"/>
            </w:pPr>
            <w:r>
              <w:rPr>
                <w:b/>
                <w:bCs/>
              </w:rPr>
              <w:t>06</w:t>
            </w:r>
          </w:p>
        </w:tc>
      </w:tr>
      <w:tr w:rsidR="00927185" w:rsidRPr="00927185" w14:paraId="7BC0E0F5" w14:textId="77777777" w:rsidTr="0091688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657C3C4" w14:textId="77777777" w:rsidR="00927185" w:rsidRPr="00927185" w:rsidRDefault="00927185" w:rsidP="00927185">
            <w:pPr>
              <w:spacing w:line="240" w:lineRule="auto"/>
            </w:pPr>
            <w:r w:rsidRPr="00927185">
              <w:rPr>
                <w:b/>
                <w:bCs/>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FFDEED9" w14:textId="77777777" w:rsidR="00927185" w:rsidRPr="00927185" w:rsidRDefault="00927185" w:rsidP="00927185">
            <w:pPr>
              <w:spacing w:line="240" w:lineRule="auto"/>
            </w:pPr>
            <w:r w:rsidRPr="00927185">
              <w:rPr>
                <w:b/>
              </w:rPr>
              <w:t xml:space="preserve">USE AS PRIMARY CODE ONLY IF SITE OF BURN UNSPECIFIED, OTHERWISE USE AS A SUPPLEMENTARY CODE WITH CATEGORIES T20-T29 </w:t>
            </w:r>
            <w:r w:rsidR="00B57357" w:rsidRPr="00927185">
              <w:rPr>
                <w:b/>
              </w:rPr>
              <w:t>(BURNS)</w:t>
            </w:r>
          </w:p>
        </w:tc>
      </w:tr>
      <w:tr w:rsidR="0091688E" w:rsidRPr="00927185" w14:paraId="4C086DF9" w14:textId="77777777" w:rsidTr="0091688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1830706" w14:textId="77777777" w:rsidR="0091688E" w:rsidRPr="0091688E" w:rsidRDefault="0091688E" w:rsidP="0067243B">
            <w:pPr>
              <w:rPr>
                <w:b/>
              </w:rPr>
            </w:pPr>
            <w:r w:rsidRPr="0091688E">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AB139F0" w14:textId="3BD9F138" w:rsidR="0091688E" w:rsidRDefault="0091688E" w:rsidP="00833D1D">
            <w:r w:rsidRPr="00DC51A9">
              <w:t>23 January 2013</w:t>
            </w:r>
          </w:p>
        </w:tc>
      </w:tr>
      <w:tr w:rsidR="006C61A8" w:rsidRPr="00927185" w14:paraId="2421C0A7" w14:textId="77777777" w:rsidTr="0091688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A6FD5BA" w14:textId="77777777" w:rsidR="006C61A8" w:rsidRPr="0091688E" w:rsidRDefault="006C61A8" w:rsidP="0067243B">
            <w:pPr>
              <w:rPr>
                <w:b/>
              </w:rPr>
            </w:pPr>
            <w:r w:rsidRPr="006C61A8">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F672C78" w14:textId="77777777" w:rsidR="006C61A8" w:rsidRPr="00DC51A9" w:rsidRDefault="006C61A8" w:rsidP="0067243B"/>
        </w:tc>
      </w:tr>
      <w:tr w:rsidR="00927185" w:rsidRPr="00927185" w14:paraId="3DCD897D" w14:textId="77777777" w:rsidTr="0091688E">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DE87DF7" w14:textId="77777777" w:rsidR="00927185" w:rsidRPr="00927185" w:rsidRDefault="00927185" w:rsidP="00927185">
            <w:pPr>
              <w:spacing w:line="240" w:lineRule="auto"/>
            </w:pPr>
            <w:r w:rsidRPr="00927185">
              <w:rPr>
                <w:b/>
                <w:bC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B354885" w14:textId="77777777" w:rsidR="00927185" w:rsidRPr="00927185" w:rsidRDefault="00927185" w:rsidP="00833D1D">
            <w:pPr>
              <w:spacing w:line="240" w:lineRule="auto"/>
              <w:jc w:val="both"/>
            </w:pPr>
            <w:r w:rsidRPr="00927185">
              <w:t xml:space="preserve">Codes in categories </w:t>
            </w:r>
            <w:r w:rsidRPr="00927185">
              <w:rPr>
                <w:b/>
              </w:rPr>
              <w:t>T31</w:t>
            </w:r>
            <w:r w:rsidRPr="00927185">
              <w:rPr>
                <w:b/>
                <w:bCs/>
              </w:rPr>
              <w:t xml:space="preserve"> Burns classified according to extent of body surface involved</w:t>
            </w:r>
            <w:r w:rsidRPr="00927185">
              <w:t xml:space="preserve"> and </w:t>
            </w:r>
            <w:r w:rsidRPr="00927185">
              <w:rPr>
                <w:b/>
              </w:rPr>
              <w:t xml:space="preserve">T32 Corrosions classified according to extent of body surface involved </w:t>
            </w:r>
            <w:r w:rsidRPr="00927185">
              <w:t>capture information about the percentage of body surface that has been burned or corroded, but codes in these categories should only be used as the main condition if the specific site of the burn is unknown. However, they can be used as an additional code to add more detail to a diagnosis.</w:t>
            </w:r>
          </w:p>
          <w:p w14:paraId="662BDD59" w14:textId="77777777" w:rsidR="00927185" w:rsidRPr="00927185" w:rsidRDefault="00927185" w:rsidP="00927185">
            <w:pPr>
              <w:spacing w:line="240" w:lineRule="auto"/>
            </w:pPr>
          </w:p>
          <w:p w14:paraId="3BD780AA" w14:textId="57E95A5B" w:rsidR="00927185" w:rsidRPr="00927185" w:rsidRDefault="00927185" w:rsidP="00833D1D">
            <w:pPr>
              <w:spacing w:line="240" w:lineRule="auto"/>
              <w:jc w:val="both"/>
            </w:pPr>
            <w:r w:rsidRPr="00927185">
              <w:t>The Map</w:t>
            </w:r>
            <w:r w:rsidR="00D448A7">
              <w:t>ping</w:t>
            </w:r>
            <w:r w:rsidRPr="00927185">
              <w:t xml:space="preserve"> Specialist selects USE AS PRIMARY CODE ONLY IF SITE OF BURN UNSPECIFIED, OTHERWISE USE AS A SUPPLEMENTARY CODE WITH CATEGORIES T20-T29 </w:t>
            </w:r>
            <w:r w:rsidR="00C472FB" w:rsidRPr="00927185">
              <w:t xml:space="preserve">(BURNS) </w:t>
            </w:r>
            <w:r w:rsidRPr="00927185">
              <w:t>map advice when mapping SNOMED concepts to codes in these categories.</w:t>
            </w:r>
          </w:p>
          <w:p w14:paraId="556FD1B9" w14:textId="77777777" w:rsidR="00927185" w:rsidRPr="00927185" w:rsidRDefault="00927185" w:rsidP="00927185">
            <w:pPr>
              <w:spacing w:line="240" w:lineRule="auto"/>
            </w:pPr>
          </w:p>
        </w:tc>
      </w:tr>
      <w:tr w:rsidR="00927185" w:rsidRPr="00927185" w14:paraId="50AD9562" w14:textId="77777777" w:rsidTr="0091688E">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1204DBD" w14:textId="77777777" w:rsidR="00927185" w:rsidRPr="00927185" w:rsidRDefault="00927185" w:rsidP="00927185">
            <w:pPr>
              <w:spacing w:line="240" w:lineRule="auto"/>
            </w:pPr>
            <w:r w:rsidRPr="00927185">
              <w:rPr>
                <w:b/>
                <w:bCs/>
              </w:rPr>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F531086" w14:textId="77777777" w:rsidR="00927185" w:rsidRPr="00927185" w:rsidRDefault="00C43594" w:rsidP="00927185">
            <w:pPr>
              <w:spacing w:line="240" w:lineRule="auto"/>
            </w:pPr>
            <w:r>
              <w:pict w14:anchorId="74BFA6C4">
                <v:shape id="_x0000_i1035" type="#_x0000_t75" style="width:6in;height:315.1pt">
                  <v:imagedata r:id="rId27" o:title=""/>
                </v:shape>
              </w:pict>
            </w:r>
          </w:p>
        </w:tc>
      </w:tr>
      <w:tr w:rsidR="00927185" w:rsidRPr="00927185" w14:paraId="26378680" w14:textId="77777777" w:rsidTr="0091688E">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E48ACFD" w14:textId="77777777" w:rsidR="00927185" w:rsidRPr="00927185" w:rsidRDefault="00927185" w:rsidP="00927185">
            <w:pPr>
              <w:spacing w:line="240" w:lineRule="auto"/>
            </w:pPr>
            <w:r w:rsidRPr="00927185">
              <w:rPr>
                <w:b/>
                <w:bCs/>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760DCE1" w14:textId="77777777" w:rsidR="00927185" w:rsidRPr="00927185" w:rsidRDefault="00141EB0" w:rsidP="00927185">
            <w:pPr>
              <w:spacing w:line="240" w:lineRule="auto"/>
            </w:pPr>
            <w:hyperlink r:id="rId28" w:history="1">
              <w:r w:rsidR="00927185" w:rsidRPr="00927185">
                <w:rPr>
                  <w:rStyle w:val="Hyperlink"/>
                </w:rPr>
                <w:t>http://apps.who.int/classifications/apps/icd/icd10training/ICD-10%20training/Start/index.html</w:t>
              </w:r>
            </w:hyperlink>
          </w:p>
          <w:p w14:paraId="3A067EB4" w14:textId="77777777" w:rsidR="00927185" w:rsidRPr="00927185" w:rsidRDefault="00927185" w:rsidP="00927185">
            <w:pPr>
              <w:spacing w:line="240" w:lineRule="auto"/>
            </w:pPr>
          </w:p>
        </w:tc>
      </w:tr>
    </w:tbl>
    <w:p w14:paraId="69230A05" w14:textId="77777777" w:rsidR="00927185" w:rsidRDefault="00927185">
      <w:pPr>
        <w:spacing w:line="240" w:lineRule="auto"/>
      </w:pPr>
    </w:p>
    <w:p w14:paraId="00445BCE" w14:textId="77777777" w:rsidR="00927185" w:rsidRDefault="00927185">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520"/>
        <w:gridCol w:w="8662"/>
      </w:tblGrid>
      <w:tr w:rsidR="00DD499C" w:rsidRPr="00927185" w14:paraId="78834799" w14:textId="77777777" w:rsidTr="005C71AD">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2649E18" w14:textId="77777777" w:rsidR="00DD499C" w:rsidRPr="00927185" w:rsidRDefault="00DD499C" w:rsidP="005C71AD">
            <w:pPr>
              <w:spacing w:line="240" w:lineRule="auto"/>
            </w:pPr>
            <w:r w:rsidRPr="00927185">
              <w:rPr>
                <w:b/>
                <w:bCs/>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911BCC3" w14:textId="4511E25D" w:rsidR="00DD499C" w:rsidRPr="00927185" w:rsidRDefault="00DD499C" w:rsidP="005C71AD">
            <w:pPr>
              <w:spacing w:line="240" w:lineRule="auto"/>
            </w:pPr>
            <w:r>
              <w:rPr>
                <w:b/>
                <w:bCs/>
              </w:rPr>
              <w:t>07</w:t>
            </w:r>
          </w:p>
        </w:tc>
      </w:tr>
      <w:tr w:rsidR="00DD499C" w:rsidRPr="00927185" w14:paraId="0C55464B" w14:textId="77777777" w:rsidTr="005C71A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F5EB2B7" w14:textId="77777777" w:rsidR="00DD499C" w:rsidRPr="00927185" w:rsidRDefault="00DD499C" w:rsidP="005C71AD">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EFAF351" w14:textId="6774A98F" w:rsidR="00DD499C" w:rsidRPr="00202AC7" w:rsidRDefault="00DD499C" w:rsidP="005C71AD">
            <w:pPr>
              <w:spacing w:line="240" w:lineRule="auto"/>
              <w:rPr>
                <w:b/>
              </w:rPr>
            </w:pPr>
            <w:r w:rsidRPr="00927185">
              <w:rPr>
                <w:b/>
              </w:rPr>
              <w:t>THIS IS AN EXTERNAL CAUSE CODE FOR USE IN A SECONDARY POSITION</w:t>
            </w:r>
          </w:p>
        </w:tc>
      </w:tr>
      <w:tr w:rsidR="00DD499C" w:rsidRPr="00927185" w14:paraId="7E452666" w14:textId="77777777" w:rsidTr="005C71A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E7652E2" w14:textId="77777777" w:rsidR="00DD499C" w:rsidRPr="0014302E" w:rsidRDefault="00DD499C" w:rsidP="005C71AD">
            <w:pPr>
              <w:rPr>
                <w:b/>
              </w:rPr>
            </w:pPr>
            <w:r w:rsidRPr="0014302E">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C568550" w14:textId="6A8ECA2B" w:rsidR="00DD499C" w:rsidRDefault="00DD499C" w:rsidP="00833D1D">
            <w:r w:rsidRPr="00096E66">
              <w:t>23 January 2013</w:t>
            </w:r>
          </w:p>
        </w:tc>
      </w:tr>
      <w:tr w:rsidR="00DD499C" w:rsidRPr="00927185" w14:paraId="4A27F6CC" w14:textId="77777777" w:rsidTr="005C71A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DDF1D2D" w14:textId="77777777" w:rsidR="00DD499C" w:rsidRPr="0014302E" w:rsidRDefault="00DD499C" w:rsidP="005C71AD">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36F2695" w14:textId="77777777" w:rsidR="00DD499C" w:rsidRPr="00096E66" w:rsidRDefault="00DD499C" w:rsidP="005C71AD"/>
        </w:tc>
      </w:tr>
      <w:tr w:rsidR="00DD499C" w:rsidRPr="00927185" w14:paraId="3FEE0190" w14:textId="77777777" w:rsidTr="005C71AD">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A33D3B0" w14:textId="77777777" w:rsidR="00DD499C" w:rsidRPr="00927185" w:rsidRDefault="00DD499C" w:rsidP="005C71AD">
            <w:pPr>
              <w:spacing w:line="240" w:lineRule="auto"/>
              <w:rPr>
                <w:b/>
                <w:bCs/>
              </w:rPr>
            </w:pPr>
          </w:p>
          <w:p w14:paraId="314CF023" w14:textId="77777777" w:rsidR="00DD499C" w:rsidRPr="00927185" w:rsidRDefault="00DD499C" w:rsidP="005C71AD">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E62171C" w14:textId="77777777" w:rsidR="00DD499C" w:rsidRPr="00927185" w:rsidRDefault="00DD499C" w:rsidP="00833D1D">
            <w:pPr>
              <w:spacing w:line="240" w:lineRule="auto"/>
              <w:jc w:val="both"/>
            </w:pPr>
            <w:r w:rsidRPr="00927185">
              <w:t xml:space="preserve">An external cause code from Chapter XX is used with a code from another chapter, to add to the detail captured by the diagnosis code by giving the reason for the condition, especially in situations where the diagnosis code specifies to “use additional external cause code.” </w:t>
            </w:r>
          </w:p>
          <w:p w14:paraId="341D45E5" w14:textId="77777777" w:rsidR="00DD499C" w:rsidRPr="00927185" w:rsidRDefault="00DD499C" w:rsidP="00833D1D">
            <w:pPr>
              <w:spacing w:line="240" w:lineRule="auto"/>
              <w:jc w:val="both"/>
            </w:pPr>
          </w:p>
          <w:p w14:paraId="20177B9D" w14:textId="312FE260" w:rsidR="00DD499C" w:rsidRPr="00927185" w:rsidRDefault="00DD499C" w:rsidP="00833D1D">
            <w:pPr>
              <w:spacing w:line="240" w:lineRule="auto"/>
              <w:jc w:val="both"/>
            </w:pPr>
            <w:r w:rsidRPr="00927185">
              <w:t>The external cause code should always be sequenced AFTER the disease chapter code in a secondary position.</w:t>
            </w:r>
            <w:r w:rsidR="005C71AD">
              <w:t xml:space="preserve"> </w:t>
            </w:r>
            <w:r>
              <w:t>An exception to this rule is when a SNOMED Concept is described as an event and maps to an external cause code. In this instance the map advice THIS IS AN EXTERNAL CAUSE CODE TO USE IN A SECONDARY POSITION should be added to identify the need to record a diagnosis code and sequencing rules apply.</w:t>
            </w:r>
          </w:p>
        </w:tc>
      </w:tr>
      <w:tr w:rsidR="00DD499C" w:rsidRPr="00927185" w14:paraId="23283839" w14:textId="77777777" w:rsidTr="005C71AD">
        <w:trPr>
          <w:trHeight w:val="5455"/>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8BECEC0" w14:textId="77777777" w:rsidR="00DD499C" w:rsidRPr="00927185" w:rsidRDefault="00DD499C" w:rsidP="005C71AD">
            <w:pPr>
              <w:spacing w:line="240" w:lineRule="auto"/>
            </w:pPr>
            <w:r w:rsidRPr="00927185">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EAB9677" w14:textId="3EAEEB87" w:rsidR="00DD499C" w:rsidRPr="00833D1D" w:rsidRDefault="00DD499C" w:rsidP="005C71AD">
            <w:pPr>
              <w:spacing w:line="240" w:lineRule="auto"/>
              <w:rPr>
                <w:b/>
                <w:bCs/>
              </w:rPr>
            </w:pPr>
            <w:r w:rsidRPr="00927185">
              <w:rPr>
                <w:b/>
                <w:bCs/>
              </w:rPr>
              <w:t>218164000 Accident-caused-by-electric-current</w:t>
            </w:r>
          </w:p>
          <w:p w14:paraId="77B84CE9" w14:textId="4F378B76" w:rsidR="00DD499C" w:rsidRPr="00927185" w:rsidRDefault="00C43594" w:rsidP="005C71AD">
            <w:pPr>
              <w:spacing w:line="240" w:lineRule="auto"/>
              <w:rPr>
                <w:bCs/>
              </w:rPr>
            </w:pPr>
            <w:r>
              <w:lastRenderedPageBreak/>
              <w:pict w14:anchorId="1D833FE9">
                <v:shape id="_x0000_i1036" type="#_x0000_t75" style="width:498.4pt;height:351.6pt">
                  <v:imagedata r:id="rId29" o:title=""/>
                </v:shape>
              </w:pict>
            </w:r>
          </w:p>
          <w:p w14:paraId="746B863F" w14:textId="77777777" w:rsidR="00DD499C" w:rsidRDefault="00DD499C" w:rsidP="005C71AD">
            <w:pPr>
              <w:spacing w:line="240" w:lineRule="auto"/>
              <w:rPr>
                <w:bCs/>
              </w:rPr>
            </w:pPr>
          </w:p>
          <w:p w14:paraId="5C0A059D" w14:textId="77777777" w:rsidR="00DD499C" w:rsidRPr="00927185" w:rsidRDefault="00DD499C" w:rsidP="005C71AD">
            <w:pPr>
              <w:spacing w:line="240" w:lineRule="auto"/>
              <w:rPr>
                <w:bCs/>
              </w:rPr>
            </w:pPr>
          </w:p>
          <w:p w14:paraId="42622DFA" w14:textId="77777777" w:rsidR="00DD499C" w:rsidRPr="00927185" w:rsidRDefault="00DD499C" w:rsidP="005C71AD">
            <w:pPr>
              <w:spacing w:line="240" w:lineRule="auto"/>
              <w:rPr>
                <w:b/>
                <w:bCs/>
              </w:rPr>
            </w:pPr>
          </w:p>
          <w:p w14:paraId="4B8AB400" w14:textId="1D2B9E20" w:rsidR="00DD499C" w:rsidRPr="00927185" w:rsidRDefault="00DD499C" w:rsidP="005C71AD">
            <w:pPr>
              <w:spacing w:line="240" w:lineRule="auto"/>
            </w:pPr>
          </w:p>
        </w:tc>
      </w:tr>
      <w:tr w:rsidR="00DD499C" w:rsidRPr="00927185" w14:paraId="0B1FE998" w14:textId="77777777" w:rsidTr="005C71AD">
        <w:trPr>
          <w:trHeight w:val="505"/>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78E7BE6" w14:textId="77777777" w:rsidR="00DD499C" w:rsidRDefault="00DD499C" w:rsidP="005C71AD">
            <w:pPr>
              <w:spacing w:line="240" w:lineRule="auto"/>
              <w:rPr>
                <w:b/>
                <w:bCs/>
              </w:rPr>
            </w:pPr>
            <w:r w:rsidRPr="00927185">
              <w:rPr>
                <w:b/>
                <w:bCs/>
              </w:rPr>
              <w:lastRenderedPageBreak/>
              <w:t>Reference</w:t>
            </w:r>
          </w:p>
          <w:p w14:paraId="103408F0" w14:textId="77777777" w:rsidR="00833D1D" w:rsidRDefault="00833D1D" w:rsidP="005C71AD">
            <w:pPr>
              <w:spacing w:line="240" w:lineRule="auto"/>
              <w:rPr>
                <w:b/>
                <w:bCs/>
              </w:rPr>
            </w:pPr>
          </w:p>
          <w:p w14:paraId="59019C7A" w14:textId="77777777" w:rsidR="00833D1D" w:rsidRPr="00927185" w:rsidRDefault="00833D1D" w:rsidP="005C71AD">
            <w:pPr>
              <w:spacing w:line="240" w:lineRule="auto"/>
            </w:pP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DDCCFE2" w14:textId="78390AC4" w:rsidR="00DD499C" w:rsidRPr="00927185" w:rsidRDefault="00141EB0" w:rsidP="005C71AD">
            <w:pPr>
              <w:spacing w:line="240" w:lineRule="auto"/>
            </w:pPr>
            <w:hyperlink r:id="rId30" w:history="1">
              <w:r w:rsidR="00DD499C" w:rsidRPr="00927185">
                <w:rPr>
                  <w:rStyle w:val="Hyperlink"/>
                </w:rPr>
                <w:t>http://apps.who.int/classifications/apps/icd/icd10training/ICD-10%20training/Start/index.html</w:t>
              </w:r>
            </w:hyperlink>
          </w:p>
        </w:tc>
      </w:tr>
    </w:tbl>
    <w:p w14:paraId="59829639" w14:textId="77777777" w:rsidR="00927185" w:rsidRDefault="00927185">
      <w:pPr>
        <w:spacing w:line="240" w:lineRule="auto"/>
      </w:pPr>
    </w:p>
    <w:p w14:paraId="01C9DEE1" w14:textId="77777777" w:rsidR="00927185" w:rsidRDefault="00927185">
      <w:pPr>
        <w:spacing w:line="240" w:lineRule="auto"/>
      </w:pPr>
    </w:p>
    <w:p w14:paraId="57231586" w14:textId="77777777" w:rsidR="00B13596" w:rsidRDefault="00B13596">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520"/>
        <w:gridCol w:w="8662"/>
      </w:tblGrid>
      <w:tr w:rsidR="00927185" w:rsidRPr="00927185" w14:paraId="0BA0B45D" w14:textId="77777777" w:rsidTr="0014302E">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7FD8ED7" w14:textId="77777777" w:rsidR="00927185" w:rsidRPr="00927185" w:rsidRDefault="00927185" w:rsidP="00927185">
            <w:pPr>
              <w:spacing w:line="240" w:lineRule="auto"/>
            </w:pPr>
            <w:r w:rsidRPr="00927185">
              <w:rPr>
                <w:b/>
                <w:bCs/>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55DD427" w14:textId="4E5F3DFC" w:rsidR="00927185" w:rsidRPr="00927185" w:rsidRDefault="00C05751" w:rsidP="00927185">
            <w:pPr>
              <w:spacing w:line="240" w:lineRule="auto"/>
            </w:pPr>
            <w:r>
              <w:rPr>
                <w:b/>
                <w:bCs/>
              </w:rPr>
              <w:t>0</w:t>
            </w:r>
            <w:r w:rsidR="00266062">
              <w:rPr>
                <w:b/>
                <w:bCs/>
              </w:rPr>
              <w:t>8</w:t>
            </w:r>
          </w:p>
        </w:tc>
      </w:tr>
      <w:tr w:rsidR="00927185" w:rsidRPr="00927185" w14:paraId="7199752D" w14:textId="77777777" w:rsidTr="0014302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F33FF3F" w14:textId="77777777" w:rsidR="00927185" w:rsidRPr="00927185" w:rsidRDefault="00927185" w:rsidP="00927185">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8D3D4D9" w14:textId="77777777" w:rsidR="00927185" w:rsidRPr="00202AC7" w:rsidRDefault="00927185" w:rsidP="00927185">
            <w:pPr>
              <w:spacing w:line="240" w:lineRule="auto"/>
              <w:rPr>
                <w:b/>
              </w:rPr>
            </w:pPr>
            <w:r w:rsidRPr="00202AC7">
              <w:rPr>
                <w:b/>
              </w:rPr>
              <w:t>POSSIBLE REQUIREMENT FOR CAUSATIVE AGENT CODE</w:t>
            </w:r>
          </w:p>
        </w:tc>
      </w:tr>
      <w:tr w:rsidR="0014302E" w:rsidRPr="00927185" w14:paraId="52379EB2" w14:textId="77777777" w:rsidTr="0014302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731325D" w14:textId="77777777" w:rsidR="0014302E" w:rsidRPr="0014302E" w:rsidRDefault="0014302E" w:rsidP="0067243B">
            <w:pPr>
              <w:rPr>
                <w:b/>
              </w:rPr>
            </w:pPr>
            <w:r w:rsidRPr="0014302E">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565ECBC" w14:textId="4EBADCB0" w:rsidR="0014302E" w:rsidRDefault="0014302E" w:rsidP="00833D1D">
            <w:r w:rsidRPr="00096E66">
              <w:t>23 January 2013</w:t>
            </w:r>
          </w:p>
        </w:tc>
      </w:tr>
      <w:tr w:rsidR="006C61A8" w:rsidRPr="00927185" w14:paraId="0FC82E61" w14:textId="77777777" w:rsidTr="0014302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ACFE78F" w14:textId="77777777" w:rsidR="006C61A8" w:rsidRPr="0014302E" w:rsidRDefault="006C61A8" w:rsidP="0067243B">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4F32B12" w14:textId="77777777" w:rsidR="006C61A8" w:rsidRPr="00096E66" w:rsidRDefault="006C61A8" w:rsidP="0067243B"/>
        </w:tc>
      </w:tr>
      <w:tr w:rsidR="00927185" w:rsidRPr="00927185" w14:paraId="6935605D" w14:textId="77777777" w:rsidTr="0014302E">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DA7F4BE" w14:textId="77777777" w:rsidR="00927185" w:rsidRPr="00927185" w:rsidRDefault="00927185" w:rsidP="00927185">
            <w:pPr>
              <w:spacing w:line="240" w:lineRule="auto"/>
              <w:rPr>
                <w:b/>
                <w:bCs/>
              </w:rPr>
            </w:pPr>
          </w:p>
          <w:p w14:paraId="7F64C4A8" w14:textId="77777777" w:rsidR="00927185" w:rsidRPr="00927185" w:rsidRDefault="00927185" w:rsidP="00927185">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7D9649B" w14:textId="77777777" w:rsidR="00927185" w:rsidRPr="00927185" w:rsidRDefault="00927185" w:rsidP="00927185">
            <w:pPr>
              <w:spacing w:line="240" w:lineRule="auto"/>
            </w:pPr>
          </w:p>
          <w:p w14:paraId="49F566A6" w14:textId="77777777" w:rsidR="00927185" w:rsidRPr="00927185" w:rsidRDefault="00927185" w:rsidP="00927185">
            <w:pPr>
              <w:spacing w:line="240" w:lineRule="auto"/>
            </w:pPr>
            <w:r w:rsidRPr="00927185">
              <w:t xml:space="preserve">The map advice of POSSIBLE REQUIREMENT FOR CAUSATIVE DISEASE CODE </w:t>
            </w:r>
            <w:r w:rsidR="00263FA9">
              <w:t xml:space="preserve">has been </w:t>
            </w:r>
            <w:r w:rsidRPr="00927185">
              <w:t xml:space="preserve">changed to POSSIBLE REQUIREMENT FOR CAUSATIVE </w:t>
            </w:r>
            <w:r w:rsidRPr="00927185">
              <w:rPr>
                <w:i/>
              </w:rPr>
              <w:t>AGENT</w:t>
            </w:r>
            <w:r w:rsidRPr="00927185">
              <w:t xml:space="preserve"> CODE.  </w:t>
            </w:r>
          </w:p>
          <w:p w14:paraId="666FCE10" w14:textId="77777777" w:rsidR="00927185" w:rsidRPr="00927185" w:rsidRDefault="00927185" w:rsidP="00927185">
            <w:pPr>
              <w:spacing w:line="240" w:lineRule="auto"/>
            </w:pPr>
          </w:p>
          <w:p w14:paraId="6A411AE5" w14:textId="77777777" w:rsidR="00927185" w:rsidRPr="00927185" w:rsidRDefault="00927185" w:rsidP="00927185">
            <w:pPr>
              <w:spacing w:line="240" w:lineRule="auto"/>
            </w:pPr>
            <w:r w:rsidRPr="00927185">
              <w:lastRenderedPageBreak/>
              <w:t>Use this map advice when the SNOMED concept maps to an ICD-10 code that has the following Tabular instructions:</w:t>
            </w:r>
          </w:p>
          <w:p w14:paraId="5EB1B049" w14:textId="77777777" w:rsidR="00927185" w:rsidRPr="00927185" w:rsidRDefault="00927185" w:rsidP="00927185">
            <w:pPr>
              <w:spacing w:line="240" w:lineRule="auto"/>
              <w:rPr>
                <w:b/>
              </w:rPr>
            </w:pPr>
          </w:p>
          <w:p w14:paraId="61C4CC57" w14:textId="77777777" w:rsidR="00927185" w:rsidRPr="00927185" w:rsidRDefault="00927185" w:rsidP="00927185">
            <w:pPr>
              <w:numPr>
                <w:ilvl w:val="0"/>
                <w:numId w:val="24"/>
              </w:numPr>
              <w:spacing w:line="240" w:lineRule="auto"/>
            </w:pPr>
            <w:r w:rsidRPr="00927185">
              <w:t>Use additional code, if desired, to identify infectious agent or disease</w:t>
            </w:r>
          </w:p>
          <w:p w14:paraId="55E00E0E" w14:textId="77777777" w:rsidR="00927185" w:rsidRPr="00927185" w:rsidRDefault="00927185" w:rsidP="00927185">
            <w:pPr>
              <w:numPr>
                <w:ilvl w:val="0"/>
                <w:numId w:val="24"/>
              </w:numPr>
              <w:spacing w:line="240" w:lineRule="auto"/>
            </w:pPr>
            <w:r w:rsidRPr="00927185">
              <w:t>Use additional code (B95-B97), if desired, to identify infectious agent</w:t>
            </w:r>
          </w:p>
          <w:p w14:paraId="0F8810DF" w14:textId="77777777" w:rsidR="00927185" w:rsidRPr="00927185" w:rsidRDefault="00927185" w:rsidP="00927185">
            <w:pPr>
              <w:numPr>
                <w:ilvl w:val="0"/>
                <w:numId w:val="24"/>
              </w:numPr>
              <w:spacing w:line="240" w:lineRule="auto"/>
            </w:pPr>
            <w:r w:rsidRPr="00927185">
              <w:t>Use additional code (B95-B96), if desired, to identify bacterial agent</w:t>
            </w:r>
          </w:p>
          <w:p w14:paraId="71FBF00F" w14:textId="77777777" w:rsidR="00927185" w:rsidRPr="00927185" w:rsidRDefault="00927185" w:rsidP="00927185">
            <w:pPr>
              <w:spacing w:line="240" w:lineRule="auto"/>
            </w:pPr>
          </w:p>
        </w:tc>
      </w:tr>
      <w:tr w:rsidR="00927185" w:rsidRPr="00927185" w14:paraId="12D1D07E" w14:textId="77777777" w:rsidTr="0014302E">
        <w:trPr>
          <w:trHeight w:val="5455"/>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FBEC5CC" w14:textId="77777777" w:rsidR="00927185" w:rsidRPr="00927185" w:rsidRDefault="00927185" w:rsidP="00927185">
            <w:pPr>
              <w:spacing w:line="240" w:lineRule="auto"/>
            </w:pPr>
            <w:r w:rsidRPr="00927185">
              <w:rPr>
                <w:b/>
                <w:bCs/>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4B7002C" w14:textId="77777777" w:rsidR="00927185" w:rsidRPr="00BB6A4A" w:rsidRDefault="00927185" w:rsidP="00927185">
            <w:pPr>
              <w:spacing w:line="240" w:lineRule="auto"/>
              <w:rPr>
                <w:b/>
                <w:bCs/>
              </w:rPr>
            </w:pPr>
            <w:r w:rsidRPr="00BB6A4A">
              <w:rPr>
                <w:b/>
                <w:bCs/>
              </w:rPr>
              <w:t>190959006 Hemophagocytic syndrome, infection-associated (disorder)</w:t>
            </w:r>
          </w:p>
          <w:p w14:paraId="4B8E6263" w14:textId="77777777" w:rsidR="00927185" w:rsidRPr="00927185" w:rsidRDefault="00927185" w:rsidP="00927185">
            <w:pPr>
              <w:spacing w:line="240" w:lineRule="auto"/>
              <w:rPr>
                <w:b/>
                <w:bCs/>
              </w:rPr>
            </w:pPr>
          </w:p>
          <w:p w14:paraId="21787D11" w14:textId="06CE61EE" w:rsidR="00927185" w:rsidRPr="00927185" w:rsidRDefault="00927185" w:rsidP="00927185">
            <w:pPr>
              <w:spacing w:line="240" w:lineRule="auto"/>
              <w:rPr>
                <w:bCs/>
              </w:rPr>
            </w:pPr>
            <w:r w:rsidRPr="00833D1D">
              <w:rPr>
                <w:bCs/>
              </w:rPr>
              <w:t>ICD-10 code:</w:t>
            </w:r>
            <w:r w:rsidR="00833D1D" w:rsidRPr="00833D1D">
              <w:rPr>
                <w:bCs/>
              </w:rPr>
              <w:t xml:space="preserve"> </w:t>
            </w:r>
            <w:r w:rsidR="00833D1D">
              <w:rPr>
                <w:b/>
                <w:bCs/>
              </w:rPr>
              <w:t xml:space="preserve"> </w:t>
            </w:r>
            <w:r w:rsidRPr="00833D1D">
              <w:rPr>
                <w:bCs/>
                <w:i/>
              </w:rPr>
              <w:t xml:space="preserve">D76.2, </w:t>
            </w:r>
            <w:r w:rsidR="00833D1D" w:rsidRPr="00833D1D">
              <w:rPr>
                <w:bCs/>
                <w:i/>
              </w:rPr>
              <w:t>Hemophagocytic</w:t>
            </w:r>
            <w:r w:rsidRPr="00833D1D">
              <w:rPr>
                <w:bCs/>
                <w:i/>
              </w:rPr>
              <w:t xml:space="preserve"> syndrome, infection-associated</w:t>
            </w:r>
          </w:p>
          <w:p w14:paraId="2662C2F4" w14:textId="77777777" w:rsidR="00927185" w:rsidRPr="00927185" w:rsidRDefault="00927185" w:rsidP="00927185">
            <w:pPr>
              <w:spacing w:line="240" w:lineRule="auto"/>
              <w:rPr>
                <w:bCs/>
              </w:rPr>
            </w:pPr>
          </w:p>
          <w:p w14:paraId="35DDD2F3" w14:textId="77777777" w:rsidR="00927185" w:rsidRPr="00927185" w:rsidRDefault="00927185" w:rsidP="00927185">
            <w:pPr>
              <w:spacing w:line="240" w:lineRule="auto"/>
              <w:rPr>
                <w:bCs/>
              </w:rPr>
            </w:pPr>
            <w:r w:rsidRPr="00927185">
              <w:rPr>
                <w:noProof/>
                <w:lang w:eastAsia="en-US"/>
              </w:rPr>
              <w:drawing>
                <wp:inline distT="0" distB="0" distL="0" distR="0" wp14:anchorId="46855663" wp14:editId="044FE8B6">
                  <wp:extent cx="5511546" cy="43975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2261" t="7907" b="7377"/>
                          <a:stretch/>
                        </pic:blipFill>
                        <pic:spPr bwMode="auto">
                          <a:xfrm>
                            <a:off x="0" y="0"/>
                            <a:ext cx="5519240" cy="4403649"/>
                          </a:xfrm>
                          <a:prstGeom prst="rect">
                            <a:avLst/>
                          </a:prstGeom>
                          <a:ln>
                            <a:noFill/>
                          </a:ln>
                          <a:extLst>
                            <a:ext uri="{53640926-AAD7-44D8-BBD7-CCE9431645EC}">
                              <a14:shadowObscured xmlns:a14="http://schemas.microsoft.com/office/drawing/2010/main"/>
                            </a:ext>
                          </a:extLst>
                        </pic:spPr>
                      </pic:pic>
                    </a:graphicData>
                  </a:graphic>
                </wp:inline>
              </w:drawing>
            </w:r>
          </w:p>
          <w:p w14:paraId="19F2729F" w14:textId="77777777" w:rsidR="00927185" w:rsidRPr="00927185" w:rsidRDefault="00927185" w:rsidP="00927185">
            <w:pPr>
              <w:spacing w:line="240" w:lineRule="auto"/>
              <w:rPr>
                <w:bCs/>
              </w:rPr>
            </w:pPr>
          </w:p>
          <w:p w14:paraId="0523F609" w14:textId="77777777" w:rsidR="00927185" w:rsidRDefault="00927185" w:rsidP="00927185">
            <w:pPr>
              <w:spacing w:line="240" w:lineRule="auto"/>
              <w:rPr>
                <w:bCs/>
              </w:rPr>
            </w:pPr>
          </w:p>
          <w:p w14:paraId="4FA27A8E" w14:textId="77777777" w:rsidR="001A198D" w:rsidRPr="00927185" w:rsidRDefault="001A198D" w:rsidP="00927185">
            <w:pPr>
              <w:spacing w:line="240" w:lineRule="auto"/>
              <w:rPr>
                <w:bCs/>
              </w:rPr>
            </w:pPr>
          </w:p>
          <w:p w14:paraId="274477C6" w14:textId="77777777" w:rsidR="00927185" w:rsidRPr="00927185" w:rsidRDefault="00927185" w:rsidP="00927185">
            <w:pPr>
              <w:spacing w:line="240" w:lineRule="auto"/>
              <w:rPr>
                <w:bCs/>
              </w:rPr>
            </w:pPr>
            <w:r w:rsidRPr="00927185">
              <w:rPr>
                <w:bCs/>
              </w:rPr>
              <w:t xml:space="preserve">Choose POSSIBLE REQUIREMENT FOR CAUSATIVE AGENT CODE from the Map Advice Selection Box. </w:t>
            </w:r>
          </w:p>
          <w:p w14:paraId="08B3A6C6" w14:textId="77777777" w:rsidR="00927185" w:rsidRPr="00927185" w:rsidRDefault="00927185" w:rsidP="00927185">
            <w:pPr>
              <w:spacing w:line="240" w:lineRule="auto"/>
              <w:rPr>
                <w:b/>
                <w:bCs/>
              </w:rPr>
            </w:pPr>
          </w:p>
          <w:p w14:paraId="6F11A41D" w14:textId="77777777" w:rsidR="00927185" w:rsidRPr="00927185" w:rsidRDefault="00C43594" w:rsidP="00927185">
            <w:pPr>
              <w:spacing w:line="240" w:lineRule="auto"/>
            </w:pPr>
            <w:r>
              <w:lastRenderedPageBreak/>
              <w:pict w14:anchorId="089F524E">
                <v:shape id="_x0000_i1037" type="#_x0000_t75" style="width:351.6pt;height:251.55pt">
                  <v:imagedata r:id="rId32" o:title=""/>
                </v:shape>
              </w:pict>
            </w:r>
          </w:p>
        </w:tc>
      </w:tr>
      <w:tr w:rsidR="00927185" w:rsidRPr="00927185" w14:paraId="322C3AA2" w14:textId="77777777" w:rsidTr="0014302E">
        <w:trPr>
          <w:trHeight w:val="505"/>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638313E" w14:textId="77777777" w:rsidR="00927185" w:rsidRPr="00927185" w:rsidRDefault="00927185" w:rsidP="00927185">
            <w:pPr>
              <w:spacing w:line="240" w:lineRule="auto"/>
            </w:pPr>
            <w:r w:rsidRPr="00927185">
              <w:rPr>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4C5C53C" w14:textId="77777777" w:rsidR="00927185" w:rsidRPr="00927185" w:rsidRDefault="00927185" w:rsidP="00927185">
            <w:pPr>
              <w:spacing w:line="240" w:lineRule="auto"/>
            </w:pPr>
            <w:r w:rsidRPr="00927185">
              <w:t>MST Meeting Minutes 8/3/2012</w:t>
            </w:r>
          </w:p>
        </w:tc>
      </w:tr>
    </w:tbl>
    <w:p w14:paraId="65D2164A" w14:textId="77777777" w:rsidR="00927185" w:rsidRDefault="00927185">
      <w:pPr>
        <w:spacing w:line="240" w:lineRule="auto"/>
      </w:pPr>
    </w:p>
    <w:p w14:paraId="47AE12FD" w14:textId="77777777" w:rsidR="00927185" w:rsidRDefault="00927185">
      <w:pPr>
        <w:spacing w:line="240" w:lineRule="auto"/>
      </w:pPr>
    </w:p>
    <w:p w14:paraId="7C1B4248" w14:textId="77777777" w:rsidR="00927185" w:rsidRDefault="00927185">
      <w:pPr>
        <w:spacing w:line="240" w:lineRule="auto"/>
      </w:pPr>
    </w:p>
    <w:tbl>
      <w:tblPr>
        <w:tblW w:w="5000" w:type="pct"/>
        <w:tblLayout w:type="fixed"/>
        <w:tblCellMar>
          <w:left w:w="0" w:type="dxa"/>
          <w:right w:w="0" w:type="dxa"/>
        </w:tblCellMar>
        <w:tblLook w:val="0600" w:firstRow="0" w:lastRow="0" w:firstColumn="0" w:lastColumn="0" w:noHBand="1" w:noVBand="1"/>
      </w:tblPr>
      <w:tblGrid>
        <w:gridCol w:w="1879"/>
        <w:gridCol w:w="8301"/>
      </w:tblGrid>
      <w:tr w:rsidR="001A7D66" w:rsidRPr="001A7D66" w14:paraId="3F5625D3" w14:textId="77777777" w:rsidTr="0017196B">
        <w:trPr>
          <w:trHeight w:val="518"/>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C705194" w14:textId="77777777" w:rsidR="001A7D66" w:rsidRPr="001A7D66" w:rsidRDefault="00BB6A4A" w:rsidP="001A7D66">
            <w:pPr>
              <w:spacing w:line="240" w:lineRule="auto"/>
            </w:pPr>
            <w:r>
              <w:br w:type="page"/>
            </w:r>
            <w:r w:rsidR="001A7D66" w:rsidRPr="001A7D66">
              <w:rPr>
                <w:b/>
                <w:bCs/>
              </w:rPr>
              <w:t>Principle Number</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BF69F9C" w14:textId="59E7251B" w:rsidR="001A7D66" w:rsidRPr="001A7D66" w:rsidRDefault="00A62277" w:rsidP="001A7D66">
            <w:pPr>
              <w:spacing w:line="240" w:lineRule="auto"/>
            </w:pPr>
            <w:r>
              <w:rPr>
                <w:b/>
                <w:bCs/>
              </w:rPr>
              <w:t>09</w:t>
            </w:r>
            <w:r w:rsidR="00B57108">
              <w:rPr>
                <w:b/>
                <w:bCs/>
              </w:rPr>
              <w:t xml:space="preserve"> </w:t>
            </w:r>
            <w:r w:rsidR="00B57108" w:rsidRPr="00B57108">
              <w:rPr>
                <w:bCs/>
                <w:i/>
              </w:rPr>
              <w:t>(see also Principle</w:t>
            </w:r>
            <w:r w:rsidR="00453572">
              <w:rPr>
                <w:bCs/>
                <w:i/>
              </w:rPr>
              <w:t>s</w:t>
            </w:r>
            <w:r w:rsidR="00C05751">
              <w:rPr>
                <w:bCs/>
                <w:i/>
              </w:rPr>
              <w:t xml:space="preserve"> </w:t>
            </w:r>
            <w:r w:rsidR="00B57108" w:rsidRPr="00B57108">
              <w:rPr>
                <w:bCs/>
                <w:i/>
              </w:rPr>
              <w:t>01</w:t>
            </w:r>
            <w:r w:rsidR="00C05751">
              <w:rPr>
                <w:bCs/>
                <w:i/>
              </w:rPr>
              <w:t xml:space="preserve">  and </w:t>
            </w:r>
            <w:r w:rsidR="0015164E">
              <w:rPr>
                <w:bCs/>
                <w:i/>
              </w:rPr>
              <w:t>02</w:t>
            </w:r>
            <w:r w:rsidR="00B57108" w:rsidRPr="00B57108">
              <w:rPr>
                <w:bCs/>
                <w:i/>
              </w:rPr>
              <w:t>)</w:t>
            </w:r>
          </w:p>
        </w:tc>
      </w:tr>
      <w:tr w:rsidR="001A7D66" w:rsidRPr="001A7D66" w14:paraId="34897E24" w14:textId="77777777" w:rsidTr="0017196B">
        <w:trPr>
          <w:trHeight w:val="246"/>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6F5D6C2" w14:textId="77777777" w:rsidR="001A7D66" w:rsidRPr="001A7D66" w:rsidRDefault="001A7D66" w:rsidP="001A7D66">
            <w:pPr>
              <w:spacing w:line="240" w:lineRule="auto"/>
            </w:pPr>
            <w:r w:rsidRPr="001A7D66">
              <w:rPr>
                <w:b/>
                <w:bCs/>
              </w:rPr>
              <w:t>Title</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03CB8C8" w14:textId="77777777" w:rsidR="001A7D66" w:rsidRPr="00BB6A4A" w:rsidRDefault="001A7D66" w:rsidP="001A7D66">
            <w:pPr>
              <w:spacing w:line="240" w:lineRule="auto"/>
              <w:rPr>
                <w:b/>
              </w:rPr>
            </w:pPr>
            <w:r w:rsidRPr="00BB6A4A">
              <w:rPr>
                <w:b/>
              </w:rPr>
              <w:t>DESCENDANTS NOT EXHAUSTIVELY MAPPED</w:t>
            </w:r>
          </w:p>
        </w:tc>
      </w:tr>
      <w:tr w:rsidR="00C154DD" w:rsidRPr="001A7D66" w14:paraId="466C3736" w14:textId="77777777" w:rsidTr="0017196B">
        <w:trPr>
          <w:trHeight w:val="246"/>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9B8E860" w14:textId="77777777" w:rsidR="00C154DD" w:rsidRPr="00C154DD" w:rsidRDefault="00C154DD" w:rsidP="0067243B">
            <w:pPr>
              <w:rPr>
                <w:b/>
              </w:rPr>
            </w:pPr>
            <w:r w:rsidRPr="00C154DD">
              <w:rPr>
                <w:b/>
              </w:rPr>
              <w:t>Date of Origination</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5B75CB3" w14:textId="43E63213" w:rsidR="00C154DD" w:rsidRDefault="00833D1D" w:rsidP="00833D1D">
            <w:r>
              <w:t>23</w:t>
            </w:r>
            <w:r w:rsidR="00C154DD" w:rsidRPr="00D11781">
              <w:t xml:space="preserve"> January 2013</w:t>
            </w:r>
          </w:p>
        </w:tc>
      </w:tr>
      <w:tr w:rsidR="006C61A8" w:rsidRPr="001A7D66" w14:paraId="486C0A0E" w14:textId="77777777" w:rsidTr="0017196B">
        <w:trPr>
          <w:trHeight w:val="246"/>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08EF9F2" w14:textId="77777777" w:rsidR="006C61A8" w:rsidRPr="00C154DD" w:rsidRDefault="006C61A8" w:rsidP="0067243B">
            <w:pPr>
              <w:rPr>
                <w:b/>
              </w:rPr>
            </w:pPr>
            <w:r w:rsidRPr="006C61A8">
              <w:rPr>
                <w:b/>
              </w:rPr>
              <w:t>Date of Revision</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8177EE6" w14:textId="77777777" w:rsidR="006C61A8" w:rsidRPr="00D11781" w:rsidRDefault="006C61A8" w:rsidP="0067243B"/>
        </w:tc>
      </w:tr>
      <w:tr w:rsidR="001A7D66" w:rsidRPr="001A7D66" w14:paraId="6D6DAE33" w14:textId="77777777" w:rsidTr="0017196B">
        <w:trPr>
          <w:trHeight w:val="790"/>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3CAA661" w14:textId="77777777" w:rsidR="001A7D66" w:rsidRPr="001A7D66" w:rsidRDefault="001A7D66" w:rsidP="001A7D66">
            <w:pPr>
              <w:spacing w:line="240" w:lineRule="auto"/>
            </w:pPr>
            <w:r w:rsidRPr="001A7D66">
              <w:rPr>
                <w:b/>
                <w:bCs/>
              </w:rPr>
              <w:t>Principle</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05DDBA3" w14:textId="5496A2FA" w:rsidR="001A7D66" w:rsidRPr="001A7D66" w:rsidRDefault="001A7D66" w:rsidP="00833D1D">
            <w:pPr>
              <w:spacing w:line="240" w:lineRule="auto"/>
              <w:jc w:val="both"/>
            </w:pPr>
            <w:r w:rsidRPr="001A7D66">
              <w:t>If a source concept has more than 10 descendants, the map specialist will construct a map with a default target only</w:t>
            </w:r>
            <w:r w:rsidR="005C71AD">
              <w:t>.</w:t>
            </w:r>
            <w:r w:rsidRPr="001A7D66">
              <w:t xml:space="preserve"> </w:t>
            </w:r>
            <w:r w:rsidR="005C71AD">
              <w:t>T</w:t>
            </w:r>
            <w:r w:rsidRPr="001A7D66">
              <w:t>his will be considered a high level concept.</w:t>
            </w:r>
          </w:p>
          <w:p w14:paraId="6BBFD48E" w14:textId="77777777" w:rsidR="001A7D66" w:rsidRPr="001A7D66" w:rsidRDefault="001A7D66" w:rsidP="00833D1D">
            <w:pPr>
              <w:spacing w:line="240" w:lineRule="auto"/>
              <w:jc w:val="both"/>
            </w:pPr>
          </w:p>
          <w:p w14:paraId="055F1493" w14:textId="77777777" w:rsidR="001A7D66" w:rsidRDefault="001A7D66" w:rsidP="00833D1D">
            <w:pPr>
              <w:spacing w:line="240" w:lineRule="auto"/>
              <w:jc w:val="both"/>
            </w:pPr>
            <w:r w:rsidRPr="001A7D66">
              <w:t>If a source concept has 10 or less descendants, the map</w:t>
            </w:r>
            <w:r w:rsidR="00D448A7">
              <w:t>ping</w:t>
            </w:r>
            <w:r w:rsidRPr="001A7D66">
              <w:t xml:space="preserve"> specialist will construct maps for each of those descendants and this will be considered a low level concept. </w:t>
            </w:r>
          </w:p>
          <w:p w14:paraId="2BA50925" w14:textId="77777777" w:rsidR="002E138F" w:rsidRDefault="002E138F" w:rsidP="00833D1D">
            <w:pPr>
              <w:spacing w:line="240" w:lineRule="auto"/>
              <w:jc w:val="both"/>
            </w:pPr>
          </w:p>
          <w:p w14:paraId="394A2B58" w14:textId="7CD87828" w:rsidR="002E138F" w:rsidRPr="001A7D66" w:rsidRDefault="002E138F" w:rsidP="00833D1D">
            <w:pPr>
              <w:spacing w:line="240" w:lineRule="auto"/>
              <w:jc w:val="both"/>
            </w:pPr>
            <w:r>
              <w:rPr>
                <w:color w:val="222222"/>
                <w:shd w:val="clear" w:color="auto" w:fill="FFFFFF"/>
              </w:rPr>
              <w:t>NC map category cases should not have any other map advice values except “DESCENDANTS NOT EXHAUSTIVELY </w:t>
            </w:r>
            <w:r>
              <w:rPr>
                <w:rStyle w:val="apple-converted-space"/>
                <w:rFonts w:eastAsiaTheme="majorEastAsia"/>
                <w:color w:val="222222"/>
                <w:shd w:val="clear" w:color="auto" w:fill="FFFFFF"/>
              </w:rPr>
              <w:t> </w:t>
            </w:r>
            <w:r>
              <w:rPr>
                <w:color w:val="222222"/>
                <w:shd w:val="clear" w:color="auto" w:fill="FFFFFF"/>
              </w:rPr>
              <w:t>MAPPED” or “MAP IS CONTEXT DEPENDENT FOR GENDER”</w:t>
            </w:r>
          </w:p>
        </w:tc>
      </w:tr>
      <w:tr w:rsidR="001A7D66" w:rsidRPr="001A7D66" w14:paraId="55AA088C" w14:textId="77777777" w:rsidTr="0017196B">
        <w:trPr>
          <w:trHeight w:val="5117"/>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3C0D590" w14:textId="77777777" w:rsidR="001A7D66" w:rsidRPr="001A7D66" w:rsidRDefault="001A7D66" w:rsidP="001A7D66">
            <w:pPr>
              <w:spacing w:line="240" w:lineRule="auto"/>
            </w:pPr>
            <w:r w:rsidRPr="001A7D66">
              <w:rPr>
                <w:b/>
                <w:bCs/>
              </w:rPr>
              <w:lastRenderedPageBreak/>
              <w:t>Example</w:t>
            </w:r>
            <w:r w:rsidR="006A10D6">
              <w:rPr>
                <w:b/>
                <w:bCs/>
              </w:rPr>
              <w:t>(s)</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CDB2AE" w14:textId="77777777" w:rsidR="00486DF8" w:rsidRDefault="00486DF8" w:rsidP="00BB6A4A">
            <w:pPr>
              <w:pStyle w:val="ListParagraph"/>
              <w:numPr>
                <w:ilvl w:val="0"/>
                <w:numId w:val="28"/>
              </w:numPr>
              <w:spacing w:line="240" w:lineRule="auto"/>
              <w:rPr>
                <w:b/>
              </w:rPr>
            </w:pPr>
            <w:r w:rsidRPr="00BB6A4A">
              <w:rPr>
                <w:b/>
              </w:rPr>
              <w:t>73211009 Diabetes mellitus (disorder)</w:t>
            </w:r>
          </w:p>
          <w:p w14:paraId="711BD565" w14:textId="77777777" w:rsidR="00833D1D" w:rsidRPr="00833D1D" w:rsidRDefault="00833D1D" w:rsidP="00833D1D">
            <w:pPr>
              <w:spacing w:line="240" w:lineRule="auto"/>
              <w:ind w:left="360"/>
              <w:rPr>
                <w:b/>
              </w:rPr>
            </w:pPr>
          </w:p>
          <w:p w14:paraId="694C8DFB" w14:textId="77777777" w:rsidR="00486DF8" w:rsidRDefault="001A7D66" w:rsidP="001A7D66">
            <w:pPr>
              <w:spacing w:line="240" w:lineRule="auto"/>
            </w:pPr>
            <w:r w:rsidRPr="001A7D66">
              <w:t xml:space="preserve">For a source concept with more than 10 descendants: </w:t>
            </w:r>
          </w:p>
          <w:p w14:paraId="53AA67AA" w14:textId="77777777" w:rsidR="00833D1D" w:rsidRDefault="00833D1D" w:rsidP="001A7D66">
            <w:pPr>
              <w:spacing w:line="240" w:lineRule="auto"/>
            </w:pPr>
          </w:p>
          <w:p w14:paraId="38EFCF0B" w14:textId="5F961E40" w:rsidR="001A7D66" w:rsidRDefault="00486DF8" w:rsidP="00833D1D">
            <w:pPr>
              <w:spacing w:line="240" w:lineRule="auto"/>
              <w:jc w:val="both"/>
            </w:pPr>
            <w:r>
              <w:t>I</w:t>
            </w:r>
            <w:r w:rsidR="001A7D66" w:rsidRPr="001A7D66">
              <w:t xml:space="preserve">n the project explorer panel select the concept </w:t>
            </w:r>
            <w:r w:rsidR="001A7D66" w:rsidRPr="001A7D66">
              <w:rPr>
                <w:b/>
              </w:rPr>
              <w:t>73211009 Diabetes mellitus (disorder)</w:t>
            </w:r>
            <w:r w:rsidR="001A7D66" w:rsidRPr="001A7D66">
              <w:t xml:space="preserve"> with a double click. The concept is populated in the central mapping panel. Click on the ‘</w:t>
            </w:r>
            <w:r w:rsidR="00871A56">
              <w:t>C</w:t>
            </w:r>
            <w:r w:rsidR="001A7D66" w:rsidRPr="001A7D66">
              <w:t>oncept</w:t>
            </w:r>
            <w:r w:rsidR="005C71AD">
              <w:t>s</w:t>
            </w:r>
            <w:r w:rsidR="001A7D66" w:rsidRPr="001A7D66">
              <w:t>’ tab and there are clearly more than 10 descendants:</w:t>
            </w:r>
          </w:p>
          <w:p w14:paraId="4B57B887" w14:textId="77777777" w:rsidR="00833D1D" w:rsidRPr="001A7D66" w:rsidRDefault="00833D1D" w:rsidP="001A7D66">
            <w:pPr>
              <w:spacing w:line="240" w:lineRule="auto"/>
            </w:pPr>
          </w:p>
          <w:p w14:paraId="62E6B24F" w14:textId="77777777" w:rsidR="001A7D66" w:rsidRPr="001A7D66" w:rsidRDefault="001A7D66" w:rsidP="001A7D66">
            <w:pPr>
              <w:spacing w:line="240" w:lineRule="auto"/>
            </w:pPr>
            <w:r w:rsidRPr="001A7D66">
              <w:rPr>
                <w:b/>
                <w:noProof/>
                <w:lang w:eastAsia="en-US"/>
              </w:rPr>
              <w:drawing>
                <wp:inline distT="0" distB="0" distL="0" distR="0" wp14:anchorId="6325390D" wp14:editId="260A82D6">
                  <wp:extent cx="49530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3009900"/>
                          </a:xfrm>
                          <a:prstGeom prst="rect">
                            <a:avLst/>
                          </a:prstGeom>
                          <a:noFill/>
                          <a:ln>
                            <a:noFill/>
                          </a:ln>
                        </pic:spPr>
                      </pic:pic>
                    </a:graphicData>
                  </a:graphic>
                </wp:inline>
              </w:drawing>
            </w:r>
          </w:p>
          <w:p w14:paraId="47536E52" w14:textId="77777777" w:rsidR="001A7D66" w:rsidRPr="001A7D66" w:rsidRDefault="001A7D66" w:rsidP="001A7D66">
            <w:pPr>
              <w:spacing w:line="240" w:lineRule="auto"/>
            </w:pPr>
          </w:p>
          <w:p w14:paraId="66BC0FA9" w14:textId="77777777" w:rsidR="001A7D66" w:rsidRPr="001A7D66" w:rsidRDefault="001A7D66" w:rsidP="00833D1D">
            <w:pPr>
              <w:spacing w:line="240" w:lineRule="auto"/>
              <w:jc w:val="both"/>
            </w:pPr>
            <w:r w:rsidRPr="001A7D66">
              <w:t>Highlight ‘Diabetes mellitus’ at the top level and then return to the ‘Rules’ tab.</w:t>
            </w:r>
          </w:p>
          <w:p w14:paraId="57B1B85C" w14:textId="77777777" w:rsidR="001A7D66" w:rsidRPr="001A7D66" w:rsidRDefault="001A7D66" w:rsidP="00833D1D">
            <w:pPr>
              <w:spacing w:line="240" w:lineRule="auto"/>
              <w:jc w:val="both"/>
            </w:pPr>
          </w:p>
          <w:p w14:paraId="57FA85D3" w14:textId="77777777" w:rsidR="001A7D66" w:rsidRDefault="001A7D66" w:rsidP="00833D1D">
            <w:pPr>
              <w:spacing w:line="240" w:lineRule="auto"/>
              <w:jc w:val="both"/>
            </w:pPr>
            <w:r w:rsidRPr="001A7D66">
              <w:t xml:space="preserve">Following analysis of the concept the conclusion is that there is no discrepancy between the FSN and the </w:t>
            </w:r>
            <w:r w:rsidR="00EE53EA" w:rsidRPr="001A7D66">
              <w:t>super types</w:t>
            </w:r>
            <w:r w:rsidRPr="001A7D66">
              <w:t xml:space="preserve"> and attributes</w:t>
            </w:r>
            <w:r w:rsidR="004F5975">
              <w:t>,</w:t>
            </w:r>
            <w:r w:rsidRPr="001A7D66">
              <w:t xml:space="preserve"> and no discordance between the meaning of the concept and the attached synonymous descriptions. </w:t>
            </w:r>
          </w:p>
          <w:p w14:paraId="7F4EEFBA" w14:textId="77777777" w:rsidR="00833D1D" w:rsidRPr="001A7D66" w:rsidRDefault="00833D1D" w:rsidP="00833D1D">
            <w:pPr>
              <w:spacing w:line="240" w:lineRule="auto"/>
              <w:jc w:val="both"/>
            </w:pPr>
          </w:p>
          <w:p w14:paraId="40ECD8C7" w14:textId="77777777" w:rsidR="001A7D66" w:rsidRDefault="001A7D66" w:rsidP="00833D1D">
            <w:pPr>
              <w:spacing w:line="240" w:lineRule="auto"/>
              <w:jc w:val="both"/>
            </w:pPr>
            <w:r w:rsidRPr="001A7D66">
              <w:t xml:space="preserve">The mapping process continues in order to identify the default target </w:t>
            </w:r>
            <w:r w:rsidRPr="001A7D66">
              <w:rPr>
                <w:u w:val="single"/>
              </w:rPr>
              <w:t>only</w:t>
            </w:r>
            <w:r w:rsidRPr="001A7D66">
              <w:t>, for this high level concept.</w:t>
            </w:r>
          </w:p>
          <w:p w14:paraId="124FA6DD" w14:textId="77777777" w:rsidR="00833D1D" w:rsidRPr="001A7D66" w:rsidRDefault="00833D1D" w:rsidP="00833D1D">
            <w:pPr>
              <w:spacing w:line="240" w:lineRule="auto"/>
              <w:jc w:val="both"/>
            </w:pPr>
          </w:p>
          <w:p w14:paraId="59451E10" w14:textId="77777777" w:rsidR="001A7D66" w:rsidRPr="001A7D66" w:rsidRDefault="001A7D66" w:rsidP="00833D1D">
            <w:pPr>
              <w:spacing w:line="240" w:lineRule="auto"/>
              <w:jc w:val="both"/>
            </w:pPr>
            <w:r w:rsidRPr="001A7D66">
              <w:t>The lead term for this search will be ‘diabetes’ and the next task is to locate the lead term in the index and identify if the concept is represented with or without modifiers (non-essential or essential).</w:t>
            </w:r>
          </w:p>
          <w:p w14:paraId="4B9F2880" w14:textId="77777777" w:rsidR="001A7D66" w:rsidRPr="001A7D66" w:rsidRDefault="001A7D66" w:rsidP="001A7D66">
            <w:pPr>
              <w:spacing w:line="240" w:lineRule="auto"/>
            </w:pPr>
            <w:r w:rsidRPr="001A7D66">
              <w:rPr>
                <w:b/>
                <w:noProof/>
                <w:lang w:eastAsia="en-US"/>
              </w:rPr>
              <w:lastRenderedPageBreak/>
              <w:drawing>
                <wp:inline distT="0" distB="0" distL="0" distR="0" wp14:anchorId="7C4A20C8" wp14:editId="42D89F14">
                  <wp:extent cx="450532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5325" cy="1819275"/>
                          </a:xfrm>
                          <a:prstGeom prst="rect">
                            <a:avLst/>
                          </a:prstGeom>
                          <a:noFill/>
                          <a:ln>
                            <a:noFill/>
                          </a:ln>
                        </pic:spPr>
                      </pic:pic>
                    </a:graphicData>
                  </a:graphic>
                </wp:inline>
              </w:drawing>
            </w:r>
          </w:p>
          <w:p w14:paraId="14C11C2B" w14:textId="77777777" w:rsidR="00833D1D" w:rsidRDefault="00833D1D" w:rsidP="001A7D66">
            <w:pPr>
              <w:spacing w:line="240" w:lineRule="auto"/>
            </w:pPr>
          </w:p>
          <w:p w14:paraId="6DA21FD6" w14:textId="0A32993B" w:rsidR="001A7D66" w:rsidRPr="001A7D66" w:rsidRDefault="001A7D66" w:rsidP="00833D1D">
            <w:pPr>
              <w:spacing w:line="240" w:lineRule="auto"/>
              <w:jc w:val="both"/>
            </w:pPr>
            <w:r w:rsidRPr="001A7D66">
              <w:t xml:space="preserve">The index entry for diabetes has a non-essential modifier of ‘mellitus’. Note that the default ICD-10 target code is given at three-character level </w:t>
            </w:r>
            <w:r w:rsidRPr="001A7D66">
              <w:rPr>
                <w:b/>
              </w:rPr>
              <w:t>‘E14.-’</w:t>
            </w:r>
            <w:r w:rsidRPr="001A7D66">
              <w:t>.</w:t>
            </w:r>
            <w:r w:rsidR="00833D1D">
              <w:t xml:space="preserve">  </w:t>
            </w:r>
            <w:r w:rsidRPr="001A7D66">
              <w:t xml:space="preserve">Review and consider the ICD-10 Tabular list notes, inclusions and exclusions at </w:t>
            </w:r>
            <w:r w:rsidRPr="001A7D66">
              <w:rPr>
                <w:b/>
              </w:rPr>
              <w:t>E14.-</w:t>
            </w:r>
            <w:r w:rsidRPr="001A7D66">
              <w:t>.</w:t>
            </w:r>
          </w:p>
          <w:p w14:paraId="7FAC5790" w14:textId="77777777" w:rsidR="001A7D66" w:rsidRPr="001A7D66" w:rsidRDefault="001A7D66" w:rsidP="00833D1D">
            <w:pPr>
              <w:spacing w:line="240" w:lineRule="auto"/>
              <w:jc w:val="both"/>
            </w:pPr>
          </w:p>
          <w:p w14:paraId="11A83536" w14:textId="77777777" w:rsidR="001A7D66" w:rsidRPr="001A7D66" w:rsidRDefault="001A7D66" w:rsidP="00833D1D">
            <w:pPr>
              <w:spacing w:line="240" w:lineRule="auto"/>
              <w:jc w:val="both"/>
              <w:rPr>
                <w:b/>
                <w:i/>
              </w:rPr>
            </w:pPr>
            <w:r w:rsidRPr="001A7D66">
              <w:t>In this case none of the notes change the selection of a target code from E14.-. As the concept has no clinical meaning beyond the fact that this is diabetes mellitus, the correct fourth-character to select is ‘without complication’.</w:t>
            </w:r>
          </w:p>
          <w:p w14:paraId="7D0E22DE" w14:textId="77777777" w:rsidR="001A7D66" w:rsidRPr="001A7D66" w:rsidRDefault="001A7D66" w:rsidP="00833D1D">
            <w:pPr>
              <w:spacing w:line="240" w:lineRule="auto"/>
              <w:jc w:val="both"/>
            </w:pPr>
            <w:r w:rsidRPr="001A7D66">
              <w:t xml:space="preserve">Highlight ‘Group 1’ in the mapping panel and then click the </w:t>
            </w:r>
            <w:r w:rsidRPr="001A7D66">
              <w:rPr>
                <w:noProof/>
                <w:lang w:eastAsia="en-US"/>
              </w:rPr>
              <w:drawing>
                <wp:inline distT="0" distB="0" distL="0" distR="0" wp14:anchorId="0B5B9703" wp14:editId="53BD1246">
                  <wp:extent cx="228600"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1A7D66">
              <w:t xml:space="preserve"> icon to add a ‘TRUE’ rule to group 1.</w:t>
            </w:r>
          </w:p>
          <w:p w14:paraId="225C9F14" w14:textId="77777777" w:rsidR="001A7D66" w:rsidRPr="001A7D66" w:rsidRDefault="001A7D66" w:rsidP="00833D1D">
            <w:pPr>
              <w:spacing w:line="240" w:lineRule="auto"/>
              <w:jc w:val="both"/>
            </w:pPr>
          </w:p>
          <w:p w14:paraId="564F82A1" w14:textId="30458639" w:rsidR="001A7D66" w:rsidRPr="001A7D66" w:rsidRDefault="001A7D66" w:rsidP="00833D1D">
            <w:pPr>
              <w:spacing w:line="240" w:lineRule="auto"/>
              <w:jc w:val="both"/>
            </w:pPr>
            <w:r w:rsidRPr="001A7D66">
              <w:t>Drag and drop E14.9 from the ICD-10 Tree View in to the Target Class field. Note that the mapping panel view has changed to show the default mapping.</w:t>
            </w:r>
          </w:p>
          <w:p w14:paraId="43533574" w14:textId="77777777" w:rsidR="001A7D66" w:rsidRPr="001A7D66" w:rsidRDefault="001A7D66" w:rsidP="00833D1D">
            <w:pPr>
              <w:spacing w:line="240" w:lineRule="auto"/>
              <w:jc w:val="both"/>
            </w:pPr>
          </w:p>
          <w:p w14:paraId="6A366A3F" w14:textId="77777777" w:rsidR="001A7D66" w:rsidRPr="001A7D66" w:rsidRDefault="001A7D66" w:rsidP="00833D1D">
            <w:pPr>
              <w:spacing w:line="240" w:lineRule="auto"/>
              <w:jc w:val="both"/>
            </w:pPr>
            <w:r w:rsidRPr="001A7D66">
              <w:t>Final view of this mapped concept is as follows:</w:t>
            </w:r>
          </w:p>
          <w:p w14:paraId="4496DB30" w14:textId="77777777" w:rsidR="001A7D66" w:rsidRPr="001A7D66" w:rsidRDefault="001A7D66" w:rsidP="001A7D66">
            <w:pPr>
              <w:spacing w:line="240" w:lineRule="auto"/>
            </w:pPr>
          </w:p>
          <w:p w14:paraId="6A639448" w14:textId="77777777" w:rsidR="001A7D66" w:rsidRPr="001A7D66" w:rsidRDefault="001A7D66" w:rsidP="001A7D66">
            <w:pPr>
              <w:spacing w:line="240" w:lineRule="auto"/>
            </w:pPr>
            <w:r w:rsidRPr="001A7D66">
              <w:rPr>
                <w:noProof/>
                <w:lang w:eastAsia="en-US"/>
              </w:rPr>
              <w:lastRenderedPageBreak/>
              <w:drawing>
                <wp:inline distT="0" distB="0" distL="0" distR="0" wp14:anchorId="181468A7" wp14:editId="61FF885C">
                  <wp:extent cx="5543550" cy="532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5324475"/>
                          </a:xfrm>
                          <a:prstGeom prst="rect">
                            <a:avLst/>
                          </a:prstGeom>
                          <a:noFill/>
                          <a:ln>
                            <a:noFill/>
                          </a:ln>
                        </pic:spPr>
                      </pic:pic>
                    </a:graphicData>
                  </a:graphic>
                </wp:inline>
              </w:drawing>
            </w:r>
          </w:p>
          <w:p w14:paraId="522D28AD" w14:textId="77777777" w:rsidR="00833D1D" w:rsidRPr="00833D1D" w:rsidRDefault="00833D1D" w:rsidP="00833D1D">
            <w:pPr>
              <w:spacing w:line="240" w:lineRule="auto"/>
              <w:ind w:left="360"/>
              <w:rPr>
                <w:b/>
              </w:rPr>
            </w:pPr>
          </w:p>
          <w:p w14:paraId="093C71D1" w14:textId="77777777" w:rsidR="006A10D6" w:rsidRDefault="006A10D6" w:rsidP="000C4AD1">
            <w:pPr>
              <w:pStyle w:val="ListParagraph"/>
              <w:numPr>
                <w:ilvl w:val="0"/>
                <w:numId w:val="28"/>
              </w:numPr>
              <w:spacing w:line="240" w:lineRule="auto"/>
              <w:rPr>
                <w:b/>
              </w:rPr>
            </w:pPr>
            <w:r w:rsidRPr="000C4AD1">
              <w:rPr>
                <w:b/>
              </w:rPr>
              <w:t>25730006 Stricture of rectum (disorder)</w:t>
            </w:r>
          </w:p>
          <w:p w14:paraId="2ABB9BE1" w14:textId="77777777" w:rsidR="00F909B9" w:rsidRPr="00F909B9" w:rsidRDefault="00F909B9" w:rsidP="00F909B9">
            <w:pPr>
              <w:spacing w:line="240" w:lineRule="auto"/>
              <w:ind w:left="360"/>
              <w:rPr>
                <w:b/>
              </w:rPr>
            </w:pPr>
          </w:p>
          <w:p w14:paraId="6EE7025D" w14:textId="5703554B" w:rsidR="001A7D66" w:rsidRPr="001A7D66" w:rsidRDefault="001A7D66" w:rsidP="00F909B9">
            <w:pPr>
              <w:spacing w:line="240" w:lineRule="auto"/>
              <w:jc w:val="both"/>
            </w:pPr>
            <w:r w:rsidRPr="001A7D66">
              <w:t>After analysis of the concept, identification of lead term/terms, locating target codes for the concept and each of the descendants, the default target code is added (see last example). The target c</w:t>
            </w:r>
            <w:r w:rsidR="001E1241">
              <w:t xml:space="preserve">odes for the descendants </w:t>
            </w:r>
            <w:r w:rsidRPr="001A7D66">
              <w:t>can be added by switching to the ‘Concept</w:t>
            </w:r>
            <w:r w:rsidR="005C71AD">
              <w:t>s</w:t>
            </w:r>
            <w:r w:rsidRPr="001A7D66">
              <w:t>’ tab. Select the target code for each from the ICD-10 Tree View and drag and drop the code on to the axis and output section:</w:t>
            </w:r>
          </w:p>
          <w:p w14:paraId="2F52A6C4" w14:textId="77777777" w:rsidR="001A7D66" w:rsidRPr="001A7D66" w:rsidRDefault="001A7D66" w:rsidP="001A7D66">
            <w:pPr>
              <w:spacing w:line="240" w:lineRule="auto"/>
            </w:pPr>
          </w:p>
          <w:p w14:paraId="10D48625" w14:textId="77777777" w:rsidR="001A7D66" w:rsidRPr="001A7D66" w:rsidRDefault="001A7D66" w:rsidP="001A7D66">
            <w:pPr>
              <w:spacing w:line="240" w:lineRule="auto"/>
            </w:pPr>
            <w:r w:rsidRPr="001A7D66">
              <w:rPr>
                <w:noProof/>
                <w:lang w:eastAsia="en-US"/>
              </w:rPr>
              <w:lastRenderedPageBreak/>
              <w:drawing>
                <wp:inline distT="0" distB="0" distL="0" distR="0" wp14:anchorId="231F2C62" wp14:editId="7DF661D9">
                  <wp:extent cx="542925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2419350"/>
                          </a:xfrm>
                          <a:prstGeom prst="rect">
                            <a:avLst/>
                          </a:prstGeom>
                          <a:noFill/>
                          <a:ln>
                            <a:noFill/>
                          </a:ln>
                        </pic:spPr>
                      </pic:pic>
                    </a:graphicData>
                  </a:graphic>
                </wp:inline>
              </w:drawing>
            </w:r>
          </w:p>
          <w:p w14:paraId="442B0438" w14:textId="77777777" w:rsidR="001A7D66" w:rsidRPr="001A7D66" w:rsidRDefault="001A7D66" w:rsidP="001A7D66">
            <w:pPr>
              <w:spacing w:line="240" w:lineRule="auto"/>
            </w:pPr>
          </w:p>
          <w:p w14:paraId="414DBCD3" w14:textId="77777777" w:rsidR="001A7D66" w:rsidRPr="001A7D66" w:rsidRDefault="001A7D66" w:rsidP="001A7D66">
            <w:pPr>
              <w:spacing w:line="240" w:lineRule="auto"/>
            </w:pPr>
            <w:r w:rsidRPr="001A7D66">
              <w:t>Final ‘Rules’ tab view of this mapped concept is as follows:</w:t>
            </w:r>
          </w:p>
          <w:p w14:paraId="5E51B461" w14:textId="77777777" w:rsidR="001A7D66" w:rsidRPr="001A7D66" w:rsidRDefault="001A7D66" w:rsidP="001A7D66">
            <w:pPr>
              <w:spacing w:line="240" w:lineRule="auto"/>
            </w:pPr>
          </w:p>
          <w:p w14:paraId="7F81E33F" w14:textId="77777777" w:rsidR="001A7D66" w:rsidRPr="001A7D66" w:rsidRDefault="001A7D66" w:rsidP="001A7D66">
            <w:pPr>
              <w:spacing w:line="240" w:lineRule="auto"/>
            </w:pPr>
            <w:r w:rsidRPr="001A7D66">
              <w:rPr>
                <w:noProof/>
                <w:lang w:eastAsia="en-US"/>
              </w:rPr>
              <w:drawing>
                <wp:inline distT="0" distB="0" distL="0" distR="0" wp14:anchorId="7014AF26" wp14:editId="6490459B">
                  <wp:extent cx="549592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2828925"/>
                          </a:xfrm>
                          <a:prstGeom prst="rect">
                            <a:avLst/>
                          </a:prstGeom>
                          <a:noFill/>
                          <a:ln>
                            <a:noFill/>
                          </a:ln>
                        </pic:spPr>
                      </pic:pic>
                    </a:graphicData>
                  </a:graphic>
                </wp:inline>
              </w:drawing>
            </w:r>
          </w:p>
          <w:p w14:paraId="565B719D" w14:textId="77777777" w:rsidR="00F909B9" w:rsidRDefault="00F909B9" w:rsidP="001A7D66">
            <w:pPr>
              <w:spacing w:line="240" w:lineRule="auto"/>
            </w:pPr>
          </w:p>
          <w:p w14:paraId="34F7EB50" w14:textId="2914B5DB" w:rsidR="001A7D66" w:rsidRPr="001A7D66" w:rsidRDefault="001A7D66" w:rsidP="001A7D66">
            <w:pPr>
              <w:spacing w:line="240" w:lineRule="auto"/>
            </w:pPr>
            <w:r w:rsidRPr="001A7D66">
              <w:t>Note that the ‘TRUE’ rule has now changed to ‘ELSE’. The</w:t>
            </w:r>
            <w:r w:rsidR="005C71AD">
              <w:t xml:space="preserve"> ‘True’ or</w:t>
            </w:r>
            <w:r w:rsidRPr="001A7D66">
              <w:t xml:space="preserve"> ‘Else’ rule is always the final </w:t>
            </w:r>
            <w:r w:rsidR="006C3B9B">
              <w:t xml:space="preserve">default </w:t>
            </w:r>
            <w:r w:rsidRPr="001A7D66">
              <w:t>rule in a map group.</w:t>
            </w:r>
          </w:p>
          <w:p w14:paraId="260B269E" w14:textId="77777777" w:rsidR="001A7D66" w:rsidRPr="001A7D66" w:rsidRDefault="001A7D66" w:rsidP="001A7D66">
            <w:pPr>
              <w:spacing w:line="240" w:lineRule="auto"/>
            </w:pPr>
          </w:p>
          <w:p w14:paraId="14D54AFA" w14:textId="77777777" w:rsidR="001A7D66" w:rsidRPr="001A7D66" w:rsidRDefault="001A7D66" w:rsidP="001A7D66">
            <w:pPr>
              <w:spacing w:line="240" w:lineRule="auto"/>
            </w:pPr>
          </w:p>
        </w:tc>
      </w:tr>
      <w:tr w:rsidR="001A7D66" w:rsidRPr="001A7D66" w14:paraId="7F33BC29" w14:textId="77777777" w:rsidTr="008B3629">
        <w:trPr>
          <w:trHeight w:val="897"/>
        </w:trPr>
        <w:tc>
          <w:tcPr>
            <w:tcW w:w="923"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716D7BF" w14:textId="77777777" w:rsidR="001A7D66" w:rsidRPr="001A7D66" w:rsidRDefault="001A7D66" w:rsidP="001A7D66">
            <w:pPr>
              <w:spacing w:line="240" w:lineRule="auto"/>
            </w:pPr>
            <w:r w:rsidRPr="001A7D66">
              <w:rPr>
                <w:b/>
                <w:bCs/>
              </w:rPr>
              <w:lastRenderedPageBreak/>
              <w:t>Reference</w:t>
            </w:r>
          </w:p>
        </w:tc>
        <w:tc>
          <w:tcPr>
            <w:tcW w:w="4077" w:type="pct"/>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25FA203" w14:textId="77777777" w:rsidR="001A7D66" w:rsidRPr="001A7D66" w:rsidRDefault="001A7D66" w:rsidP="001A7D66">
            <w:pPr>
              <w:spacing w:line="240" w:lineRule="auto"/>
            </w:pPr>
            <w:r w:rsidRPr="001A7D66">
              <w:t xml:space="preserve">See page 27-30 of </w:t>
            </w:r>
            <w:r w:rsidRPr="001A7D66">
              <w:rPr>
                <w:i/>
              </w:rPr>
              <w:t>User Guidance:  Stand-Alone Mapping Tool</w:t>
            </w:r>
            <w:r w:rsidRPr="001A7D66">
              <w:t xml:space="preserve"> at</w:t>
            </w:r>
          </w:p>
          <w:p w14:paraId="69D72F05" w14:textId="77777777" w:rsidR="001A7D66" w:rsidRPr="001A7D66" w:rsidRDefault="00141EB0" w:rsidP="001A7D66">
            <w:pPr>
              <w:spacing w:line="240" w:lineRule="auto"/>
            </w:pPr>
            <w:hyperlink r:id="rId39" w:history="1">
              <w:r w:rsidR="001A7D66" w:rsidRPr="001A7D66">
                <w:rPr>
                  <w:rStyle w:val="Hyperlink"/>
                </w:rPr>
                <w:t>https://csfe.aceworkspace.net/sf/docman/do/downloadDocument/projects.mapping_service_team/docman.root.documentation.education_and_training/doc6264</w:t>
              </w:r>
            </w:hyperlink>
            <w:r w:rsidR="001A7D66" w:rsidRPr="001A7D66">
              <w:t xml:space="preserve"> </w:t>
            </w:r>
          </w:p>
        </w:tc>
      </w:tr>
    </w:tbl>
    <w:p w14:paraId="7EC67FEE" w14:textId="77777777" w:rsidR="00927185" w:rsidRDefault="00927185">
      <w:pPr>
        <w:spacing w:line="240" w:lineRule="auto"/>
      </w:pPr>
    </w:p>
    <w:p w14:paraId="2E8CAA93" w14:textId="77777777" w:rsidR="008B3629" w:rsidRDefault="008B3629">
      <w:pPr>
        <w:spacing w:line="240" w:lineRule="auto"/>
      </w:pPr>
    </w:p>
    <w:p w14:paraId="2026C439" w14:textId="77777777" w:rsidR="001A7D66" w:rsidRDefault="001A7D66">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7F32F6" w:rsidRPr="007F32F6" w14:paraId="11710044" w14:textId="77777777" w:rsidTr="00BB6A4A">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A4294CE" w14:textId="77777777"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534B00" w14:textId="0949B214"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t>10</w:t>
            </w:r>
          </w:p>
        </w:tc>
      </w:tr>
      <w:tr w:rsidR="007F32F6" w:rsidRPr="007F32F6" w14:paraId="5C38ED4A" w14:textId="77777777" w:rsidTr="00BB6A4A">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23EC32" w14:textId="77777777"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lastRenderedPageBreak/>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8291C8B" w14:textId="77777777" w:rsidR="007F32F6" w:rsidRPr="00BB6A4A" w:rsidRDefault="00BB0998" w:rsidP="00F52F34">
            <w:pPr>
              <w:spacing w:line="240" w:lineRule="auto"/>
              <w:rPr>
                <w:rFonts w:eastAsia="MS Mincho" w:cs="Arial"/>
                <w:b/>
                <w:szCs w:val="22"/>
                <w:lang w:eastAsia="en-US"/>
              </w:rPr>
            </w:pPr>
            <w:r w:rsidRPr="00BB6A4A">
              <w:rPr>
                <w:rFonts w:eastAsia="MS Mincho" w:cs="Arial"/>
                <w:b/>
                <w:szCs w:val="22"/>
                <w:lang w:eastAsia="en-US"/>
              </w:rPr>
              <w:t xml:space="preserve">FIFTH CHARACTER REQUIRED TO </w:t>
            </w:r>
            <w:r w:rsidR="00F52F34">
              <w:rPr>
                <w:rFonts w:eastAsia="MS Mincho" w:cs="Arial"/>
                <w:b/>
                <w:szCs w:val="22"/>
                <w:lang w:eastAsia="en-US"/>
              </w:rPr>
              <w:t xml:space="preserve">FURTHER </w:t>
            </w:r>
            <w:r w:rsidRPr="00BB6A4A">
              <w:rPr>
                <w:rFonts w:eastAsia="MS Mincho" w:cs="Arial"/>
                <w:b/>
                <w:szCs w:val="22"/>
                <w:lang w:eastAsia="en-US"/>
              </w:rPr>
              <w:t xml:space="preserve">SPECIFY </w:t>
            </w:r>
            <w:r w:rsidR="00F52F34">
              <w:rPr>
                <w:rFonts w:eastAsia="MS Mincho" w:cs="Arial"/>
                <w:b/>
                <w:szCs w:val="22"/>
                <w:lang w:eastAsia="en-US"/>
              </w:rPr>
              <w:t xml:space="preserve">THE </w:t>
            </w:r>
            <w:r w:rsidRPr="00BB6A4A">
              <w:rPr>
                <w:rFonts w:eastAsia="MS Mincho" w:cs="Arial"/>
                <w:b/>
                <w:szCs w:val="22"/>
                <w:lang w:eastAsia="en-US"/>
              </w:rPr>
              <w:t>SITE</w:t>
            </w:r>
          </w:p>
        </w:tc>
      </w:tr>
      <w:tr w:rsidR="003F6478" w:rsidRPr="007F32F6" w14:paraId="4D29F294" w14:textId="77777777" w:rsidTr="00BB6A4A">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EF42633" w14:textId="77777777" w:rsidR="003F6478" w:rsidRPr="003F6478" w:rsidRDefault="003F6478" w:rsidP="0067243B">
            <w:pPr>
              <w:rPr>
                <w:b/>
              </w:rPr>
            </w:pPr>
            <w:r w:rsidRPr="003F6478">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76A1EBC" w14:textId="7DA4531F" w:rsidR="003F6478" w:rsidRDefault="003F6478" w:rsidP="00F909B9">
            <w:r w:rsidRPr="00D4585B">
              <w:t>23 January 2013</w:t>
            </w:r>
          </w:p>
        </w:tc>
      </w:tr>
      <w:tr w:rsidR="006C61A8" w:rsidRPr="007F32F6" w14:paraId="78F621B8" w14:textId="77777777" w:rsidTr="00BB6A4A">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D4C0143" w14:textId="77777777" w:rsidR="006C61A8" w:rsidRPr="003F6478" w:rsidRDefault="006C61A8" w:rsidP="0067243B">
            <w:pPr>
              <w:rPr>
                <w:b/>
              </w:rPr>
            </w:pPr>
            <w:r w:rsidRPr="006C61A8">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7D95DF4" w14:textId="77777777" w:rsidR="006C61A8" w:rsidRPr="00D4585B" w:rsidRDefault="006C61A8" w:rsidP="0067243B"/>
        </w:tc>
      </w:tr>
      <w:tr w:rsidR="007F32F6" w:rsidRPr="007F32F6" w14:paraId="5C525140" w14:textId="77777777" w:rsidTr="00BB6A4A">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5788602" w14:textId="77777777"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BB9BF6F" w14:textId="2A58E374" w:rsidR="007F32F6" w:rsidRPr="00BB6A4A" w:rsidRDefault="007F32F6" w:rsidP="00F909B9">
            <w:pPr>
              <w:spacing w:line="240" w:lineRule="auto"/>
              <w:jc w:val="both"/>
              <w:rPr>
                <w:rFonts w:eastAsia="MS Mincho" w:cs="Arial"/>
                <w:szCs w:val="22"/>
                <w:lang w:eastAsia="en-US"/>
              </w:rPr>
            </w:pPr>
            <w:r w:rsidRPr="00BB6A4A">
              <w:rPr>
                <w:rFonts w:eastAsia="MS Mincho" w:cs="Arial"/>
                <w:szCs w:val="22"/>
                <w:lang w:eastAsia="en-US"/>
              </w:rPr>
              <w:t>In certain circumstances, for a site-specific SNOMED concept, mapping can be completed to the 4th digit by the Map</w:t>
            </w:r>
            <w:r w:rsidR="0054373C">
              <w:rPr>
                <w:rFonts w:eastAsia="MS Mincho" w:cs="Arial"/>
                <w:szCs w:val="22"/>
                <w:lang w:eastAsia="en-US"/>
              </w:rPr>
              <w:t>ping</w:t>
            </w:r>
            <w:r w:rsidRPr="00BB6A4A">
              <w:rPr>
                <w:rFonts w:eastAsia="MS Mincho" w:cs="Arial"/>
                <w:szCs w:val="22"/>
                <w:lang w:eastAsia="en-US"/>
              </w:rPr>
              <w:t xml:space="preserve"> Specialist</w:t>
            </w:r>
            <w:r w:rsidR="00915822">
              <w:rPr>
                <w:rFonts w:eastAsia="MS Mincho" w:cs="Arial"/>
                <w:szCs w:val="22"/>
                <w:lang w:eastAsia="en-US"/>
              </w:rPr>
              <w:t>.</w:t>
            </w:r>
            <w:r w:rsidRPr="00BB6A4A">
              <w:rPr>
                <w:rFonts w:eastAsia="MS Mincho" w:cs="Arial"/>
                <w:szCs w:val="22"/>
                <w:lang w:eastAsia="en-US"/>
              </w:rPr>
              <w:t xml:space="preserve"> </w:t>
            </w:r>
            <w:r w:rsidR="00915822">
              <w:rPr>
                <w:rFonts w:eastAsia="MS Mincho" w:cs="Arial"/>
                <w:szCs w:val="22"/>
                <w:lang w:eastAsia="en-US"/>
              </w:rPr>
              <w:t>To complete the code with a 5</w:t>
            </w:r>
            <w:r w:rsidR="00915822" w:rsidRPr="001A7C7B">
              <w:rPr>
                <w:rFonts w:eastAsia="MS Mincho" w:cs="Arial"/>
                <w:szCs w:val="22"/>
                <w:vertAlign w:val="superscript"/>
                <w:lang w:eastAsia="en-US"/>
              </w:rPr>
              <w:t>th</w:t>
            </w:r>
            <w:r w:rsidR="00915822">
              <w:rPr>
                <w:rFonts w:eastAsia="MS Mincho" w:cs="Arial"/>
                <w:szCs w:val="22"/>
                <w:lang w:eastAsia="en-US"/>
              </w:rPr>
              <w:t xml:space="preserve"> digit requires additional</w:t>
            </w:r>
            <w:r w:rsidRPr="00BB6A4A">
              <w:rPr>
                <w:rFonts w:eastAsia="MS Mincho" w:cs="Arial"/>
                <w:szCs w:val="22"/>
                <w:lang w:eastAsia="en-US"/>
              </w:rPr>
              <w:t xml:space="preserve"> clinical information.  In these cases, it is more useful to allow the user </w:t>
            </w:r>
            <w:r w:rsidR="00915822">
              <w:rPr>
                <w:rFonts w:eastAsia="MS Mincho" w:cs="Arial"/>
                <w:szCs w:val="22"/>
                <w:lang w:eastAsia="en-US"/>
              </w:rPr>
              <w:t xml:space="preserve">who has access to the clinical information </w:t>
            </w:r>
            <w:r w:rsidRPr="00BB6A4A">
              <w:rPr>
                <w:rFonts w:eastAsia="MS Mincho" w:cs="Arial"/>
                <w:szCs w:val="22"/>
                <w:lang w:eastAsia="en-US"/>
              </w:rPr>
              <w:t>to assign the 5</w:t>
            </w:r>
            <w:r w:rsidRPr="00BB6A4A">
              <w:rPr>
                <w:rFonts w:eastAsia="MS Mincho" w:cs="Arial"/>
                <w:szCs w:val="22"/>
                <w:vertAlign w:val="superscript"/>
                <w:lang w:eastAsia="en-US"/>
              </w:rPr>
              <w:t>th</w:t>
            </w:r>
            <w:r w:rsidRPr="00BB6A4A">
              <w:rPr>
                <w:rFonts w:eastAsia="MS Mincho" w:cs="Arial"/>
                <w:szCs w:val="22"/>
                <w:lang w:eastAsia="en-US"/>
              </w:rPr>
              <w:t xml:space="preserve"> digit rather than the Map</w:t>
            </w:r>
            <w:r w:rsidR="0054373C">
              <w:rPr>
                <w:rFonts w:eastAsia="MS Mincho" w:cs="Arial"/>
                <w:szCs w:val="22"/>
                <w:lang w:eastAsia="en-US"/>
              </w:rPr>
              <w:t>ping</w:t>
            </w:r>
            <w:r w:rsidRPr="00BB6A4A">
              <w:rPr>
                <w:rFonts w:eastAsia="MS Mincho" w:cs="Arial"/>
                <w:szCs w:val="22"/>
                <w:lang w:eastAsia="en-US"/>
              </w:rPr>
              <w:t xml:space="preserve"> Specialist assigning either the </w:t>
            </w:r>
            <w:r w:rsidRPr="00BB6A4A">
              <w:rPr>
                <w:rFonts w:eastAsia="MS Mincho" w:cs="Arial"/>
                <w:b/>
                <w:szCs w:val="22"/>
                <w:lang w:eastAsia="en-US"/>
              </w:rPr>
              <w:t>.8 Other</w:t>
            </w:r>
            <w:r w:rsidRPr="00BB6A4A">
              <w:rPr>
                <w:rFonts w:eastAsia="MS Mincho" w:cs="Arial"/>
                <w:szCs w:val="22"/>
                <w:lang w:eastAsia="en-US"/>
              </w:rPr>
              <w:t xml:space="preserve"> or .</w:t>
            </w:r>
            <w:r w:rsidRPr="00BB6A4A">
              <w:rPr>
                <w:rFonts w:eastAsia="MS Mincho" w:cs="Arial"/>
                <w:b/>
                <w:szCs w:val="22"/>
                <w:lang w:eastAsia="en-US"/>
              </w:rPr>
              <w:t>9 Site unspecified</w:t>
            </w:r>
            <w:r w:rsidRPr="00BB6A4A">
              <w:rPr>
                <w:rFonts w:eastAsia="MS Mincho" w:cs="Arial"/>
                <w:szCs w:val="22"/>
                <w:lang w:eastAsia="en-US"/>
              </w:rPr>
              <w:t xml:space="preserve">. See Example 1 and 2 below. </w:t>
            </w:r>
          </w:p>
          <w:p w14:paraId="2FF1F4D2" w14:textId="77777777" w:rsidR="007F32F6" w:rsidRPr="00BB6A4A" w:rsidRDefault="007F32F6" w:rsidP="00F909B9">
            <w:pPr>
              <w:spacing w:line="240" w:lineRule="auto"/>
              <w:jc w:val="both"/>
              <w:rPr>
                <w:rFonts w:eastAsia="MS Mincho" w:cs="Arial"/>
                <w:szCs w:val="22"/>
                <w:lang w:eastAsia="en-US"/>
              </w:rPr>
            </w:pPr>
          </w:p>
          <w:p w14:paraId="2415BC35" w14:textId="77777777" w:rsidR="007F32F6" w:rsidRDefault="007F32F6" w:rsidP="00F909B9">
            <w:pPr>
              <w:spacing w:line="240" w:lineRule="auto"/>
              <w:jc w:val="both"/>
              <w:rPr>
                <w:rFonts w:eastAsia="MS Mincho" w:cs="Arial"/>
                <w:szCs w:val="22"/>
                <w:lang w:eastAsia="en-US"/>
              </w:rPr>
            </w:pPr>
            <w:r w:rsidRPr="00BB6A4A">
              <w:rPr>
                <w:rFonts w:eastAsia="MS Mincho" w:cs="Arial"/>
                <w:szCs w:val="22"/>
                <w:lang w:eastAsia="en-US"/>
              </w:rPr>
              <w:t xml:space="preserve">However, this must not be confused with the more usual scenario where a concept that is general and does not specify the site maps to a target code in ICD-10 Chapter </w:t>
            </w:r>
            <w:r w:rsidR="005477AE">
              <w:rPr>
                <w:rFonts w:eastAsia="MS Mincho" w:cs="Arial"/>
                <w:szCs w:val="22"/>
                <w:lang w:eastAsia="en-US"/>
              </w:rPr>
              <w:t>XIII (</w:t>
            </w:r>
            <w:r w:rsidRPr="00BB6A4A">
              <w:rPr>
                <w:rFonts w:eastAsia="MS Mincho" w:cs="Arial"/>
                <w:szCs w:val="22"/>
                <w:lang w:eastAsia="en-US"/>
              </w:rPr>
              <w:t>M that is not site-specific and requires a 5</w:t>
            </w:r>
            <w:r w:rsidRPr="00BB6A4A">
              <w:rPr>
                <w:rFonts w:eastAsia="MS Mincho" w:cs="Arial"/>
                <w:szCs w:val="22"/>
                <w:vertAlign w:val="superscript"/>
                <w:lang w:eastAsia="en-US"/>
              </w:rPr>
              <w:t>th</w:t>
            </w:r>
            <w:r w:rsidRPr="00BB6A4A">
              <w:rPr>
                <w:rFonts w:eastAsia="MS Mincho" w:cs="Arial"/>
                <w:szCs w:val="22"/>
                <w:lang w:eastAsia="en-US"/>
              </w:rPr>
              <w:t xml:space="preserve"> character, and therefore it is correct to add the 5</w:t>
            </w:r>
            <w:r w:rsidRPr="00BB6A4A">
              <w:rPr>
                <w:rFonts w:eastAsia="MS Mincho" w:cs="Arial"/>
                <w:szCs w:val="22"/>
                <w:vertAlign w:val="superscript"/>
                <w:lang w:eastAsia="en-US"/>
              </w:rPr>
              <w:t>th</w:t>
            </w:r>
            <w:r w:rsidRPr="00BB6A4A">
              <w:rPr>
                <w:rFonts w:eastAsia="MS Mincho" w:cs="Arial"/>
                <w:szCs w:val="22"/>
                <w:lang w:eastAsia="en-US"/>
              </w:rPr>
              <w:t xml:space="preserve"> digit </w:t>
            </w:r>
            <w:r w:rsidRPr="00BB6A4A">
              <w:rPr>
                <w:rFonts w:eastAsia="MS Mincho" w:cs="Arial"/>
                <w:b/>
                <w:szCs w:val="22"/>
                <w:lang w:eastAsia="en-US"/>
              </w:rPr>
              <w:t xml:space="preserve">.9 Site unspecified. </w:t>
            </w:r>
            <w:r w:rsidR="002324A6">
              <w:rPr>
                <w:rFonts w:eastAsia="MS Mincho" w:cs="Arial"/>
                <w:b/>
                <w:szCs w:val="22"/>
                <w:lang w:eastAsia="en-US"/>
              </w:rPr>
              <w:t xml:space="preserve">    </w:t>
            </w:r>
            <w:r w:rsidRPr="00BB6A4A">
              <w:rPr>
                <w:rFonts w:eastAsia="MS Mincho" w:cs="Arial"/>
                <w:szCs w:val="22"/>
                <w:lang w:eastAsia="en-US"/>
              </w:rPr>
              <w:t>See Example 3.</w:t>
            </w:r>
          </w:p>
          <w:p w14:paraId="7049DA8D" w14:textId="77777777" w:rsidR="00F909B9" w:rsidRPr="00BB6A4A" w:rsidRDefault="00F909B9" w:rsidP="00F909B9">
            <w:pPr>
              <w:spacing w:line="240" w:lineRule="auto"/>
              <w:jc w:val="both"/>
              <w:rPr>
                <w:rFonts w:eastAsia="MS Mincho" w:cs="Arial"/>
                <w:szCs w:val="22"/>
                <w:lang w:eastAsia="en-US"/>
              </w:rPr>
            </w:pPr>
          </w:p>
        </w:tc>
      </w:tr>
      <w:tr w:rsidR="007F32F6" w:rsidRPr="007F32F6" w14:paraId="2A805315" w14:textId="77777777" w:rsidTr="00BB6A4A">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D03F22B" w14:textId="77777777"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B6E475D" w14:textId="77777777" w:rsidR="007F32F6" w:rsidRDefault="007F32F6" w:rsidP="00BB6A4A">
            <w:pPr>
              <w:numPr>
                <w:ilvl w:val="0"/>
                <w:numId w:val="25"/>
              </w:numPr>
              <w:spacing w:line="240" w:lineRule="auto"/>
              <w:contextualSpacing/>
              <w:rPr>
                <w:rFonts w:eastAsia="MS Mincho" w:cs="Arial"/>
                <w:b/>
                <w:bCs/>
                <w:szCs w:val="22"/>
                <w:lang w:eastAsia="en-US"/>
              </w:rPr>
            </w:pPr>
            <w:r w:rsidRPr="00BB6A4A">
              <w:rPr>
                <w:rFonts w:eastAsia="MS Mincho" w:cs="Arial"/>
                <w:bCs/>
                <w:szCs w:val="22"/>
                <w:lang w:eastAsia="en-US"/>
              </w:rPr>
              <w:t>|</w:t>
            </w:r>
            <w:r w:rsidRPr="00BB6A4A">
              <w:rPr>
                <w:rFonts w:eastAsia="MS Mincho" w:cs="Arial"/>
                <w:b/>
                <w:bCs/>
                <w:szCs w:val="22"/>
                <w:lang w:eastAsia="en-US"/>
              </w:rPr>
              <w:t>45939007 Leg length inequality (finding)|</w:t>
            </w:r>
          </w:p>
          <w:p w14:paraId="70E1FF1D" w14:textId="77777777" w:rsidR="00F909B9" w:rsidRPr="00BB6A4A" w:rsidRDefault="00F909B9" w:rsidP="00F909B9">
            <w:pPr>
              <w:spacing w:line="240" w:lineRule="auto"/>
              <w:ind w:left="360"/>
              <w:contextualSpacing/>
              <w:rPr>
                <w:rFonts w:eastAsia="MS Mincho" w:cs="Arial"/>
                <w:b/>
                <w:bCs/>
                <w:szCs w:val="22"/>
                <w:lang w:eastAsia="en-US"/>
              </w:rPr>
            </w:pPr>
          </w:p>
          <w:p w14:paraId="50B4C2A1" w14:textId="77777777" w:rsidR="007F32F6" w:rsidRPr="00BB6A4A" w:rsidRDefault="007F32F6" w:rsidP="007F32F6">
            <w:pPr>
              <w:spacing w:line="240" w:lineRule="auto"/>
              <w:rPr>
                <w:rFonts w:eastAsia="MS Mincho" w:cs="Arial"/>
                <w:b/>
                <w:bCs/>
                <w:szCs w:val="22"/>
                <w:lang w:eastAsia="en-US"/>
              </w:rPr>
            </w:pPr>
            <w:r w:rsidRPr="00BB6A4A">
              <w:rPr>
                <w:rFonts w:eastAsia="MS Mincho" w:cs="Arial"/>
                <w:noProof/>
                <w:szCs w:val="22"/>
                <w:lang w:eastAsia="en-US"/>
              </w:rPr>
              <w:drawing>
                <wp:inline distT="0" distB="0" distL="0" distR="0" wp14:anchorId="0DCB2E71" wp14:editId="46C16471">
                  <wp:extent cx="5943600" cy="3232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32150"/>
                          </a:xfrm>
                          <a:prstGeom prst="rect">
                            <a:avLst/>
                          </a:prstGeom>
                        </pic:spPr>
                      </pic:pic>
                    </a:graphicData>
                  </a:graphic>
                </wp:inline>
              </w:drawing>
            </w:r>
          </w:p>
          <w:p w14:paraId="419B8077" w14:textId="77777777" w:rsidR="007F32F6" w:rsidRPr="00BB6A4A" w:rsidRDefault="007F32F6" w:rsidP="007F32F6">
            <w:pPr>
              <w:spacing w:line="240" w:lineRule="auto"/>
              <w:rPr>
                <w:rFonts w:eastAsia="MS Mincho" w:cs="Arial"/>
                <w:b/>
                <w:bCs/>
                <w:szCs w:val="22"/>
                <w:lang w:eastAsia="en-US"/>
              </w:rPr>
            </w:pPr>
          </w:p>
          <w:p w14:paraId="059C373E" w14:textId="77777777" w:rsidR="007F32F6" w:rsidRDefault="007F32F6" w:rsidP="00F909B9">
            <w:pPr>
              <w:spacing w:line="240" w:lineRule="auto"/>
              <w:jc w:val="both"/>
              <w:rPr>
                <w:rFonts w:eastAsia="MS Mincho" w:cs="Arial"/>
                <w:szCs w:val="22"/>
                <w:lang w:eastAsia="en-US"/>
              </w:rPr>
            </w:pPr>
            <w:r w:rsidRPr="00BB6A4A">
              <w:rPr>
                <w:rFonts w:eastAsia="MS Mincho" w:cs="Arial"/>
                <w:szCs w:val="22"/>
                <w:lang w:eastAsia="en-US"/>
              </w:rPr>
              <w:t xml:space="preserve">The site information ‘limb’ is all that can be captured in the target 4 character ICD-10 code </w:t>
            </w:r>
            <w:r w:rsidRPr="00BB6A4A">
              <w:rPr>
                <w:rFonts w:eastAsia="MS Mincho" w:cs="Arial"/>
                <w:b/>
                <w:szCs w:val="22"/>
                <w:lang w:eastAsia="en-US"/>
              </w:rPr>
              <w:t>M21.7 Unequal limb length (acquired).</w:t>
            </w:r>
            <w:r w:rsidRPr="00BB6A4A">
              <w:rPr>
                <w:rFonts w:eastAsia="MS Mincho" w:cs="Arial"/>
                <w:szCs w:val="22"/>
                <w:lang w:eastAsia="en-US"/>
              </w:rPr>
              <w:t xml:space="preserve"> However, if it is known which specific leg part is unequal then the user can assign the specific 5</w:t>
            </w:r>
            <w:r w:rsidRPr="00BB6A4A">
              <w:rPr>
                <w:rFonts w:eastAsia="MS Mincho" w:cs="Arial"/>
                <w:szCs w:val="22"/>
                <w:vertAlign w:val="superscript"/>
                <w:lang w:eastAsia="en-US"/>
              </w:rPr>
              <w:t>th</w:t>
            </w:r>
            <w:r w:rsidRPr="00BB6A4A">
              <w:rPr>
                <w:rFonts w:eastAsia="MS Mincho" w:cs="Arial"/>
                <w:szCs w:val="22"/>
                <w:lang w:eastAsia="en-US"/>
              </w:rPr>
              <w:t xml:space="preserve"> character site code. Thus, the advice FIFTH </w:t>
            </w:r>
            <w:r w:rsidR="00F52F34" w:rsidRPr="00BB6A4A">
              <w:rPr>
                <w:rFonts w:eastAsia="MS Mincho" w:cs="Arial"/>
                <w:szCs w:val="22"/>
                <w:lang w:eastAsia="en-US"/>
              </w:rPr>
              <w:t xml:space="preserve">CHARACTER </w:t>
            </w:r>
            <w:r w:rsidRPr="00BB6A4A">
              <w:rPr>
                <w:rFonts w:eastAsia="MS Mincho" w:cs="Arial"/>
                <w:szCs w:val="22"/>
                <w:lang w:eastAsia="en-US"/>
              </w:rPr>
              <w:t xml:space="preserve">REQUIRED TO </w:t>
            </w:r>
            <w:r w:rsidR="00F52F34" w:rsidRPr="00BB6A4A">
              <w:rPr>
                <w:rFonts w:eastAsia="MS Mincho" w:cs="Arial"/>
                <w:szCs w:val="22"/>
                <w:lang w:eastAsia="en-US"/>
              </w:rPr>
              <w:t xml:space="preserve">FURTHER </w:t>
            </w:r>
            <w:r w:rsidRPr="00BB6A4A">
              <w:rPr>
                <w:rFonts w:eastAsia="MS Mincho" w:cs="Arial"/>
                <w:szCs w:val="22"/>
                <w:lang w:eastAsia="en-US"/>
              </w:rPr>
              <w:t xml:space="preserve">SPECIFY </w:t>
            </w:r>
            <w:r w:rsidR="00F52F34" w:rsidRPr="00BB6A4A">
              <w:rPr>
                <w:rFonts w:eastAsia="MS Mincho" w:cs="Arial"/>
                <w:szCs w:val="22"/>
                <w:lang w:eastAsia="en-US"/>
              </w:rPr>
              <w:t xml:space="preserve">THE </w:t>
            </w:r>
            <w:r w:rsidRPr="00BB6A4A">
              <w:rPr>
                <w:rFonts w:eastAsia="MS Mincho" w:cs="Arial"/>
                <w:szCs w:val="22"/>
                <w:lang w:eastAsia="en-US"/>
              </w:rPr>
              <w:t xml:space="preserve">SITE would be applied. </w:t>
            </w:r>
          </w:p>
          <w:p w14:paraId="54FFE91D" w14:textId="77777777" w:rsidR="008231A8" w:rsidRDefault="008231A8" w:rsidP="007F32F6">
            <w:pPr>
              <w:spacing w:line="240" w:lineRule="auto"/>
              <w:rPr>
                <w:rFonts w:eastAsia="MS Mincho" w:cs="Arial"/>
                <w:szCs w:val="22"/>
                <w:lang w:eastAsia="en-US"/>
              </w:rPr>
            </w:pPr>
          </w:p>
          <w:p w14:paraId="789EE216" w14:textId="77777777" w:rsidR="008231A8" w:rsidRDefault="008231A8" w:rsidP="007F32F6">
            <w:pPr>
              <w:spacing w:line="240" w:lineRule="auto"/>
              <w:rPr>
                <w:rFonts w:eastAsia="MS Mincho" w:cs="Arial"/>
                <w:szCs w:val="22"/>
                <w:lang w:eastAsia="en-US"/>
              </w:rPr>
            </w:pPr>
          </w:p>
          <w:p w14:paraId="38B5F492" w14:textId="77777777" w:rsidR="00F909B9" w:rsidRDefault="007F32F6" w:rsidP="007F32F6">
            <w:pPr>
              <w:numPr>
                <w:ilvl w:val="0"/>
                <w:numId w:val="26"/>
              </w:numPr>
              <w:spacing w:line="240" w:lineRule="auto"/>
              <w:contextualSpacing/>
              <w:rPr>
                <w:rFonts w:eastAsia="MS Mincho" w:cs="Arial"/>
                <w:b/>
                <w:szCs w:val="22"/>
                <w:lang w:eastAsia="en-US"/>
              </w:rPr>
            </w:pPr>
            <w:r w:rsidRPr="00BB6A4A">
              <w:rPr>
                <w:rFonts w:eastAsia="MS Mincho" w:cs="Arial"/>
                <w:b/>
                <w:szCs w:val="22"/>
                <w:lang w:eastAsia="en-US"/>
              </w:rPr>
              <w:t xml:space="preserve">309774006 weakness of limb </w:t>
            </w:r>
          </w:p>
          <w:p w14:paraId="254E1D59" w14:textId="377446E7" w:rsidR="007F32F6" w:rsidRPr="00BB6A4A" w:rsidRDefault="007F32F6" w:rsidP="00F909B9">
            <w:pPr>
              <w:spacing w:line="240" w:lineRule="auto"/>
              <w:contextualSpacing/>
              <w:rPr>
                <w:rFonts w:eastAsia="MS Mincho" w:cs="Arial"/>
                <w:b/>
                <w:szCs w:val="22"/>
                <w:lang w:eastAsia="en-US"/>
              </w:rPr>
            </w:pPr>
            <w:r w:rsidRPr="00BB6A4A">
              <w:rPr>
                <w:rFonts w:eastAsia="MS Mincho" w:cs="Arial"/>
                <w:b/>
                <w:szCs w:val="22"/>
                <w:lang w:eastAsia="en-US"/>
              </w:rPr>
              <w:tab/>
            </w:r>
          </w:p>
          <w:p w14:paraId="2904EEC7" w14:textId="77777777" w:rsidR="00F909B9" w:rsidRDefault="007F32F6" w:rsidP="00F909B9">
            <w:pPr>
              <w:spacing w:line="240" w:lineRule="auto"/>
              <w:ind w:left="720"/>
              <w:contextualSpacing/>
              <w:jc w:val="both"/>
              <w:rPr>
                <w:rFonts w:eastAsia="MS Mincho" w:cs="Arial"/>
                <w:szCs w:val="22"/>
                <w:lang w:eastAsia="en-US"/>
              </w:rPr>
            </w:pPr>
            <w:r w:rsidRPr="00BB6A4A">
              <w:rPr>
                <w:rFonts w:eastAsia="MS Mincho" w:cs="Arial"/>
                <w:szCs w:val="22"/>
                <w:lang w:eastAsia="en-US"/>
              </w:rPr>
              <w:lastRenderedPageBreak/>
              <w:t xml:space="preserve">Additional information about the site of ‘limb’ </w:t>
            </w:r>
            <w:r w:rsidR="002E5858">
              <w:rPr>
                <w:rFonts w:eastAsia="MS Mincho" w:cs="Arial"/>
                <w:szCs w:val="22"/>
                <w:lang w:eastAsia="en-US"/>
              </w:rPr>
              <w:t>should</w:t>
            </w:r>
            <w:r w:rsidR="002E5858" w:rsidRPr="00BB6A4A">
              <w:rPr>
                <w:rFonts w:eastAsia="MS Mincho" w:cs="Arial"/>
                <w:szCs w:val="22"/>
                <w:lang w:eastAsia="en-US"/>
              </w:rPr>
              <w:t xml:space="preserve"> </w:t>
            </w:r>
            <w:r w:rsidRPr="00BB6A4A">
              <w:rPr>
                <w:rFonts w:eastAsia="MS Mincho" w:cs="Arial"/>
                <w:szCs w:val="22"/>
                <w:lang w:eastAsia="en-US"/>
              </w:rPr>
              <w:t xml:space="preserve">be present in the clinical record, therefore the map Specialist should map to the fourth character and add the map advice FIFTH </w:t>
            </w:r>
            <w:r w:rsidR="0084093E">
              <w:rPr>
                <w:rFonts w:eastAsia="MS Mincho" w:cs="Arial"/>
                <w:szCs w:val="22"/>
                <w:lang w:eastAsia="en-US"/>
              </w:rPr>
              <w:t xml:space="preserve">CHARACTER </w:t>
            </w:r>
            <w:r w:rsidRPr="00BB6A4A">
              <w:rPr>
                <w:rFonts w:eastAsia="MS Mincho" w:cs="Arial"/>
                <w:szCs w:val="22"/>
                <w:lang w:eastAsia="en-US"/>
              </w:rPr>
              <w:t xml:space="preserve">REQUIRED TO </w:t>
            </w:r>
            <w:r w:rsidR="0084093E">
              <w:rPr>
                <w:rFonts w:eastAsia="MS Mincho" w:cs="Arial"/>
                <w:szCs w:val="22"/>
                <w:lang w:eastAsia="en-US"/>
              </w:rPr>
              <w:t xml:space="preserve">FURTHER </w:t>
            </w:r>
            <w:r w:rsidRPr="00BB6A4A">
              <w:rPr>
                <w:rFonts w:eastAsia="MS Mincho" w:cs="Arial"/>
                <w:szCs w:val="22"/>
                <w:lang w:eastAsia="en-US"/>
              </w:rPr>
              <w:t xml:space="preserve">SPECIFY </w:t>
            </w:r>
            <w:r w:rsidR="0084093E">
              <w:rPr>
                <w:rFonts w:eastAsia="MS Mincho" w:cs="Arial"/>
                <w:szCs w:val="22"/>
                <w:lang w:eastAsia="en-US"/>
              </w:rPr>
              <w:t xml:space="preserve">THE </w:t>
            </w:r>
            <w:r w:rsidRPr="00BB6A4A">
              <w:rPr>
                <w:rFonts w:eastAsia="MS Mincho" w:cs="Arial"/>
                <w:szCs w:val="22"/>
                <w:lang w:eastAsia="en-US"/>
              </w:rPr>
              <w:t xml:space="preserve">SITE for the user to add a fifth character to </w:t>
            </w:r>
            <w:r w:rsidRPr="00BB6A4A">
              <w:rPr>
                <w:rFonts w:eastAsia="MS Mincho" w:cs="Arial"/>
                <w:b/>
                <w:szCs w:val="22"/>
                <w:lang w:eastAsia="en-US"/>
              </w:rPr>
              <w:t>M62.8 Other specified disorders of muscle</w:t>
            </w:r>
            <w:r w:rsidRPr="00BB6A4A">
              <w:rPr>
                <w:rFonts w:eastAsia="MS Mincho" w:cs="Arial"/>
                <w:szCs w:val="22"/>
                <w:lang w:eastAsia="en-US"/>
              </w:rPr>
              <w:t>.</w:t>
            </w:r>
          </w:p>
          <w:p w14:paraId="360BEDED" w14:textId="77777777" w:rsidR="00F909B9" w:rsidRDefault="00F909B9" w:rsidP="007F32F6">
            <w:pPr>
              <w:spacing w:line="240" w:lineRule="auto"/>
              <w:ind w:left="720"/>
              <w:contextualSpacing/>
              <w:rPr>
                <w:rFonts w:eastAsia="MS Mincho" w:cs="Arial"/>
                <w:szCs w:val="22"/>
                <w:lang w:eastAsia="en-US"/>
              </w:rPr>
            </w:pPr>
          </w:p>
          <w:p w14:paraId="40C892CF" w14:textId="3D4909DB" w:rsidR="007F32F6" w:rsidRPr="00BB6A4A" w:rsidRDefault="00C43594" w:rsidP="007F32F6">
            <w:pPr>
              <w:spacing w:line="240" w:lineRule="auto"/>
              <w:ind w:left="720"/>
              <w:contextualSpacing/>
              <w:rPr>
                <w:rFonts w:eastAsia="MS Mincho" w:cs="Arial"/>
                <w:szCs w:val="22"/>
                <w:lang w:eastAsia="en-US"/>
              </w:rPr>
            </w:pPr>
            <w:r>
              <w:rPr>
                <w:rFonts w:eastAsia="MS Mincho" w:cs="Arial"/>
                <w:szCs w:val="22"/>
                <w:lang w:eastAsia="en-US"/>
              </w:rPr>
              <w:pict w14:anchorId="04371028">
                <v:shape id="_x0000_i1038" type="#_x0000_t75" style="width:425.45pt;height:267.45pt">
                  <v:imagedata r:id="rId41" o:title=""/>
                </v:shape>
              </w:pict>
            </w:r>
          </w:p>
          <w:p w14:paraId="69B4E0DE" w14:textId="77777777" w:rsidR="007F32F6" w:rsidRDefault="007F32F6" w:rsidP="007F32F6">
            <w:pPr>
              <w:spacing w:line="240" w:lineRule="auto"/>
              <w:ind w:left="720"/>
              <w:contextualSpacing/>
              <w:rPr>
                <w:rFonts w:eastAsia="MS Mincho" w:cs="Arial"/>
                <w:szCs w:val="22"/>
                <w:lang w:eastAsia="en-US"/>
              </w:rPr>
            </w:pPr>
          </w:p>
          <w:p w14:paraId="02B36F00" w14:textId="77777777" w:rsidR="00F909B9" w:rsidRPr="00BB6A4A" w:rsidRDefault="00F909B9" w:rsidP="007F32F6">
            <w:pPr>
              <w:spacing w:line="240" w:lineRule="auto"/>
              <w:ind w:left="720"/>
              <w:contextualSpacing/>
              <w:rPr>
                <w:rFonts w:eastAsia="MS Mincho" w:cs="Arial"/>
                <w:szCs w:val="22"/>
                <w:lang w:eastAsia="en-US"/>
              </w:rPr>
            </w:pPr>
          </w:p>
          <w:p w14:paraId="5B23A466" w14:textId="77777777" w:rsidR="007F32F6" w:rsidRPr="00BB6A4A" w:rsidRDefault="00C43594" w:rsidP="007F32F6">
            <w:pPr>
              <w:spacing w:line="240" w:lineRule="auto"/>
              <w:ind w:left="720"/>
              <w:contextualSpacing/>
              <w:rPr>
                <w:rFonts w:eastAsia="MS Mincho" w:cs="Arial"/>
                <w:szCs w:val="22"/>
                <w:lang w:eastAsia="en-US"/>
              </w:rPr>
            </w:pPr>
            <w:r>
              <w:pict w14:anchorId="4F737E7C">
                <v:shape id="_x0000_i1039" type="#_x0000_t75" style="width:431.05pt;height:146.8pt">
                  <v:imagedata r:id="rId42" o:title=""/>
                </v:shape>
              </w:pict>
            </w:r>
          </w:p>
          <w:p w14:paraId="0166D1A6" w14:textId="77777777" w:rsidR="007F32F6" w:rsidRPr="00BB6A4A" w:rsidRDefault="007F32F6" w:rsidP="007F32F6">
            <w:pPr>
              <w:spacing w:line="240" w:lineRule="auto"/>
              <w:ind w:left="720"/>
              <w:contextualSpacing/>
              <w:rPr>
                <w:rFonts w:eastAsia="MS Mincho" w:cs="Arial"/>
                <w:szCs w:val="22"/>
                <w:lang w:eastAsia="en-US"/>
              </w:rPr>
            </w:pPr>
          </w:p>
          <w:p w14:paraId="608572B1" w14:textId="77777777" w:rsidR="007F32F6" w:rsidRPr="00BB6A4A" w:rsidRDefault="007F32F6" w:rsidP="007F32F6">
            <w:pPr>
              <w:spacing w:line="240" w:lineRule="auto"/>
              <w:ind w:left="720"/>
              <w:contextualSpacing/>
              <w:rPr>
                <w:rFonts w:eastAsia="MS Mincho" w:cs="Arial"/>
                <w:szCs w:val="22"/>
                <w:lang w:eastAsia="en-US"/>
              </w:rPr>
            </w:pPr>
          </w:p>
          <w:p w14:paraId="7A8DE2A4" w14:textId="77777777" w:rsidR="007F32F6" w:rsidRPr="00BB6A4A" w:rsidRDefault="007F32F6" w:rsidP="007F32F6">
            <w:pPr>
              <w:spacing w:line="240" w:lineRule="auto"/>
              <w:ind w:left="720"/>
              <w:contextualSpacing/>
              <w:rPr>
                <w:rFonts w:eastAsia="MS Mincho" w:cs="Arial"/>
                <w:szCs w:val="22"/>
                <w:lang w:eastAsia="en-US"/>
              </w:rPr>
            </w:pPr>
          </w:p>
          <w:p w14:paraId="303C99ED" w14:textId="77777777" w:rsidR="007F32F6" w:rsidRPr="00BB6A4A" w:rsidRDefault="007F32F6" w:rsidP="007F32F6">
            <w:pPr>
              <w:spacing w:line="240" w:lineRule="auto"/>
              <w:ind w:left="720"/>
              <w:contextualSpacing/>
              <w:rPr>
                <w:rFonts w:eastAsia="MS Mincho" w:cs="Arial"/>
                <w:szCs w:val="22"/>
                <w:lang w:eastAsia="en-US"/>
              </w:rPr>
            </w:pPr>
          </w:p>
          <w:p w14:paraId="1FE9E5C0" w14:textId="77777777" w:rsidR="007F32F6" w:rsidRPr="00BB6A4A" w:rsidRDefault="007F32F6" w:rsidP="007F32F6">
            <w:pPr>
              <w:spacing w:line="240" w:lineRule="auto"/>
              <w:ind w:left="720"/>
              <w:contextualSpacing/>
              <w:rPr>
                <w:rFonts w:eastAsia="MS Mincho" w:cs="Arial"/>
                <w:szCs w:val="22"/>
                <w:lang w:eastAsia="en-US"/>
              </w:rPr>
            </w:pPr>
          </w:p>
          <w:p w14:paraId="72E356AC" w14:textId="77777777" w:rsidR="007F32F6" w:rsidRPr="00BB6A4A" w:rsidRDefault="007F32F6" w:rsidP="00F909B9">
            <w:pPr>
              <w:spacing w:line="240" w:lineRule="auto"/>
              <w:contextualSpacing/>
              <w:rPr>
                <w:rFonts w:eastAsia="MS Mincho" w:cs="Arial"/>
                <w:szCs w:val="22"/>
                <w:lang w:eastAsia="en-US"/>
              </w:rPr>
            </w:pPr>
          </w:p>
          <w:p w14:paraId="73251397" w14:textId="77777777" w:rsidR="007F32F6" w:rsidRPr="00BB6A4A" w:rsidRDefault="007F32F6" w:rsidP="007F32F6">
            <w:pPr>
              <w:numPr>
                <w:ilvl w:val="0"/>
                <w:numId w:val="26"/>
              </w:numPr>
              <w:spacing w:line="240" w:lineRule="auto"/>
              <w:contextualSpacing/>
              <w:rPr>
                <w:rFonts w:eastAsia="MS Mincho" w:cs="Arial"/>
                <w:b/>
                <w:szCs w:val="22"/>
                <w:lang w:eastAsia="en-US"/>
              </w:rPr>
            </w:pPr>
            <w:r w:rsidRPr="00BB6A4A">
              <w:rPr>
                <w:rFonts w:eastAsia="MS Mincho" w:cs="Arial"/>
                <w:b/>
                <w:szCs w:val="22"/>
                <w:lang w:eastAsia="en-US"/>
              </w:rPr>
              <w:t>425852005 fracture malunion (disorder)</w:t>
            </w:r>
          </w:p>
          <w:p w14:paraId="706D7446" w14:textId="77777777" w:rsidR="007F32F6" w:rsidRPr="00BB6A4A" w:rsidRDefault="007F32F6" w:rsidP="007F32F6">
            <w:pPr>
              <w:spacing w:line="240" w:lineRule="auto"/>
              <w:rPr>
                <w:rFonts w:eastAsia="MS Mincho" w:cs="Arial"/>
                <w:szCs w:val="22"/>
                <w:lang w:eastAsia="en-US"/>
              </w:rPr>
            </w:pPr>
          </w:p>
          <w:p w14:paraId="32129B57" w14:textId="129F4367" w:rsidR="007F32F6" w:rsidRPr="00BB6A4A" w:rsidRDefault="007F32F6" w:rsidP="00F909B9">
            <w:pPr>
              <w:spacing w:line="240" w:lineRule="auto"/>
              <w:jc w:val="both"/>
              <w:rPr>
                <w:rFonts w:eastAsia="MS Mincho" w:cs="Arial"/>
                <w:szCs w:val="22"/>
                <w:lang w:eastAsia="en-US"/>
              </w:rPr>
            </w:pPr>
            <w:r w:rsidRPr="00BB6A4A">
              <w:rPr>
                <w:rFonts w:eastAsia="MS Mincho" w:cs="Arial"/>
                <w:szCs w:val="22"/>
                <w:lang w:eastAsia="en-US"/>
              </w:rPr>
              <w:t xml:space="preserve">A 5th digit </w:t>
            </w:r>
            <w:r w:rsidRPr="00BB6A4A">
              <w:rPr>
                <w:rFonts w:eastAsia="MS Mincho" w:cs="Arial"/>
                <w:b/>
                <w:szCs w:val="22"/>
                <w:lang w:eastAsia="en-US"/>
              </w:rPr>
              <w:t>.9 Site unspecified</w:t>
            </w:r>
            <w:r w:rsidRPr="00BB6A4A">
              <w:rPr>
                <w:rFonts w:eastAsia="MS Mincho" w:cs="Arial"/>
                <w:szCs w:val="22"/>
                <w:lang w:eastAsia="en-US"/>
              </w:rPr>
              <w:t xml:space="preserve"> is required and no 5</w:t>
            </w:r>
            <w:r w:rsidRPr="00BB6A4A">
              <w:rPr>
                <w:rFonts w:eastAsia="MS Mincho" w:cs="Arial"/>
                <w:szCs w:val="22"/>
                <w:vertAlign w:val="superscript"/>
                <w:lang w:eastAsia="en-US"/>
              </w:rPr>
              <w:t>th</w:t>
            </w:r>
            <w:r w:rsidRPr="00BB6A4A">
              <w:rPr>
                <w:rFonts w:eastAsia="MS Mincho" w:cs="Arial"/>
                <w:szCs w:val="22"/>
                <w:lang w:eastAsia="en-US"/>
              </w:rPr>
              <w:t xml:space="preserve"> digit map advice is necessary</w:t>
            </w:r>
            <w:r w:rsidR="002E5858">
              <w:rPr>
                <w:rFonts w:eastAsia="MS Mincho" w:cs="Arial"/>
                <w:szCs w:val="22"/>
                <w:lang w:eastAsia="en-US"/>
              </w:rPr>
              <w:t xml:space="preserve"> </w:t>
            </w:r>
            <w:r w:rsidR="002E5858">
              <w:rPr>
                <w:rFonts w:eastAsia="MS Mincho" w:cs="Arial"/>
                <w:szCs w:val="22"/>
                <w:lang w:eastAsia="en-US"/>
              </w:rPr>
              <w:lastRenderedPageBreak/>
              <w:t>since the site of the fracture malunion is not defined in the SNOMED CT concept and ICD-10 includes a code for this disorder</w:t>
            </w:r>
            <w:r w:rsidRPr="00BB6A4A">
              <w:rPr>
                <w:rFonts w:eastAsia="MS Mincho" w:cs="Arial"/>
                <w:szCs w:val="22"/>
                <w:lang w:eastAsia="en-US"/>
              </w:rPr>
              <w:t>.</w:t>
            </w:r>
            <w:r w:rsidR="002E5858">
              <w:rPr>
                <w:rFonts w:eastAsia="MS Mincho" w:cs="Arial"/>
                <w:szCs w:val="22"/>
                <w:lang w:eastAsia="en-US"/>
              </w:rPr>
              <w:t xml:space="preserve"> </w:t>
            </w:r>
          </w:p>
          <w:p w14:paraId="0EDE2077" w14:textId="77777777" w:rsidR="007F32F6" w:rsidRPr="00BB6A4A" w:rsidRDefault="007F32F6" w:rsidP="007F32F6">
            <w:pPr>
              <w:spacing w:line="240" w:lineRule="auto"/>
              <w:rPr>
                <w:rFonts w:eastAsia="MS Mincho" w:cs="Arial"/>
                <w:szCs w:val="22"/>
                <w:lang w:eastAsia="en-US"/>
              </w:rPr>
            </w:pPr>
          </w:p>
          <w:p w14:paraId="7A90301F" w14:textId="77777777" w:rsidR="007F32F6" w:rsidRPr="00BB6A4A" w:rsidRDefault="00C43594" w:rsidP="007F32F6">
            <w:pPr>
              <w:spacing w:line="240" w:lineRule="auto"/>
              <w:rPr>
                <w:rFonts w:eastAsia="MS Mincho" w:cs="Arial"/>
                <w:szCs w:val="22"/>
                <w:lang w:eastAsia="en-US"/>
              </w:rPr>
            </w:pPr>
            <w:r>
              <w:rPr>
                <w:rFonts w:eastAsia="MS Mincho" w:cs="Arial"/>
                <w:szCs w:val="22"/>
                <w:lang w:eastAsia="en-US"/>
              </w:rPr>
              <w:pict w14:anchorId="1CC83E7B">
                <v:shape id="_x0000_i1040" type="#_x0000_t75" style="width:426.4pt;height:273.05pt">
                  <v:imagedata r:id="rId43" o:title=""/>
                </v:shape>
              </w:pict>
            </w:r>
          </w:p>
          <w:p w14:paraId="08930CA0" w14:textId="77777777" w:rsidR="007F32F6" w:rsidRPr="00BB6A4A" w:rsidRDefault="007F32F6" w:rsidP="007F32F6">
            <w:pPr>
              <w:spacing w:line="240" w:lineRule="auto"/>
              <w:rPr>
                <w:rFonts w:eastAsia="MS Mincho" w:cs="Arial"/>
                <w:szCs w:val="22"/>
                <w:lang w:eastAsia="en-US"/>
              </w:rPr>
            </w:pPr>
          </w:p>
          <w:p w14:paraId="0C58173E" w14:textId="77777777" w:rsidR="007F32F6" w:rsidRPr="00BB6A4A" w:rsidRDefault="007F32F6" w:rsidP="007F32F6">
            <w:pPr>
              <w:spacing w:line="240" w:lineRule="auto"/>
              <w:rPr>
                <w:rFonts w:eastAsia="MS Mincho" w:cs="Arial"/>
                <w:szCs w:val="22"/>
                <w:lang w:eastAsia="en-US"/>
              </w:rPr>
            </w:pPr>
          </w:p>
        </w:tc>
      </w:tr>
      <w:tr w:rsidR="007F32F6" w:rsidRPr="007F32F6" w14:paraId="46AA3895" w14:textId="77777777" w:rsidTr="008B3629">
        <w:trPr>
          <w:trHeight w:val="303"/>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80010E4" w14:textId="77777777" w:rsidR="007F32F6" w:rsidRPr="00BB6A4A" w:rsidRDefault="007F32F6" w:rsidP="007F32F6">
            <w:pPr>
              <w:spacing w:line="240" w:lineRule="auto"/>
              <w:rPr>
                <w:rFonts w:eastAsia="MS Mincho" w:cs="Arial"/>
                <w:szCs w:val="22"/>
                <w:lang w:eastAsia="en-US"/>
              </w:rPr>
            </w:pPr>
            <w:r w:rsidRPr="00BB6A4A">
              <w:rPr>
                <w:rFonts w:eastAsia="MS Mincho" w:cs="Arial"/>
                <w:b/>
                <w:bCs/>
                <w:szCs w:val="22"/>
                <w:lang w:eastAsia="en-US"/>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594C083" w14:textId="77777777" w:rsidR="007F32F6" w:rsidRPr="00BB6A4A" w:rsidRDefault="007F32F6" w:rsidP="007F32F6">
            <w:pPr>
              <w:spacing w:line="240" w:lineRule="auto"/>
              <w:rPr>
                <w:rFonts w:eastAsia="MS Mincho" w:cs="Arial"/>
                <w:szCs w:val="22"/>
                <w:lang w:eastAsia="en-US"/>
              </w:rPr>
            </w:pPr>
            <w:r w:rsidRPr="00BB6A4A">
              <w:rPr>
                <w:rFonts w:eastAsia="MS Mincho" w:cs="Arial"/>
                <w:szCs w:val="22"/>
                <w:lang w:eastAsia="en-US"/>
              </w:rPr>
              <w:t>Mapping Service Team Meeting Minutes, 6</w:t>
            </w:r>
            <w:r w:rsidRPr="00BB6A4A">
              <w:rPr>
                <w:rFonts w:eastAsia="MS Mincho" w:cs="Arial"/>
                <w:szCs w:val="22"/>
                <w:vertAlign w:val="superscript"/>
                <w:lang w:eastAsia="en-US"/>
              </w:rPr>
              <w:t>th</w:t>
            </w:r>
            <w:r w:rsidRPr="00BB6A4A">
              <w:rPr>
                <w:rFonts w:eastAsia="MS Mincho" w:cs="Arial"/>
                <w:szCs w:val="22"/>
                <w:lang w:eastAsia="en-US"/>
              </w:rPr>
              <w:t xml:space="preserve"> September 2012 , 27</w:t>
            </w:r>
            <w:r w:rsidRPr="00BB6A4A">
              <w:rPr>
                <w:rFonts w:eastAsia="MS Mincho" w:cs="Arial"/>
                <w:szCs w:val="22"/>
                <w:vertAlign w:val="superscript"/>
                <w:lang w:eastAsia="en-US"/>
              </w:rPr>
              <w:t>th</w:t>
            </w:r>
            <w:r w:rsidRPr="00BB6A4A">
              <w:rPr>
                <w:rFonts w:eastAsia="MS Mincho" w:cs="Arial"/>
                <w:szCs w:val="22"/>
                <w:lang w:eastAsia="en-US"/>
              </w:rPr>
              <w:t xml:space="preserve"> September 2012</w:t>
            </w:r>
          </w:p>
        </w:tc>
      </w:tr>
    </w:tbl>
    <w:p w14:paraId="0B49818D" w14:textId="77777777" w:rsidR="00BB6A4A" w:rsidRDefault="00BB6A4A">
      <w:pPr>
        <w:spacing w:line="240" w:lineRule="auto"/>
      </w:pPr>
    </w:p>
    <w:p w14:paraId="378F0AA5" w14:textId="77777777" w:rsidR="001E0EA3" w:rsidRDefault="001E0EA3">
      <w:pPr>
        <w:spacing w:line="240" w:lineRule="auto"/>
      </w:pPr>
    </w:p>
    <w:p w14:paraId="05982AFF" w14:textId="77777777" w:rsidR="001E0EA3" w:rsidRDefault="001E0EA3">
      <w:pPr>
        <w:spacing w:line="240" w:lineRule="auto"/>
      </w:pPr>
    </w:p>
    <w:p w14:paraId="39B61DF4" w14:textId="77777777" w:rsidR="001E0EA3" w:rsidRDefault="001E0EA3">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1A7D66" w:rsidRPr="001A7D66" w14:paraId="11C289D9" w14:textId="77777777" w:rsidTr="004163B0">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AA7DEA7" w14:textId="77777777" w:rsidR="001A7D66" w:rsidRPr="001A7D66" w:rsidRDefault="001A7D66" w:rsidP="001A7D66">
            <w:pPr>
              <w:spacing w:line="240" w:lineRule="auto"/>
            </w:pPr>
            <w:r w:rsidRPr="001A7D66">
              <w:rPr>
                <w:b/>
                <w:bCs/>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5156B4F" w14:textId="0A8772BF" w:rsidR="001A7D66" w:rsidRPr="0053650C" w:rsidRDefault="0053650C" w:rsidP="001A7D66">
            <w:pPr>
              <w:spacing w:line="240" w:lineRule="auto"/>
              <w:rPr>
                <w:b/>
              </w:rPr>
            </w:pPr>
            <w:r w:rsidRPr="0053650C">
              <w:rPr>
                <w:b/>
              </w:rPr>
              <w:t>11</w:t>
            </w:r>
          </w:p>
        </w:tc>
      </w:tr>
      <w:tr w:rsidR="001A7D66" w:rsidRPr="001A7D66" w14:paraId="7B3409F5" w14:textId="77777777" w:rsidTr="004163B0">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2EFCA2" w14:textId="77777777" w:rsidR="001A7D66" w:rsidRPr="001A7D66" w:rsidRDefault="001A7D66" w:rsidP="001A7D66">
            <w:pPr>
              <w:spacing w:line="240" w:lineRule="auto"/>
            </w:pPr>
            <w:r w:rsidRPr="001A7D66">
              <w:rPr>
                <w:b/>
                <w:bCs/>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89EB288" w14:textId="77777777" w:rsidR="001A7D66" w:rsidRPr="001A7D66" w:rsidRDefault="001A7D66" w:rsidP="001A7D66">
            <w:pPr>
              <w:spacing w:line="240" w:lineRule="auto"/>
            </w:pPr>
            <w:r w:rsidRPr="00BB6A4A">
              <w:rPr>
                <w:b/>
              </w:rPr>
              <w:t>THIS CODE IS NOT TO BE USED IN THE PRIMARY POSITION</w:t>
            </w:r>
          </w:p>
        </w:tc>
      </w:tr>
      <w:tr w:rsidR="006A18C8" w:rsidRPr="001A7D66" w14:paraId="6E91BAF2" w14:textId="77777777" w:rsidTr="004163B0">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66EF444" w14:textId="77777777" w:rsidR="006A18C8" w:rsidRPr="006A18C8" w:rsidRDefault="006A18C8" w:rsidP="0067243B">
            <w:pPr>
              <w:rPr>
                <w:b/>
              </w:rPr>
            </w:pPr>
            <w:r w:rsidRPr="006A18C8">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99D9CB6" w14:textId="3412998C" w:rsidR="006A18C8" w:rsidRDefault="006A18C8" w:rsidP="00F909B9">
            <w:r w:rsidRPr="00AE33CB">
              <w:t>23 January 2013</w:t>
            </w:r>
          </w:p>
        </w:tc>
      </w:tr>
      <w:tr w:rsidR="006C61A8" w:rsidRPr="001A7D66" w14:paraId="10A4613B" w14:textId="77777777" w:rsidTr="004163B0">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7BDC508" w14:textId="77777777" w:rsidR="006C61A8" w:rsidRPr="006A18C8" w:rsidRDefault="006C61A8" w:rsidP="0067243B">
            <w:pPr>
              <w:rPr>
                <w:b/>
              </w:rPr>
            </w:pPr>
            <w:r w:rsidRPr="006C61A8">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63CAC21" w14:textId="77777777" w:rsidR="006C61A8" w:rsidRPr="00AE33CB" w:rsidRDefault="006C61A8" w:rsidP="0067243B"/>
        </w:tc>
      </w:tr>
      <w:tr w:rsidR="001A7D66" w:rsidRPr="001A7D66" w14:paraId="7CF94C29" w14:textId="77777777" w:rsidTr="004163B0">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D32D600" w14:textId="77777777" w:rsidR="001A7D66" w:rsidRPr="001A7D66" w:rsidRDefault="001A7D66" w:rsidP="001A7D66">
            <w:pPr>
              <w:spacing w:line="240" w:lineRule="auto"/>
              <w:rPr>
                <w:b/>
                <w:bCs/>
              </w:rPr>
            </w:pPr>
          </w:p>
          <w:p w14:paraId="72486F00" w14:textId="77777777" w:rsidR="001A7D66" w:rsidRPr="001A7D66" w:rsidRDefault="001A7D66" w:rsidP="001A7D66">
            <w:pPr>
              <w:spacing w:line="240" w:lineRule="auto"/>
            </w:pPr>
            <w:r w:rsidRPr="001A7D66">
              <w:rPr>
                <w:b/>
                <w:bC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16F1158" w14:textId="2E4D0370" w:rsidR="001A7D66" w:rsidRPr="001A7D66" w:rsidRDefault="001A7D66" w:rsidP="00F909B9">
            <w:pPr>
              <w:spacing w:line="240" w:lineRule="auto"/>
              <w:jc w:val="both"/>
            </w:pPr>
            <w:r w:rsidRPr="001A7D66">
              <w:t>The map advice of THIS CODE IS NOT TO BE USED IN THE PRIMARY POSITION is to be added when the SNOMED concept maps to an ICD-10 code that would only be used in a secondary position. This circumstance is different from the current advice THIS IS AN EXTERNAL CAUSE CODE FOR USE IN A SECONDARY POSITION.</w:t>
            </w:r>
          </w:p>
        </w:tc>
      </w:tr>
      <w:tr w:rsidR="001A7D66" w:rsidRPr="001A7D66" w14:paraId="15685249" w14:textId="77777777" w:rsidTr="004163B0">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2EBB004" w14:textId="77777777" w:rsidR="001A7D66" w:rsidRPr="001A7D66" w:rsidRDefault="001A7D66" w:rsidP="001A7D66">
            <w:pPr>
              <w:spacing w:line="240" w:lineRule="auto"/>
            </w:pPr>
            <w:r w:rsidRPr="001A7D66">
              <w:rPr>
                <w:b/>
                <w:bCs/>
              </w:rPr>
              <w:lastRenderedPageBreak/>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6CC4B51" w14:textId="77777777" w:rsidR="001A7D66" w:rsidRDefault="001A7D66" w:rsidP="001A7D66">
            <w:pPr>
              <w:spacing w:line="240" w:lineRule="auto"/>
              <w:rPr>
                <w:b/>
                <w:bCs/>
              </w:rPr>
            </w:pPr>
            <w:r w:rsidRPr="00BB6A4A">
              <w:rPr>
                <w:b/>
                <w:bCs/>
              </w:rPr>
              <w:t>169826009: Single live birth (finding)</w:t>
            </w:r>
          </w:p>
          <w:p w14:paraId="48995A90" w14:textId="77777777" w:rsidR="00F909B9" w:rsidRDefault="00F909B9" w:rsidP="001A7D66">
            <w:pPr>
              <w:spacing w:line="240" w:lineRule="auto"/>
              <w:rPr>
                <w:b/>
                <w:bCs/>
              </w:rPr>
            </w:pPr>
          </w:p>
          <w:p w14:paraId="658D9BC0" w14:textId="6701385C" w:rsidR="001A7D66" w:rsidRDefault="001A7D66" w:rsidP="001A7D66">
            <w:pPr>
              <w:spacing w:line="240" w:lineRule="auto"/>
              <w:rPr>
                <w:bCs/>
              </w:rPr>
            </w:pPr>
            <w:r w:rsidRPr="00F909B9">
              <w:rPr>
                <w:bCs/>
              </w:rPr>
              <w:t>ICD-10 code:</w:t>
            </w:r>
            <w:r w:rsidR="00F909B9" w:rsidRPr="00F909B9">
              <w:rPr>
                <w:bCs/>
              </w:rPr>
              <w:t xml:space="preserve">  Z37.0,</w:t>
            </w:r>
            <w:r w:rsidRPr="00F909B9">
              <w:rPr>
                <w:bCs/>
              </w:rPr>
              <w:t xml:space="preserve"> Single live birth</w:t>
            </w:r>
          </w:p>
          <w:p w14:paraId="34DBFF4F" w14:textId="77777777" w:rsidR="00F909B9" w:rsidRPr="00F909B9" w:rsidRDefault="00F909B9" w:rsidP="001A7D66">
            <w:pPr>
              <w:spacing w:line="240" w:lineRule="auto"/>
              <w:rPr>
                <w:bCs/>
              </w:rPr>
            </w:pPr>
          </w:p>
          <w:p w14:paraId="76DE4406" w14:textId="77777777" w:rsidR="001A7D66" w:rsidRDefault="00C43594" w:rsidP="001A7D66">
            <w:pPr>
              <w:spacing w:line="240" w:lineRule="auto"/>
            </w:pPr>
            <w:r>
              <w:pict w14:anchorId="4911A995">
                <v:shape id="_x0000_i1041" type="#_x0000_t75" style="width:499.3pt;height:299.2pt">
                  <v:imagedata r:id="rId44" o:title=""/>
                </v:shape>
              </w:pict>
            </w:r>
          </w:p>
          <w:p w14:paraId="049CFB7B" w14:textId="77777777" w:rsidR="00F909B9" w:rsidRPr="001A7D66" w:rsidRDefault="00F909B9" w:rsidP="001A7D66">
            <w:pPr>
              <w:spacing w:line="240" w:lineRule="auto"/>
            </w:pPr>
          </w:p>
        </w:tc>
      </w:tr>
      <w:tr w:rsidR="001A7D66" w:rsidRPr="001A7D66" w14:paraId="42E28C71" w14:textId="77777777" w:rsidTr="008B3629">
        <w:trPr>
          <w:trHeight w:val="27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E2981A0" w14:textId="77777777" w:rsidR="001A7D66" w:rsidRPr="001A7D66" w:rsidRDefault="001A7D66" w:rsidP="001A7D66">
            <w:pPr>
              <w:spacing w:line="240" w:lineRule="auto"/>
            </w:pPr>
            <w:r w:rsidRPr="001A7D66">
              <w:rPr>
                <w:b/>
                <w:bCs/>
              </w:rPr>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95EBF6C" w14:textId="5B899C74" w:rsidR="001A7D66" w:rsidRPr="001A7D66" w:rsidRDefault="001A7D66" w:rsidP="003C5ACE">
            <w:pPr>
              <w:spacing w:line="240" w:lineRule="auto"/>
            </w:pPr>
            <w:r w:rsidRPr="001A7D66">
              <w:t>I</w:t>
            </w:r>
            <w:r w:rsidR="004163B0">
              <w:t xml:space="preserve">CD 10 </w:t>
            </w:r>
            <w:r w:rsidR="003C5ACE">
              <w:t xml:space="preserve">2010 </w:t>
            </w:r>
            <w:r w:rsidR="004163B0">
              <w:t>Volume 1 note at Z37.-</w:t>
            </w:r>
          </w:p>
        </w:tc>
      </w:tr>
    </w:tbl>
    <w:p w14:paraId="295B47A8" w14:textId="77777777" w:rsidR="00F279C2" w:rsidRDefault="00F279C2">
      <w:pPr>
        <w:spacing w:line="240" w:lineRule="auto"/>
      </w:pPr>
    </w:p>
    <w:p w14:paraId="47E4A193" w14:textId="77777777" w:rsidR="00F909B9" w:rsidRDefault="00F909B9">
      <w:pPr>
        <w:spacing w:line="240" w:lineRule="auto"/>
      </w:pPr>
    </w:p>
    <w:p w14:paraId="291766EF" w14:textId="77777777" w:rsidR="00F909B9" w:rsidRDefault="00F909B9">
      <w:pPr>
        <w:spacing w:line="240" w:lineRule="auto"/>
      </w:pPr>
    </w:p>
    <w:tbl>
      <w:tblPr>
        <w:tblW w:w="10180" w:type="dxa"/>
        <w:tblLayout w:type="fixed"/>
        <w:tblCellMar>
          <w:left w:w="0" w:type="dxa"/>
          <w:right w:w="0" w:type="dxa"/>
        </w:tblCellMar>
        <w:tblLook w:val="0600" w:firstRow="0" w:lastRow="0" w:firstColumn="0" w:lastColumn="0" w:noHBand="1" w:noVBand="1"/>
      </w:tblPr>
      <w:tblGrid>
        <w:gridCol w:w="1452"/>
        <w:gridCol w:w="8728"/>
      </w:tblGrid>
      <w:tr w:rsidR="0077661C" w:rsidRPr="0077661C" w14:paraId="5B41EED1" w14:textId="77777777" w:rsidTr="00F909B9">
        <w:trPr>
          <w:trHeight w:val="518"/>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B67FF6E" w14:textId="77777777" w:rsidR="0077661C" w:rsidRPr="00BB6A4A" w:rsidRDefault="00920377" w:rsidP="0077661C">
            <w:pPr>
              <w:spacing w:line="240" w:lineRule="auto"/>
              <w:rPr>
                <w:rFonts w:eastAsia="MS Mincho" w:cs="Arial"/>
                <w:szCs w:val="22"/>
                <w:lang w:eastAsia="en-US"/>
              </w:rPr>
            </w:pPr>
            <w:r w:rsidRPr="00C86D3D">
              <w:rPr>
                <w:rFonts w:cs="Arial"/>
                <w:szCs w:val="22"/>
              </w:rPr>
              <w:br w:type="page"/>
            </w:r>
            <w:r w:rsidR="0077661C" w:rsidRPr="00BB6A4A">
              <w:rPr>
                <w:rFonts w:eastAsia="MS Mincho" w:cs="Arial"/>
                <w:b/>
                <w:bCs/>
                <w:szCs w:val="22"/>
                <w:lang w:eastAsia="en-US"/>
              </w:rPr>
              <w:t>Principle Number</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FBEF174" w14:textId="43706F23" w:rsidR="0077661C" w:rsidRPr="00BB6A4A" w:rsidRDefault="00C05751" w:rsidP="0077661C">
            <w:pPr>
              <w:spacing w:line="240" w:lineRule="auto"/>
              <w:rPr>
                <w:rFonts w:eastAsia="MS Mincho" w:cs="Arial"/>
                <w:szCs w:val="22"/>
                <w:lang w:eastAsia="en-US"/>
              </w:rPr>
            </w:pPr>
            <w:r>
              <w:rPr>
                <w:rFonts w:eastAsia="MS Mincho" w:cs="Arial"/>
                <w:b/>
                <w:bCs/>
                <w:szCs w:val="22"/>
                <w:lang w:eastAsia="en-US"/>
              </w:rPr>
              <w:t>0</w:t>
            </w:r>
            <w:r w:rsidR="0077661C" w:rsidRPr="00BB6A4A">
              <w:rPr>
                <w:rFonts w:eastAsia="MS Mincho" w:cs="Arial"/>
                <w:b/>
                <w:bCs/>
                <w:szCs w:val="22"/>
                <w:lang w:eastAsia="en-US"/>
              </w:rPr>
              <w:t>12</w:t>
            </w:r>
          </w:p>
        </w:tc>
      </w:tr>
      <w:tr w:rsidR="0077661C" w:rsidRPr="0077661C" w14:paraId="6FE576E6" w14:textId="77777777" w:rsidTr="00F909B9">
        <w:trPr>
          <w:trHeight w:val="246"/>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B73B58D" w14:textId="77777777" w:rsidR="0077661C" w:rsidRPr="00BB6A4A" w:rsidRDefault="0077661C" w:rsidP="0077661C">
            <w:pPr>
              <w:spacing w:line="240" w:lineRule="auto"/>
              <w:rPr>
                <w:rFonts w:eastAsia="MS Mincho" w:cs="Arial"/>
                <w:szCs w:val="22"/>
                <w:lang w:eastAsia="en-US"/>
              </w:rPr>
            </w:pPr>
            <w:r w:rsidRPr="00BB6A4A">
              <w:rPr>
                <w:rFonts w:eastAsia="MS Mincho" w:cs="Arial"/>
                <w:b/>
                <w:bCs/>
                <w:szCs w:val="22"/>
                <w:lang w:eastAsia="en-US"/>
              </w:rPr>
              <w:t>Title</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1088BBB" w14:textId="77777777" w:rsidR="0077661C" w:rsidRPr="00BB6A4A" w:rsidRDefault="0077661C" w:rsidP="0077661C">
            <w:pPr>
              <w:spacing w:line="240" w:lineRule="auto"/>
              <w:rPr>
                <w:rFonts w:eastAsia="MS Mincho" w:cs="Arial"/>
                <w:b/>
                <w:szCs w:val="22"/>
                <w:lang w:eastAsia="en-US"/>
              </w:rPr>
            </w:pPr>
            <w:r w:rsidRPr="00BB6A4A">
              <w:rPr>
                <w:rFonts w:eastAsia="MS Mincho" w:cs="Arial"/>
                <w:b/>
                <w:szCs w:val="22"/>
                <w:lang w:eastAsia="en-US"/>
              </w:rPr>
              <w:t>MAP IS CONTEXT DEPENDENT FOR GENDER</w:t>
            </w:r>
          </w:p>
        </w:tc>
      </w:tr>
      <w:tr w:rsidR="00382269" w:rsidRPr="0077661C" w14:paraId="312AF085" w14:textId="77777777" w:rsidTr="00F909B9">
        <w:trPr>
          <w:trHeight w:val="246"/>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10F3A08" w14:textId="77777777" w:rsidR="00382269" w:rsidRPr="00382269" w:rsidRDefault="00382269" w:rsidP="0067243B">
            <w:pPr>
              <w:rPr>
                <w:b/>
              </w:rPr>
            </w:pPr>
            <w:r w:rsidRPr="00382269">
              <w:rPr>
                <w:b/>
              </w:rPr>
              <w:t>Date of Origination</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0323513" w14:textId="57EB4CDF" w:rsidR="00382269" w:rsidRDefault="002324A6" w:rsidP="00F909B9">
            <w:r>
              <w:t>23 January</w:t>
            </w:r>
            <w:r w:rsidR="00382269" w:rsidRPr="003A6A32">
              <w:t xml:space="preserve"> 2013</w:t>
            </w:r>
          </w:p>
        </w:tc>
      </w:tr>
      <w:tr w:rsidR="00BB6E02" w:rsidRPr="0077661C" w14:paraId="1A38F598" w14:textId="77777777" w:rsidTr="00F909B9">
        <w:trPr>
          <w:trHeight w:val="246"/>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759F741" w14:textId="77777777" w:rsidR="00BB6E02" w:rsidRPr="00382269" w:rsidRDefault="00BB6E02" w:rsidP="0067243B">
            <w:pPr>
              <w:rPr>
                <w:b/>
              </w:rPr>
            </w:pPr>
            <w:r w:rsidRPr="00BB6E02">
              <w:rPr>
                <w:b/>
              </w:rPr>
              <w:t>Date of Revision</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16F69C2" w14:textId="77777777" w:rsidR="00BB6E02" w:rsidRPr="003A6A32" w:rsidRDefault="00BB6E02" w:rsidP="0067243B"/>
        </w:tc>
      </w:tr>
      <w:tr w:rsidR="0077661C" w:rsidRPr="0077661C" w14:paraId="3F29C59C" w14:textId="77777777" w:rsidTr="00F909B9">
        <w:trPr>
          <w:trHeight w:val="790"/>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63291F3" w14:textId="77777777" w:rsidR="0077661C" w:rsidRPr="00BB6A4A" w:rsidRDefault="0077661C" w:rsidP="0077661C">
            <w:pPr>
              <w:spacing w:line="240" w:lineRule="auto"/>
              <w:rPr>
                <w:rFonts w:eastAsia="MS Mincho" w:cs="Arial"/>
                <w:b/>
                <w:bCs/>
                <w:szCs w:val="22"/>
                <w:lang w:eastAsia="en-US"/>
              </w:rPr>
            </w:pPr>
          </w:p>
          <w:p w14:paraId="2D15E6ED" w14:textId="77777777" w:rsidR="0077661C" w:rsidRPr="00BB6A4A" w:rsidRDefault="0077661C" w:rsidP="0077661C">
            <w:pPr>
              <w:spacing w:line="240" w:lineRule="auto"/>
              <w:rPr>
                <w:rFonts w:eastAsia="MS Mincho" w:cs="Arial"/>
                <w:szCs w:val="22"/>
                <w:lang w:eastAsia="en-US"/>
              </w:rPr>
            </w:pPr>
            <w:r w:rsidRPr="00BB6A4A">
              <w:rPr>
                <w:rFonts w:eastAsia="MS Mincho" w:cs="Arial"/>
                <w:b/>
                <w:bCs/>
                <w:szCs w:val="22"/>
                <w:lang w:eastAsia="en-US"/>
              </w:rPr>
              <w:t>Principle</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A2F39B6" w14:textId="2AE03754" w:rsidR="00D448A7" w:rsidRDefault="00D448A7" w:rsidP="00F909B9">
            <w:pPr>
              <w:spacing w:line="240" w:lineRule="auto"/>
              <w:jc w:val="both"/>
              <w:rPr>
                <w:lang w:val="en"/>
              </w:rPr>
            </w:pPr>
            <w:r w:rsidRPr="00C07D75">
              <w:rPr>
                <w:lang w:val="en"/>
              </w:rPr>
              <w:t xml:space="preserve">If the source concept does not assert gender yet only gender restricted target codes are found within ICD-10, the map will be considered </w:t>
            </w:r>
            <w:r>
              <w:rPr>
                <w:lang w:val="en"/>
              </w:rPr>
              <w:t>context dependent.</w:t>
            </w:r>
          </w:p>
          <w:p w14:paraId="70D8090D" w14:textId="77777777" w:rsidR="00D448A7" w:rsidRDefault="00D448A7" w:rsidP="00F909B9">
            <w:pPr>
              <w:spacing w:line="240" w:lineRule="auto"/>
              <w:jc w:val="both"/>
              <w:rPr>
                <w:lang w:val="en"/>
              </w:rPr>
            </w:pPr>
          </w:p>
          <w:p w14:paraId="171F0232" w14:textId="77777777" w:rsidR="0077661C" w:rsidRDefault="0077661C" w:rsidP="00F909B9">
            <w:pPr>
              <w:spacing w:line="240" w:lineRule="auto"/>
              <w:jc w:val="both"/>
            </w:pPr>
            <w:r w:rsidRPr="00BB6A4A">
              <w:rPr>
                <w:rFonts w:eastAsia="MS Mincho" w:cs="Arial"/>
                <w:szCs w:val="22"/>
                <w:lang w:eastAsia="en-US"/>
              </w:rPr>
              <w:t>The Map</w:t>
            </w:r>
            <w:r w:rsidR="00D448A7">
              <w:rPr>
                <w:rFonts w:eastAsia="MS Mincho" w:cs="Arial"/>
                <w:szCs w:val="22"/>
                <w:lang w:eastAsia="en-US"/>
              </w:rPr>
              <w:t>ping</w:t>
            </w:r>
            <w:r w:rsidRPr="00BB6A4A">
              <w:rPr>
                <w:rFonts w:eastAsia="MS Mincho" w:cs="Arial"/>
                <w:szCs w:val="22"/>
                <w:lang w:eastAsia="en-US"/>
              </w:rPr>
              <w:t xml:space="preserve"> Specialist selects the gender in the Map Rule to add each gender separately. </w:t>
            </w:r>
            <w:r w:rsidR="003C5ACE">
              <w:t xml:space="preserve">It is not necessary to add the map advice </w:t>
            </w:r>
            <w:r w:rsidR="003C5ACE" w:rsidRPr="00BB6A4A">
              <w:rPr>
                <w:rFonts w:eastAsia="MS Mincho" w:cs="Arial"/>
                <w:szCs w:val="22"/>
                <w:lang w:eastAsia="en-US"/>
              </w:rPr>
              <w:t>MAP IS CONTEXT DEPENDENT FOR GENDER</w:t>
            </w:r>
            <w:r w:rsidR="003C5ACE">
              <w:t xml:space="preserve"> since this advice is added</w:t>
            </w:r>
            <w:r w:rsidR="00890DC5">
              <w:t xml:space="preserve"> automatically during QA checks</w:t>
            </w:r>
          </w:p>
          <w:p w14:paraId="1BA3EFAB" w14:textId="77777777" w:rsidR="002E138F" w:rsidRDefault="002E138F" w:rsidP="00F909B9">
            <w:pPr>
              <w:spacing w:line="240" w:lineRule="auto"/>
              <w:jc w:val="both"/>
            </w:pPr>
          </w:p>
          <w:p w14:paraId="78F0DA55" w14:textId="77777777" w:rsidR="002E138F" w:rsidRDefault="002E138F" w:rsidP="00F909B9">
            <w:pPr>
              <w:spacing w:line="240" w:lineRule="auto"/>
              <w:jc w:val="both"/>
              <w:rPr>
                <w:color w:val="222222"/>
                <w:shd w:val="clear" w:color="auto" w:fill="FFFFFF"/>
              </w:rPr>
            </w:pPr>
            <w:r>
              <w:rPr>
                <w:color w:val="222222"/>
                <w:shd w:val="clear" w:color="auto" w:fill="FFFFFF"/>
              </w:rPr>
              <w:t>NC map category cases should not have any other map advice values except “DESCENDANTS NOT EXHAUSTIVELY </w:t>
            </w:r>
            <w:r>
              <w:rPr>
                <w:rStyle w:val="apple-converted-space"/>
                <w:rFonts w:eastAsiaTheme="majorEastAsia"/>
                <w:color w:val="222222"/>
                <w:shd w:val="clear" w:color="auto" w:fill="FFFFFF"/>
              </w:rPr>
              <w:t> </w:t>
            </w:r>
            <w:r>
              <w:rPr>
                <w:color w:val="222222"/>
                <w:shd w:val="clear" w:color="auto" w:fill="FFFFFF"/>
              </w:rPr>
              <w:t xml:space="preserve">MAPPED” or “MAP IS CONTEXT </w:t>
            </w:r>
            <w:r>
              <w:rPr>
                <w:color w:val="222222"/>
                <w:shd w:val="clear" w:color="auto" w:fill="FFFFFF"/>
              </w:rPr>
              <w:lastRenderedPageBreak/>
              <w:t>DEPENDENT FOR GENDER”</w:t>
            </w:r>
          </w:p>
          <w:p w14:paraId="550BC24C" w14:textId="470E299C" w:rsidR="00F909B9" w:rsidRPr="00BB6A4A" w:rsidRDefault="00F909B9" w:rsidP="00F909B9">
            <w:pPr>
              <w:spacing w:line="240" w:lineRule="auto"/>
              <w:jc w:val="both"/>
              <w:rPr>
                <w:rFonts w:eastAsia="MS Mincho" w:cs="Arial"/>
                <w:szCs w:val="22"/>
                <w:lang w:eastAsia="en-US"/>
              </w:rPr>
            </w:pPr>
          </w:p>
        </w:tc>
      </w:tr>
      <w:tr w:rsidR="0077661C" w:rsidRPr="0077661C" w14:paraId="306FDF2C" w14:textId="77777777" w:rsidTr="00F909B9">
        <w:trPr>
          <w:trHeight w:val="5117"/>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08ED002" w14:textId="77777777" w:rsidR="0077661C" w:rsidRPr="00BB6A4A" w:rsidRDefault="0077661C" w:rsidP="0077661C">
            <w:pPr>
              <w:spacing w:line="240" w:lineRule="auto"/>
              <w:rPr>
                <w:rFonts w:eastAsia="MS Mincho" w:cs="Arial"/>
                <w:szCs w:val="22"/>
                <w:lang w:eastAsia="en-US"/>
              </w:rPr>
            </w:pPr>
            <w:r w:rsidRPr="00BB6A4A">
              <w:rPr>
                <w:rFonts w:eastAsia="MS Mincho" w:cs="Arial"/>
                <w:b/>
                <w:bCs/>
                <w:szCs w:val="22"/>
                <w:lang w:eastAsia="en-US"/>
              </w:rPr>
              <w:lastRenderedPageBreak/>
              <w:t>Example</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E4AED65" w14:textId="77777777" w:rsidR="003C5ACE" w:rsidRDefault="003C5ACE" w:rsidP="0077661C">
            <w:pPr>
              <w:spacing w:line="240" w:lineRule="auto"/>
              <w:rPr>
                <w:rFonts w:eastAsia="MS Mincho" w:cs="Arial"/>
                <w:szCs w:val="22"/>
                <w:lang w:eastAsia="en-US"/>
              </w:rPr>
            </w:pPr>
            <w:r>
              <w:rPr>
                <w:rFonts w:eastAsia="MS Mincho" w:cs="Arial"/>
                <w:szCs w:val="22"/>
                <w:lang w:eastAsia="en-US"/>
              </w:rPr>
              <w:t xml:space="preserve">410070006 </w:t>
            </w:r>
            <w:r w:rsidRPr="003C5ACE">
              <w:rPr>
                <w:rFonts w:eastAsia="MS Mincho" w:cs="Arial"/>
                <w:szCs w:val="22"/>
                <w:lang w:eastAsia="en-US"/>
              </w:rPr>
              <w:t>Herniated urinary bladder (disorder)</w:t>
            </w:r>
          </w:p>
          <w:p w14:paraId="4AF4DF1F" w14:textId="77777777" w:rsidR="00F909B9" w:rsidRDefault="00F909B9" w:rsidP="0077661C">
            <w:pPr>
              <w:spacing w:line="240" w:lineRule="auto"/>
              <w:rPr>
                <w:rFonts w:eastAsia="MS Mincho" w:cs="Arial"/>
                <w:szCs w:val="22"/>
                <w:lang w:eastAsia="en-US"/>
              </w:rPr>
            </w:pPr>
          </w:p>
          <w:p w14:paraId="41CEAA81" w14:textId="6F219230" w:rsidR="003C5ACE" w:rsidRPr="00BB6A4A" w:rsidRDefault="00065E55" w:rsidP="0077661C">
            <w:pPr>
              <w:spacing w:line="240" w:lineRule="auto"/>
              <w:rPr>
                <w:rFonts w:eastAsia="MS Mincho" w:cs="Arial"/>
                <w:szCs w:val="22"/>
                <w:lang w:eastAsia="en-US"/>
              </w:rPr>
            </w:pPr>
            <w:r w:rsidRPr="001A7C7B">
              <w:rPr>
                <w:rFonts w:eastAsia="MS Mincho" w:cs="Arial"/>
                <w:noProof/>
                <w:szCs w:val="22"/>
                <w:lang w:eastAsia="en-US"/>
              </w:rPr>
              <w:drawing>
                <wp:inline distT="0" distB="0" distL="0" distR="0" wp14:anchorId="75F232F2" wp14:editId="2A61780C">
                  <wp:extent cx="6334760" cy="4925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1 at 5.14.55 PM.png"/>
                          <pic:cNvPicPr/>
                        </pic:nvPicPr>
                        <pic:blipFill>
                          <a:blip r:embed="rId45">
                            <a:extLst>
                              <a:ext uri="{28A0092B-C50C-407E-A947-70E740481C1C}">
                                <a14:useLocalDpi xmlns:a14="http://schemas.microsoft.com/office/drawing/2010/main" val="0"/>
                              </a:ext>
                            </a:extLst>
                          </a:blip>
                          <a:stretch>
                            <a:fillRect/>
                          </a:stretch>
                        </pic:blipFill>
                        <pic:spPr>
                          <a:xfrm>
                            <a:off x="0" y="0"/>
                            <a:ext cx="6334760" cy="4925060"/>
                          </a:xfrm>
                          <a:prstGeom prst="rect">
                            <a:avLst/>
                          </a:prstGeom>
                        </pic:spPr>
                      </pic:pic>
                    </a:graphicData>
                  </a:graphic>
                </wp:inline>
              </w:drawing>
            </w:r>
          </w:p>
        </w:tc>
      </w:tr>
      <w:tr w:rsidR="0077661C" w:rsidRPr="0077661C" w14:paraId="0D043FAC" w14:textId="77777777" w:rsidTr="008B3629">
        <w:trPr>
          <w:trHeight w:val="294"/>
        </w:trPr>
        <w:tc>
          <w:tcPr>
            <w:tcW w:w="145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ED15953" w14:textId="77777777" w:rsidR="0077661C" w:rsidRPr="00BB6A4A" w:rsidRDefault="0077661C" w:rsidP="0077661C">
            <w:pPr>
              <w:spacing w:line="240" w:lineRule="auto"/>
              <w:rPr>
                <w:rFonts w:eastAsia="MS Mincho" w:cs="Arial"/>
                <w:szCs w:val="22"/>
                <w:lang w:eastAsia="en-US"/>
              </w:rPr>
            </w:pPr>
            <w:r w:rsidRPr="00BB6A4A">
              <w:rPr>
                <w:rFonts w:eastAsia="MS Mincho" w:cs="Arial"/>
                <w:b/>
                <w:bCs/>
                <w:szCs w:val="22"/>
                <w:lang w:eastAsia="en-US"/>
              </w:rPr>
              <w:t>Reference</w:t>
            </w:r>
          </w:p>
        </w:tc>
        <w:tc>
          <w:tcPr>
            <w:tcW w:w="872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05CA3C9" w14:textId="77777777" w:rsidR="0077661C" w:rsidRPr="00BB6A4A" w:rsidRDefault="0077661C" w:rsidP="001C337A">
            <w:pPr>
              <w:spacing w:line="240" w:lineRule="auto"/>
              <w:rPr>
                <w:rFonts w:eastAsia="MS Mincho" w:cs="Arial"/>
                <w:szCs w:val="22"/>
                <w:lang w:eastAsia="en-US"/>
              </w:rPr>
            </w:pPr>
            <w:r w:rsidRPr="00BB6A4A">
              <w:rPr>
                <w:rFonts w:eastAsia="MS Mincho" w:cs="Arial"/>
                <w:szCs w:val="22"/>
                <w:lang w:eastAsia="en-US"/>
              </w:rPr>
              <w:t xml:space="preserve">ICD-10 Alphabetical Index </w:t>
            </w:r>
          </w:p>
        </w:tc>
      </w:tr>
    </w:tbl>
    <w:p w14:paraId="3DFB6519" w14:textId="77777777" w:rsidR="000C69B4" w:rsidRDefault="000C69B4">
      <w:pPr>
        <w:spacing w:line="240" w:lineRule="auto"/>
      </w:pPr>
    </w:p>
    <w:p w14:paraId="045C2888" w14:textId="77777777" w:rsidR="008B3629" w:rsidRDefault="008B3629">
      <w:pPr>
        <w:spacing w:line="240" w:lineRule="auto"/>
      </w:pPr>
    </w:p>
    <w:p w14:paraId="5E8BA6D9" w14:textId="77777777" w:rsidR="008B3629" w:rsidRDefault="008B3629">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1D1924" w:rsidRPr="0053650C" w14:paraId="315BF3E3" w14:textId="77777777" w:rsidTr="004907F2">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0624F03" w14:textId="77777777" w:rsidR="001D1924" w:rsidRPr="001A7D66" w:rsidRDefault="001D1924" w:rsidP="004907F2">
            <w:pPr>
              <w:spacing w:line="240" w:lineRule="auto"/>
            </w:pPr>
            <w:r w:rsidRPr="001A7D66">
              <w:rPr>
                <w:b/>
                <w:bCs/>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67E2B9E" w14:textId="682E24DB" w:rsidR="001D1924" w:rsidRPr="0053650C" w:rsidRDefault="00C05751" w:rsidP="004907F2">
            <w:pPr>
              <w:spacing w:line="240" w:lineRule="auto"/>
              <w:rPr>
                <w:b/>
              </w:rPr>
            </w:pPr>
            <w:r>
              <w:rPr>
                <w:b/>
              </w:rPr>
              <w:t>0</w:t>
            </w:r>
            <w:r w:rsidR="001D1924" w:rsidRPr="0053650C">
              <w:rPr>
                <w:b/>
              </w:rPr>
              <w:t>1</w:t>
            </w:r>
            <w:r w:rsidR="001D1924">
              <w:rPr>
                <w:b/>
              </w:rPr>
              <w:t>3</w:t>
            </w:r>
          </w:p>
        </w:tc>
      </w:tr>
      <w:tr w:rsidR="001D1924" w:rsidRPr="001A7D66" w14:paraId="02CE1A89" w14:textId="77777777" w:rsidTr="004907F2">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FA81ABE" w14:textId="77777777" w:rsidR="001D1924" w:rsidRPr="001A7D66" w:rsidRDefault="001D1924" w:rsidP="004907F2">
            <w:pPr>
              <w:spacing w:line="240" w:lineRule="auto"/>
            </w:pPr>
            <w:r w:rsidRPr="001A7D66">
              <w:rPr>
                <w:b/>
                <w:bCs/>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F16A53E" w14:textId="77777777" w:rsidR="001D1924" w:rsidRPr="001A7D66" w:rsidRDefault="009C0B7B" w:rsidP="004907F2">
            <w:pPr>
              <w:spacing w:line="240" w:lineRule="auto"/>
            </w:pPr>
            <w:r>
              <w:rPr>
                <w:b/>
              </w:rPr>
              <w:t>POSSIBLE REQUIREMENT FOR ADDITIONAL CODE TO FULLY DESCRIBE DISEASE OR CONDITION</w:t>
            </w:r>
          </w:p>
        </w:tc>
      </w:tr>
      <w:tr w:rsidR="009453D7" w:rsidRPr="001A7D66" w14:paraId="401D0369" w14:textId="77777777" w:rsidTr="004907F2">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7DCB989" w14:textId="77777777" w:rsidR="009453D7" w:rsidRPr="009453D7" w:rsidRDefault="009453D7" w:rsidP="0067243B">
            <w:pPr>
              <w:rPr>
                <w:b/>
              </w:rPr>
            </w:pPr>
            <w:r w:rsidRPr="009453D7">
              <w:rPr>
                <w:b/>
              </w:rPr>
              <w:t>Date of Origination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9C6865A" w14:textId="0DC16A65" w:rsidR="009453D7" w:rsidRDefault="009453D7" w:rsidP="00F909B9">
            <w:r w:rsidRPr="00733994">
              <w:t>23 January 2013</w:t>
            </w:r>
          </w:p>
        </w:tc>
      </w:tr>
      <w:tr w:rsidR="00C63AE1" w:rsidRPr="001A7D66" w14:paraId="39BBA73C" w14:textId="77777777" w:rsidTr="004907F2">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418AF62" w14:textId="77777777" w:rsidR="00C63AE1" w:rsidRPr="009453D7" w:rsidRDefault="00C63AE1" w:rsidP="0067243B">
            <w:pPr>
              <w:rPr>
                <w:b/>
              </w:rPr>
            </w:pPr>
            <w:r w:rsidRPr="00C63AE1">
              <w:rPr>
                <w:b/>
              </w:rPr>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20D0D15" w14:textId="77777777" w:rsidR="00C63AE1" w:rsidRPr="00733994" w:rsidRDefault="00C63AE1" w:rsidP="0067243B"/>
        </w:tc>
      </w:tr>
      <w:tr w:rsidR="001D1924" w:rsidRPr="001A7D66" w14:paraId="2F66D54D" w14:textId="77777777" w:rsidTr="004907F2">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0B8302" w14:textId="77777777" w:rsidR="001D1924" w:rsidRPr="001A7D66" w:rsidRDefault="001D1924" w:rsidP="004907F2">
            <w:pPr>
              <w:spacing w:line="240" w:lineRule="auto"/>
              <w:rPr>
                <w:b/>
                <w:bCs/>
              </w:rPr>
            </w:pPr>
          </w:p>
          <w:p w14:paraId="27ADD83E" w14:textId="77777777" w:rsidR="001D1924" w:rsidRPr="001A7D66" w:rsidRDefault="001D1924" w:rsidP="004907F2">
            <w:pPr>
              <w:spacing w:line="240" w:lineRule="auto"/>
            </w:pPr>
            <w:r w:rsidRPr="001A7D66">
              <w:rPr>
                <w:b/>
                <w:bC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34D8762" w14:textId="77777777" w:rsidR="001D1924" w:rsidRPr="001A7D66" w:rsidRDefault="001D1924" w:rsidP="00F909B9">
            <w:pPr>
              <w:spacing w:line="240" w:lineRule="auto"/>
              <w:jc w:val="both"/>
            </w:pPr>
            <w:r w:rsidRPr="001A7D66">
              <w:t>The map advice of</w:t>
            </w:r>
            <w:r w:rsidR="006A6AE4">
              <w:t xml:space="preserve"> </w:t>
            </w:r>
            <w:r w:rsidR="006A6AE4" w:rsidRPr="006A6AE4">
              <w:t>POSSIBLE REQUIREMENT FOR ADDITIONAL CODE TO FULLY DESCRIBE DISEASE OR CONDITION</w:t>
            </w:r>
            <w:r w:rsidRPr="001A7D66">
              <w:t xml:space="preserve"> is to be added as </w:t>
            </w:r>
            <w:r w:rsidR="00EE53EA" w:rsidRPr="001A7D66">
              <w:t>a</w:t>
            </w:r>
            <w:r w:rsidRPr="001A7D66">
              <w:t xml:space="preserve"> map advice.  </w:t>
            </w:r>
          </w:p>
          <w:p w14:paraId="604F91AB" w14:textId="77777777" w:rsidR="001D1924" w:rsidRPr="001A7D66" w:rsidRDefault="001D1924" w:rsidP="00F909B9">
            <w:pPr>
              <w:spacing w:line="240" w:lineRule="auto"/>
              <w:jc w:val="both"/>
            </w:pPr>
          </w:p>
          <w:p w14:paraId="67942981" w14:textId="77777777" w:rsidR="00A467B3" w:rsidRDefault="00A467B3" w:rsidP="00F909B9">
            <w:pPr>
              <w:spacing w:line="240" w:lineRule="auto"/>
              <w:jc w:val="both"/>
            </w:pPr>
            <w:r w:rsidRPr="00927185">
              <w:t xml:space="preserve">Use this map advice when the SNOMED concept maps to an ICD-10 code that has the </w:t>
            </w:r>
            <w:r w:rsidR="00D638BD">
              <w:t>Tabular instruction to “</w:t>
            </w:r>
            <w:r w:rsidRPr="00927185">
              <w:t>Use additional code, if desired, to identify</w:t>
            </w:r>
            <w:r w:rsidR="003E2FEE">
              <w:t>…..</w:t>
            </w:r>
            <w:r w:rsidR="00EE53EA">
              <w:t>”</w:t>
            </w:r>
          </w:p>
          <w:p w14:paraId="3A0938A5" w14:textId="77777777" w:rsidR="003E2FEE" w:rsidRDefault="003E2FEE" w:rsidP="00F909B9">
            <w:pPr>
              <w:spacing w:line="240" w:lineRule="auto"/>
              <w:jc w:val="both"/>
            </w:pPr>
          </w:p>
          <w:p w14:paraId="501B679A" w14:textId="77777777" w:rsidR="001D1924" w:rsidRDefault="003E2FEE" w:rsidP="00F909B9">
            <w:pPr>
              <w:spacing w:line="240" w:lineRule="auto"/>
              <w:jc w:val="both"/>
              <w:rPr>
                <w:bCs/>
                <w:i/>
              </w:rPr>
            </w:pPr>
            <w:r>
              <w:t xml:space="preserve">Note: There is separate advice for </w:t>
            </w:r>
            <w:r w:rsidR="00547C19">
              <w:t>requirement to add</w:t>
            </w:r>
            <w:r>
              <w:t xml:space="preserve"> an external cause code </w:t>
            </w:r>
            <w:r w:rsidRPr="00B57108">
              <w:rPr>
                <w:bCs/>
                <w:i/>
              </w:rPr>
              <w:t>(see Principle 000</w:t>
            </w:r>
            <w:r>
              <w:rPr>
                <w:bCs/>
                <w:i/>
              </w:rPr>
              <w:t>7)</w:t>
            </w:r>
            <w:r w:rsidR="00916FBE">
              <w:rPr>
                <w:bCs/>
                <w:i/>
              </w:rPr>
              <w:t xml:space="preserve"> </w:t>
            </w:r>
            <w:r w:rsidR="00916FBE" w:rsidRPr="00916FBE">
              <w:rPr>
                <w:bCs/>
              </w:rPr>
              <w:t>and requirement for causative agent</w:t>
            </w:r>
            <w:r w:rsidR="00916FBE">
              <w:rPr>
                <w:bCs/>
              </w:rPr>
              <w:t xml:space="preserve"> </w:t>
            </w:r>
            <w:r w:rsidR="00916FBE" w:rsidRPr="00916FBE">
              <w:rPr>
                <w:bCs/>
                <w:i/>
              </w:rPr>
              <w:t>(see Principle 0008)</w:t>
            </w:r>
            <w:r w:rsidR="0075227D" w:rsidRPr="00916FBE">
              <w:rPr>
                <w:bCs/>
                <w:i/>
              </w:rPr>
              <w:t>.</w:t>
            </w:r>
          </w:p>
          <w:p w14:paraId="0ECED24F" w14:textId="77777777" w:rsidR="00F909B9" w:rsidRPr="001A7D66" w:rsidRDefault="00F909B9" w:rsidP="00F909B9">
            <w:pPr>
              <w:spacing w:line="240" w:lineRule="auto"/>
              <w:jc w:val="both"/>
            </w:pPr>
          </w:p>
        </w:tc>
      </w:tr>
      <w:tr w:rsidR="001D1924" w:rsidRPr="001A7D66" w14:paraId="7419889C" w14:textId="77777777" w:rsidTr="004907F2">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711B215" w14:textId="77777777" w:rsidR="001D1924" w:rsidRPr="001A7D66" w:rsidRDefault="001D1924" w:rsidP="004907F2">
            <w:pPr>
              <w:spacing w:line="240" w:lineRule="auto"/>
            </w:pPr>
            <w:r w:rsidRPr="001A7D66">
              <w:rPr>
                <w:b/>
                <w:bCs/>
              </w:rPr>
              <w:t>Example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CE99191" w14:textId="77777777" w:rsidR="001D1924" w:rsidRDefault="00FA5562" w:rsidP="004907F2">
            <w:pPr>
              <w:spacing w:line="240" w:lineRule="auto"/>
              <w:rPr>
                <w:b/>
                <w:bCs/>
              </w:rPr>
            </w:pPr>
            <w:r>
              <w:rPr>
                <w:b/>
                <w:bCs/>
              </w:rPr>
              <w:t xml:space="preserve">46177005 end stage renal disease </w:t>
            </w:r>
          </w:p>
          <w:p w14:paraId="466260A7" w14:textId="77777777" w:rsidR="00F909B9" w:rsidRDefault="00F909B9" w:rsidP="004907F2">
            <w:pPr>
              <w:spacing w:line="240" w:lineRule="auto"/>
              <w:rPr>
                <w:b/>
                <w:bCs/>
              </w:rPr>
            </w:pPr>
          </w:p>
          <w:p w14:paraId="47823B85" w14:textId="77777777" w:rsidR="001D1924" w:rsidRPr="00F909B9" w:rsidRDefault="001D1924" w:rsidP="00F909B9">
            <w:pPr>
              <w:spacing w:line="240" w:lineRule="auto"/>
              <w:ind w:left="1304"/>
              <w:rPr>
                <w:bCs/>
              </w:rPr>
            </w:pPr>
            <w:r w:rsidRPr="00F909B9">
              <w:rPr>
                <w:bCs/>
              </w:rPr>
              <w:t>ICD-10 code:</w:t>
            </w:r>
            <w:r w:rsidR="002324A6" w:rsidRPr="00F909B9">
              <w:rPr>
                <w:bCs/>
              </w:rPr>
              <w:t xml:space="preserve">  </w:t>
            </w:r>
            <w:r w:rsidR="00D841CB" w:rsidRPr="00F909B9">
              <w:rPr>
                <w:bCs/>
              </w:rPr>
              <w:t>N18.- Chronic kidney disease</w:t>
            </w:r>
          </w:p>
          <w:p w14:paraId="6A3240F8" w14:textId="77777777" w:rsidR="001D1924" w:rsidRDefault="001D1924" w:rsidP="004907F2">
            <w:pPr>
              <w:spacing w:line="240" w:lineRule="auto"/>
              <w:rPr>
                <w:b/>
                <w:bCs/>
              </w:rPr>
            </w:pPr>
          </w:p>
          <w:p w14:paraId="24F35A43" w14:textId="77777777" w:rsidR="00D841CB" w:rsidRPr="001A7D66" w:rsidRDefault="00D841CB" w:rsidP="004907F2">
            <w:pPr>
              <w:spacing w:line="240" w:lineRule="auto"/>
              <w:rPr>
                <w:b/>
                <w:bCs/>
              </w:rPr>
            </w:pPr>
            <w:r>
              <w:rPr>
                <w:b/>
                <w:bCs/>
              </w:rPr>
              <w:t>ICD-10 Tabular list:</w:t>
            </w:r>
          </w:p>
          <w:p w14:paraId="26DA92F5" w14:textId="77777777" w:rsidR="00DD67A7" w:rsidRDefault="00C43594" w:rsidP="004907F2">
            <w:pPr>
              <w:spacing w:line="240" w:lineRule="auto"/>
            </w:pPr>
            <w:r>
              <w:pict w14:anchorId="45A39C1C">
                <v:shape id="_x0000_i1042" type="#_x0000_t75" style="width:430.15pt;height:43pt">
                  <v:imagedata r:id="rId46" o:title=""/>
                </v:shape>
              </w:pict>
            </w:r>
          </w:p>
          <w:p w14:paraId="2A4499F2" w14:textId="77777777" w:rsidR="00DD67A7" w:rsidRPr="00DD67A7" w:rsidRDefault="00DD67A7" w:rsidP="00DD67A7"/>
          <w:p w14:paraId="24D2A3B2" w14:textId="77777777" w:rsidR="00DD67A7" w:rsidRPr="00DD67A7" w:rsidRDefault="00DD67A7" w:rsidP="00DD67A7"/>
          <w:p w14:paraId="3FDEA1C8" w14:textId="77777777" w:rsidR="00DD67A7" w:rsidRDefault="00DD67A7" w:rsidP="00DD67A7"/>
          <w:p w14:paraId="5AF13F62" w14:textId="77777777" w:rsidR="001D1924" w:rsidRPr="00DD67A7" w:rsidRDefault="00C43594" w:rsidP="00DD67A7">
            <w:r>
              <w:pict w14:anchorId="30A8B5FD">
                <v:shape id="_x0000_i1043" type="#_x0000_t75" style="width:429.2pt;height:245pt">
                  <v:imagedata r:id="rId47" o:title=""/>
                </v:shape>
              </w:pict>
            </w:r>
          </w:p>
        </w:tc>
      </w:tr>
    </w:tbl>
    <w:p w14:paraId="5794A5A2" w14:textId="77777777" w:rsidR="00BC2E35" w:rsidRDefault="00BC2E35" w:rsidP="00BC2E35">
      <w:pPr>
        <w:spacing w:line="240" w:lineRule="auto"/>
      </w:pPr>
    </w:p>
    <w:p w14:paraId="7CA32DC9" w14:textId="77777777" w:rsidR="00BC2E35" w:rsidRDefault="00BC2E35" w:rsidP="00BC2E35">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520"/>
        <w:gridCol w:w="8662"/>
      </w:tblGrid>
      <w:tr w:rsidR="00D61C79" w:rsidRPr="00D61C79" w14:paraId="60DE37F7" w14:textId="77777777" w:rsidTr="00686BBB">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B20747A" w14:textId="77777777" w:rsidR="00D61C79" w:rsidRPr="00D61C79" w:rsidRDefault="00D61C79" w:rsidP="00D61C79">
            <w:pPr>
              <w:spacing w:line="240" w:lineRule="auto"/>
            </w:pPr>
            <w:r w:rsidRPr="00D61C79">
              <w:rPr>
                <w:b/>
                <w:bCs/>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7213AEC" w14:textId="4D48E0F7" w:rsidR="00D61C79" w:rsidRPr="00D61C79" w:rsidRDefault="0053650C" w:rsidP="00D61C79">
            <w:pPr>
              <w:spacing w:line="240" w:lineRule="auto"/>
            </w:pPr>
            <w:r>
              <w:rPr>
                <w:b/>
                <w:bCs/>
              </w:rPr>
              <w:t>01</w:t>
            </w:r>
            <w:r w:rsidR="00BC2E35">
              <w:rPr>
                <w:b/>
                <w:bCs/>
              </w:rPr>
              <w:t>4</w:t>
            </w:r>
          </w:p>
        </w:tc>
      </w:tr>
      <w:tr w:rsidR="00D61C79" w:rsidRPr="00D61C79" w14:paraId="651AE3D2" w14:textId="77777777" w:rsidTr="00686BBB">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815DC77" w14:textId="77777777" w:rsidR="00D61C79" w:rsidRPr="00D61C79" w:rsidRDefault="00D61C79" w:rsidP="00D61C79">
            <w:pPr>
              <w:spacing w:line="240" w:lineRule="auto"/>
            </w:pPr>
            <w:r w:rsidRPr="00D61C79">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9B7A3FD" w14:textId="77777777" w:rsidR="00D61C79" w:rsidRPr="00D61C79" w:rsidRDefault="00D61C79" w:rsidP="00D61C79">
            <w:pPr>
              <w:spacing w:line="240" w:lineRule="auto"/>
              <w:rPr>
                <w:b/>
              </w:rPr>
            </w:pPr>
            <w:r w:rsidRPr="00D61C79">
              <w:rPr>
                <w:b/>
              </w:rPr>
              <w:t>HOW TO MAP PARTIALLY DEFINED SNOMED CT CONCEPTS</w:t>
            </w:r>
          </w:p>
        </w:tc>
      </w:tr>
      <w:tr w:rsidR="00686BBB" w:rsidRPr="00D61C79" w14:paraId="1EA2434E" w14:textId="77777777" w:rsidTr="00686BBB">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3A2D0FF" w14:textId="77777777" w:rsidR="00686BBB" w:rsidRPr="00686BBB" w:rsidRDefault="00686BBB" w:rsidP="0067243B">
            <w:pPr>
              <w:rPr>
                <w:b/>
              </w:rPr>
            </w:pPr>
            <w:r w:rsidRPr="00686BBB">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8389B15" w14:textId="1A711636" w:rsidR="00686BBB" w:rsidRDefault="00686BBB" w:rsidP="00F909B9">
            <w:r w:rsidRPr="00D07642">
              <w:t>23 January 2013</w:t>
            </w:r>
          </w:p>
        </w:tc>
      </w:tr>
      <w:tr w:rsidR="00480BAE" w:rsidRPr="00D61C79" w14:paraId="1E23D5BC" w14:textId="77777777" w:rsidTr="00686BBB">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1FCD689" w14:textId="77777777" w:rsidR="00480BAE" w:rsidRPr="00686BBB" w:rsidRDefault="00480BAE" w:rsidP="0067243B">
            <w:pPr>
              <w:rPr>
                <w:b/>
              </w:rPr>
            </w:pPr>
            <w:r w:rsidRPr="00480BAE">
              <w:rPr>
                <w:b/>
              </w:rPr>
              <w:t xml:space="preserve">Date of </w:t>
            </w:r>
            <w:r w:rsidRPr="00480BAE">
              <w:rPr>
                <w:b/>
              </w:rPr>
              <w:lastRenderedPageBreak/>
              <w:t>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BBF1F62" w14:textId="77777777" w:rsidR="00480BAE" w:rsidRPr="00D07642" w:rsidRDefault="00480BAE" w:rsidP="0067243B"/>
        </w:tc>
      </w:tr>
      <w:tr w:rsidR="00D61C79" w:rsidRPr="00D61C79" w14:paraId="026A27D7" w14:textId="77777777" w:rsidTr="00686BBB">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FCB4CC2" w14:textId="77777777" w:rsidR="00D61C79" w:rsidRPr="00D61C79" w:rsidRDefault="00D61C79" w:rsidP="00D61C79">
            <w:pPr>
              <w:spacing w:line="240" w:lineRule="auto"/>
            </w:pPr>
            <w:r w:rsidRPr="00D61C79">
              <w:rPr>
                <w:b/>
                <w:bCs/>
              </w:rPr>
              <w:lastRenderedPageBreak/>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8F8C4D7" w14:textId="77777777" w:rsidR="00D61C79" w:rsidRPr="00D61C79" w:rsidRDefault="00D61C79" w:rsidP="00F909B9">
            <w:pPr>
              <w:spacing w:line="240" w:lineRule="auto"/>
              <w:jc w:val="both"/>
            </w:pPr>
            <w:r w:rsidRPr="00D61C79">
              <w:t>A SNOMED concept that is not fully defined by its SNOMED relationships, must be fully mapped to the definition in the Fully Specified Name and referred for re-defining to ensure the MAP is Understandable, Useful &amp; Reproducible.</w:t>
            </w:r>
          </w:p>
          <w:p w14:paraId="3AA44FE9" w14:textId="77777777" w:rsidR="00D61C79" w:rsidRPr="00D61C79" w:rsidRDefault="00D61C79" w:rsidP="00F909B9">
            <w:pPr>
              <w:spacing w:line="240" w:lineRule="auto"/>
              <w:jc w:val="both"/>
            </w:pPr>
          </w:p>
          <w:p w14:paraId="4C9A7563" w14:textId="77777777" w:rsidR="00D61C79" w:rsidRPr="00D61C79" w:rsidRDefault="00624C1B" w:rsidP="00F909B9">
            <w:pPr>
              <w:spacing w:line="240" w:lineRule="auto"/>
              <w:jc w:val="both"/>
            </w:pPr>
            <w:r>
              <w:t>•</w:t>
            </w:r>
            <w:r w:rsidR="00D61C79" w:rsidRPr="00D61C79">
              <w:t xml:space="preserve">Tick the check box in the Notes section of the Mapping Tool for </w:t>
            </w:r>
            <w:r w:rsidR="00D61C79" w:rsidRPr="00CF7AC3">
              <w:rPr>
                <w:i/>
              </w:rPr>
              <w:t xml:space="preserve">Flag for </w:t>
            </w:r>
            <w:r w:rsidR="00F74032" w:rsidRPr="00CF7AC3">
              <w:rPr>
                <w:i/>
              </w:rPr>
              <w:t>Map Lead</w:t>
            </w:r>
            <w:r w:rsidR="00723BC1">
              <w:t>.</w:t>
            </w:r>
            <w:r w:rsidR="00D61C79" w:rsidRPr="00D61C79">
              <w:t xml:space="preserve"> </w:t>
            </w:r>
          </w:p>
          <w:p w14:paraId="5C962557" w14:textId="77777777" w:rsidR="00D61C79" w:rsidRPr="00D61C79" w:rsidRDefault="00D61C79" w:rsidP="00F909B9">
            <w:pPr>
              <w:spacing w:line="240" w:lineRule="auto"/>
              <w:jc w:val="both"/>
            </w:pPr>
          </w:p>
          <w:p w14:paraId="0723544C" w14:textId="0F9651D5" w:rsidR="00D61C79" w:rsidRPr="00D61C79" w:rsidRDefault="00624C1B" w:rsidP="00F909B9">
            <w:pPr>
              <w:spacing w:line="240" w:lineRule="auto"/>
              <w:jc w:val="both"/>
            </w:pPr>
            <w:r>
              <w:t>•</w:t>
            </w:r>
            <w:r w:rsidR="00D61C79" w:rsidRPr="00D61C79">
              <w:t>In the Notes section</w:t>
            </w:r>
            <w:r w:rsidR="00CF7AC3">
              <w:t>,</w:t>
            </w:r>
            <w:r w:rsidR="00D61C79" w:rsidRPr="00D61C79">
              <w:t xml:space="preserve"> type the following standard phrase (the search will be on the words “Incomplete definition” – </w:t>
            </w:r>
            <w:r w:rsidR="00CF7AC3">
              <w:t xml:space="preserve">so </w:t>
            </w:r>
            <w:r w:rsidR="00D61C79" w:rsidRPr="00D61C79">
              <w:t>please type carefully):</w:t>
            </w:r>
          </w:p>
          <w:p w14:paraId="7165AB58" w14:textId="77777777" w:rsidR="00D61C79" w:rsidRPr="00D61C79" w:rsidRDefault="00D61C79" w:rsidP="00F909B9">
            <w:pPr>
              <w:spacing w:line="240" w:lineRule="auto"/>
              <w:jc w:val="both"/>
            </w:pPr>
          </w:p>
          <w:p w14:paraId="646B3099" w14:textId="77777777" w:rsidR="00D61C79" w:rsidRPr="00D61C79" w:rsidRDefault="00D61C79" w:rsidP="00F909B9">
            <w:pPr>
              <w:spacing w:line="240" w:lineRule="auto"/>
              <w:jc w:val="both"/>
              <w:rPr>
                <w:b/>
              </w:rPr>
            </w:pPr>
            <w:r w:rsidRPr="00D61C79">
              <w:rPr>
                <w:b/>
              </w:rPr>
              <w:t>Incomplete definition;</w:t>
            </w:r>
            <w:r w:rsidR="00723BC1">
              <w:rPr>
                <w:b/>
              </w:rPr>
              <w:t xml:space="preserve"> m</w:t>
            </w:r>
            <w:r w:rsidRPr="00D61C79">
              <w:rPr>
                <w:b/>
              </w:rPr>
              <w:t>odeling does not fully express its meaning.</w:t>
            </w:r>
          </w:p>
          <w:p w14:paraId="7F34517E" w14:textId="422AA564" w:rsidR="00D61C79" w:rsidRPr="00D61C79" w:rsidRDefault="00CF7AC3" w:rsidP="00F909B9">
            <w:pPr>
              <w:spacing w:line="240" w:lineRule="auto"/>
              <w:jc w:val="both"/>
              <w:rPr>
                <w:i/>
              </w:rPr>
            </w:pPr>
            <w:r>
              <w:rPr>
                <w:i/>
              </w:rPr>
              <w:t>Document</w:t>
            </w:r>
            <w:r w:rsidR="00D61C79" w:rsidRPr="00D61C79">
              <w:rPr>
                <w:i/>
              </w:rPr>
              <w:t xml:space="preserve"> which part of the definition is missing.</w:t>
            </w:r>
          </w:p>
          <w:p w14:paraId="15274EE7" w14:textId="77777777" w:rsidR="00D61C79" w:rsidRPr="00D61C79" w:rsidRDefault="00D61C79" w:rsidP="00F909B9">
            <w:pPr>
              <w:spacing w:line="240" w:lineRule="auto"/>
              <w:jc w:val="both"/>
            </w:pPr>
          </w:p>
          <w:p w14:paraId="200ABEC6" w14:textId="77777777" w:rsidR="00D61C79" w:rsidRPr="00D61C79" w:rsidRDefault="00D61C79" w:rsidP="00F909B9">
            <w:pPr>
              <w:spacing w:line="240" w:lineRule="auto"/>
              <w:jc w:val="both"/>
            </w:pPr>
            <w:r w:rsidRPr="00D61C79">
              <w:t xml:space="preserve">Following the partial map principle the SNOMED CT concept ID </w:t>
            </w:r>
            <w:r w:rsidRPr="003E21C5">
              <w:rPr>
                <w:b/>
              </w:rPr>
              <w:t>191802004 Acute Alcoholic Intoxication in Alcoholism</w:t>
            </w:r>
            <w:r w:rsidRPr="00D61C79">
              <w:t xml:space="preserve">, in the example below, is not fully defined as alcoholism and is only defined as alcohol intoxication but the Map Specialist must fully code to the meaning expressed in the Fully Specified Name and flag for </w:t>
            </w:r>
            <w:r w:rsidR="00F74032">
              <w:t xml:space="preserve">Map Lead </w:t>
            </w:r>
            <w:r w:rsidRPr="00D61C79">
              <w:t xml:space="preserve">using the standard phrase, </w:t>
            </w:r>
            <w:r w:rsidRPr="00D61C79">
              <w:rPr>
                <w:i/>
              </w:rPr>
              <w:t xml:space="preserve">noting down which part of the definition is missing. </w:t>
            </w:r>
            <w:r w:rsidRPr="00D61C79">
              <w:t>Therefore the map is two ICD-10 codes following WHO ICD-10 guidance for coding acute-on-chronic conditions (F10.0 and F10.2).</w:t>
            </w:r>
          </w:p>
          <w:p w14:paraId="1EF39A10" w14:textId="77777777" w:rsidR="00D61C79" w:rsidRPr="00D61C79" w:rsidRDefault="00D61C79" w:rsidP="00D61C79">
            <w:pPr>
              <w:spacing w:line="240" w:lineRule="auto"/>
            </w:pPr>
          </w:p>
        </w:tc>
      </w:tr>
      <w:tr w:rsidR="00D61C79" w:rsidRPr="00D61C79" w14:paraId="0600E149" w14:textId="77777777" w:rsidTr="00686BBB">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D871648" w14:textId="77777777" w:rsidR="00D61C79" w:rsidRPr="00D61C79" w:rsidRDefault="00D61C79" w:rsidP="00D61C79">
            <w:pPr>
              <w:spacing w:line="240" w:lineRule="auto"/>
            </w:pPr>
            <w:r w:rsidRPr="00D61C79">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26EA453" w14:textId="77777777" w:rsidR="00D61C79" w:rsidRPr="00D61C79" w:rsidRDefault="00C43594" w:rsidP="00D61C79">
            <w:pPr>
              <w:spacing w:line="240" w:lineRule="auto"/>
            </w:pPr>
            <w:r>
              <w:pict w14:anchorId="535A8041">
                <v:shape id="_x0000_i1044" type="#_x0000_t75" style="width:6in;height:230.95pt">
                  <v:imagedata r:id="rId48" o:title=""/>
                </v:shape>
              </w:pict>
            </w:r>
          </w:p>
          <w:p w14:paraId="69A2B84D" w14:textId="77777777" w:rsidR="00D61C79" w:rsidRPr="00D61C79" w:rsidRDefault="00D61C79" w:rsidP="00D61C79">
            <w:pPr>
              <w:spacing w:line="240" w:lineRule="auto"/>
            </w:pPr>
          </w:p>
          <w:p w14:paraId="22854C00" w14:textId="77777777" w:rsidR="00D61C79" w:rsidRPr="00D61C79" w:rsidRDefault="00D61C79" w:rsidP="00D61C79">
            <w:pPr>
              <w:spacing w:line="240" w:lineRule="auto"/>
            </w:pPr>
          </w:p>
          <w:p w14:paraId="6EC1674D" w14:textId="77777777" w:rsidR="00D61C79" w:rsidRPr="00D61C79" w:rsidRDefault="00D61C79" w:rsidP="00D61C79">
            <w:pPr>
              <w:spacing w:line="240" w:lineRule="auto"/>
            </w:pPr>
          </w:p>
          <w:p w14:paraId="0CA4E3DF" w14:textId="77777777" w:rsidR="00D61C79" w:rsidRPr="00D61C79" w:rsidRDefault="00D61C79" w:rsidP="00D61C79">
            <w:pPr>
              <w:spacing w:line="240" w:lineRule="auto"/>
            </w:pPr>
          </w:p>
          <w:p w14:paraId="2CC68EE5" w14:textId="77777777" w:rsidR="00D61C79" w:rsidRPr="00D61C79" w:rsidRDefault="00D61C79" w:rsidP="00D61C79">
            <w:pPr>
              <w:spacing w:line="240" w:lineRule="auto"/>
            </w:pPr>
          </w:p>
          <w:p w14:paraId="5864B976" w14:textId="77777777" w:rsidR="00D61C79" w:rsidRDefault="00D61C79" w:rsidP="00D61C79">
            <w:pPr>
              <w:spacing w:line="240" w:lineRule="auto"/>
              <w:rPr>
                <w:b/>
              </w:rPr>
            </w:pPr>
            <w:r w:rsidRPr="000D7227">
              <w:rPr>
                <w:b/>
              </w:rPr>
              <w:t>191802004 acute-alcoholic-intoxication-in-alcoholism</w:t>
            </w:r>
          </w:p>
          <w:p w14:paraId="7F6DE4D0" w14:textId="77777777" w:rsidR="00F909B9" w:rsidRPr="000D7227" w:rsidRDefault="00F909B9" w:rsidP="00D61C79">
            <w:pPr>
              <w:spacing w:line="240" w:lineRule="auto"/>
              <w:rPr>
                <w:b/>
              </w:rPr>
            </w:pPr>
          </w:p>
          <w:p w14:paraId="2B2BCEA4" w14:textId="77777777" w:rsidR="00D61C79" w:rsidRPr="00D61C79" w:rsidRDefault="00C43594" w:rsidP="00D61C79">
            <w:pPr>
              <w:spacing w:line="240" w:lineRule="auto"/>
            </w:pPr>
            <w:r>
              <w:lastRenderedPageBreak/>
              <w:pict w14:anchorId="51F7132E">
                <v:shape id="_x0000_i1045" type="#_x0000_t75" style="width:6in;height:239.4pt">
                  <v:imagedata r:id="rId49" o:title=""/>
                </v:shape>
              </w:pict>
            </w:r>
          </w:p>
          <w:p w14:paraId="4AA33D33" w14:textId="77777777" w:rsidR="00D61C79" w:rsidRPr="00D61C79" w:rsidRDefault="00D61C79" w:rsidP="00D61C79">
            <w:pPr>
              <w:spacing w:line="240" w:lineRule="auto"/>
            </w:pPr>
          </w:p>
          <w:p w14:paraId="736F9C46" w14:textId="77777777" w:rsidR="00D61C79" w:rsidRPr="00D61C79" w:rsidRDefault="00D61C79" w:rsidP="00D61C79">
            <w:pPr>
              <w:spacing w:line="240" w:lineRule="auto"/>
            </w:pPr>
          </w:p>
          <w:p w14:paraId="1BCB25F7" w14:textId="77777777" w:rsidR="00D61C79" w:rsidRPr="00D61C79" w:rsidRDefault="00D61C79" w:rsidP="00D61C79">
            <w:pPr>
              <w:spacing w:line="240" w:lineRule="auto"/>
            </w:pPr>
          </w:p>
          <w:p w14:paraId="5B7C2402" w14:textId="77777777" w:rsidR="00D61C79" w:rsidRPr="00D61C79" w:rsidRDefault="00D61C79" w:rsidP="00D61C79">
            <w:pPr>
              <w:spacing w:line="240" w:lineRule="auto"/>
            </w:pPr>
          </w:p>
          <w:p w14:paraId="447E522B" w14:textId="77777777" w:rsidR="00D61C79" w:rsidRPr="00D61C79" w:rsidRDefault="00D61C79" w:rsidP="00D61C79">
            <w:pPr>
              <w:spacing w:line="240" w:lineRule="auto"/>
            </w:pPr>
          </w:p>
          <w:p w14:paraId="3D23159C" w14:textId="77777777" w:rsidR="00D61C79" w:rsidRPr="00EA48CD" w:rsidRDefault="00C43594" w:rsidP="00723BC1">
            <w:pPr>
              <w:spacing w:line="240" w:lineRule="auto"/>
              <w:rPr>
                <w:color w:val="FF0000"/>
              </w:rPr>
            </w:pPr>
            <w:r>
              <w:pict w14:anchorId="0EA7B630">
                <v:shape id="_x0000_i1046" type="#_x0000_t75" style="width:422.65pt;height:131.85pt">
                  <v:imagedata r:id="rId50" o:title=""/>
                </v:shape>
              </w:pict>
            </w:r>
          </w:p>
        </w:tc>
      </w:tr>
      <w:tr w:rsidR="00D61C79" w:rsidRPr="00D61C79" w14:paraId="579FC0CD" w14:textId="77777777" w:rsidTr="008B3629">
        <w:trPr>
          <w:trHeight w:val="411"/>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ACF584D" w14:textId="77777777" w:rsidR="00D61C79" w:rsidRPr="00D61C79" w:rsidRDefault="00D61C79" w:rsidP="00D61C79">
            <w:pPr>
              <w:spacing w:line="240" w:lineRule="auto"/>
            </w:pPr>
            <w:r w:rsidRPr="00D61C79">
              <w:rPr>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E9CFCEC" w14:textId="77777777" w:rsidR="00D61C79" w:rsidRPr="00D61C79" w:rsidRDefault="00D61C79" w:rsidP="00D61C79">
            <w:pPr>
              <w:spacing w:line="240" w:lineRule="auto"/>
            </w:pPr>
            <w:r w:rsidRPr="00D61C79">
              <w:t>CliniClue Xplore:SctIntl-20120731</w:t>
            </w:r>
          </w:p>
        </w:tc>
      </w:tr>
    </w:tbl>
    <w:p w14:paraId="26B454DC" w14:textId="77777777" w:rsidR="00927185" w:rsidRDefault="00927185">
      <w:pPr>
        <w:spacing w:line="240" w:lineRule="auto"/>
      </w:pPr>
    </w:p>
    <w:p w14:paraId="6F285456" w14:textId="77777777" w:rsidR="00D61C79" w:rsidRDefault="00D61C79">
      <w:pPr>
        <w:spacing w:line="240" w:lineRule="auto"/>
      </w:pPr>
    </w:p>
    <w:p w14:paraId="6CFD15A5" w14:textId="77777777" w:rsidR="00D61C79" w:rsidRDefault="00D61C79">
      <w:pPr>
        <w:spacing w:line="240" w:lineRule="auto"/>
      </w:pPr>
    </w:p>
    <w:tbl>
      <w:tblPr>
        <w:tblW w:w="9862" w:type="dxa"/>
        <w:tblCellMar>
          <w:left w:w="0" w:type="dxa"/>
          <w:right w:w="0" w:type="dxa"/>
        </w:tblCellMar>
        <w:tblLook w:val="0600" w:firstRow="0" w:lastRow="0" w:firstColumn="0" w:lastColumn="0" w:noHBand="1" w:noVBand="1"/>
      </w:tblPr>
      <w:tblGrid>
        <w:gridCol w:w="1378"/>
        <w:gridCol w:w="8484"/>
      </w:tblGrid>
      <w:tr w:rsidR="00D61C79" w:rsidRPr="00D61C79" w14:paraId="0F4EBF5D" w14:textId="77777777" w:rsidTr="00DA34CE">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6D5E23C" w14:textId="77777777" w:rsidR="00D61C79" w:rsidRPr="00D61C79" w:rsidRDefault="00D61C79" w:rsidP="00D61C79">
            <w:pPr>
              <w:spacing w:line="240" w:lineRule="auto"/>
            </w:pPr>
            <w:r w:rsidRPr="00D61C79">
              <w:rPr>
                <w:b/>
                <w:bCs/>
              </w:rPr>
              <w:t>Principle Number</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654D3D0" w14:textId="7FEB43C9" w:rsidR="00D61C79" w:rsidRPr="00366CE9" w:rsidRDefault="00366CE9" w:rsidP="00D61C79">
            <w:pPr>
              <w:spacing w:line="240" w:lineRule="auto"/>
              <w:rPr>
                <w:b/>
              </w:rPr>
            </w:pPr>
            <w:r w:rsidRPr="00366CE9">
              <w:rPr>
                <w:b/>
              </w:rPr>
              <w:t>015</w:t>
            </w:r>
          </w:p>
        </w:tc>
      </w:tr>
      <w:tr w:rsidR="00D61C79" w:rsidRPr="00D61C79" w14:paraId="48B754E9" w14:textId="77777777" w:rsidTr="00DA34C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B0FFC5E" w14:textId="77777777" w:rsidR="00D61C79" w:rsidRPr="00D61C79" w:rsidRDefault="00D61C79" w:rsidP="00D61C79">
            <w:pPr>
              <w:spacing w:line="240" w:lineRule="auto"/>
            </w:pPr>
            <w:r w:rsidRPr="00D61C79">
              <w:rPr>
                <w:b/>
                <w:bCs/>
              </w:rPr>
              <w:t>Title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F519B16" w14:textId="77777777" w:rsidR="00D61C79" w:rsidRPr="00A015CA" w:rsidRDefault="00A015CA" w:rsidP="00D61C79">
            <w:pPr>
              <w:spacing w:line="240" w:lineRule="auto"/>
              <w:rPr>
                <w:b/>
              </w:rPr>
            </w:pPr>
            <w:r w:rsidRPr="00A015CA">
              <w:rPr>
                <w:b/>
              </w:rPr>
              <w:t>ACTIVITY CODE</w:t>
            </w:r>
          </w:p>
        </w:tc>
      </w:tr>
      <w:tr w:rsidR="006C1CDE" w:rsidRPr="00D61C79" w14:paraId="5F9A7561" w14:textId="77777777" w:rsidTr="00DA34C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C415825" w14:textId="77777777" w:rsidR="006C1CDE" w:rsidRPr="006C1CDE" w:rsidRDefault="006C1CDE" w:rsidP="0067243B">
            <w:pPr>
              <w:rPr>
                <w:b/>
              </w:rPr>
            </w:pPr>
            <w:r w:rsidRPr="006C1CDE">
              <w:rPr>
                <w:b/>
              </w:rPr>
              <w:t>Date of Origination</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1DF53B1" w14:textId="532B3443" w:rsidR="006C1CDE" w:rsidRDefault="006C1CDE" w:rsidP="00F909B9">
            <w:r w:rsidRPr="00432BDB">
              <w:t>23 January 2013</w:t>
            </w:r>
          </w:p>
        </w:tc>
      </w:tr>
      <w:tr w:rsidR="005C64BB" w:rsidRPr="00D61C79" w14:paraId="72CBBF3F" w14:textId="77777777" w:rsidTr="00DA34CE">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3960066" w14:textId="77777777" w:rsidR="005C64BB" w:rsidRPr="006C1CDE" w:rsidRDefault="005C64BB" w:rsidP="0067243B">
            <w:pPr>
              <w:rPr>
                <w:b/>
              </w:rPr>
            </w:pPr>
            <w:r w:rsidRPr="005C64BB">
              <w:rPr>
                <w:b/>
              </w:rPr>
              <w:t>Date of Revision</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C9A340D" w14:textId="77777777" w:rsidR="005C64BB" w:rsidRPr="00432BDB" w:rsidRDefault="005C64BB" w:rsidP="0067243B"/>
        </w:tc>
      </w:tr>
      <w:tr w:rsidR="00D61C79" w:rsidRPr="00D61C79" w14:paraId="2B6102AE" w14:textId="77777777" w:rsidTr="00DA34CE">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D74BCB7" w14:textId="77777777" w:rsidR="00D61C79" w:rsidRPr="00D61C79" w:rsidRDefault="00D61C79" w:rsidP="00D61C79">
            <w:pPr>
              <w:spacing w:line="240" w:lineRule="auto"/>
            </w:pPr>
            <w:r w:rsidRPr="00D61C79">
              <w:rPr>
                <w:b/>
                <w:bCs/>
              </w:rPr>
              <w:lastRenderedPageBreak/>
              <w:t>Principle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2787073" w14:textId="77777777" w:rsidR="00D61C79" w:rsidRDefault="00D61C79" w:rsidP="00F909B9">
            <w:pPr>
              <w:spacing w:line="240" w:lineRule="auto"/>
              <w:jc w:val="both"/>
            </w:pPr>
            <w:r w:rsidRPr="00D61C79">
              <w:t xml:space="preserve">The Mapping Service Team will not map SNOMED CT concepts to the supplementary Activity code and will not be providing guidance related to or including the Activity code. </w:t>
            </w:r>
          </w:p>
          <w:p w14:paraId="3B80D418" w14:textId="77777777" w:rsidR="00F909B9" w:rsidRPr="00D61C79" w:rsidRDefault="00F909B9" w:rsidP="00F909B9">
            <w:pPr>
              <w:spacing w:line="240" w:lineRule="auto"/>
              <w:jc w:val="both"/>
            </w:pPr>
          </w:p>
          <w:p w14:paraId="717EDFEA" w14:textId="77777777" w:rsidR="00D61C79" w:rsidRPr="00D61C79" w:rsidRDefault="00D61C79" w:rsidP="00F909B9">
            <w:pPr>
              <w:spacing w:line="240" w:lineRule="auto"/>
              <w:jc w:val="both"/>
            </w:pPr>
            <w:r w:rsidRPr="00D61C79">
              <w:t>Assignment of the Activity code is based on country –specific rules with each region either not adopting the code (for example, in the UK) or following local conventions.</w:t>
            </w:r>
          </w:p>
        </w:tc>
      </w:tr>
      <w:tr w:rsidR="00D61C79" w:rsidRPr="00D61C79" w14:paraId="3FBEFCA4" w14:textId="77777777" w:rsidTr="00DA34CE">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3B08BA0" w14:textId="77777777" w:rsidR="00D61C79" w:rsidRPr="00D61C79" w:rsidRDefault="00D61C79" w:rsidP="00D61C79">
            <w:pPr>
              <w:spacing w:line="240" w:lineRule="auto"/>
            </w:pPr>
            <w:r w:rsidRPr="00D61C79">
              <w:rPr>
                <w:b/>
                <w:bCs/>
              </w:rPr>
              <w:t>Example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6E95EBA" w14:textId="77777777" w:rsidR="00D61C79" w:rsidRPr="00D61C79" w:rsidRDefault="00D61C79" w:rsidP="00D61C79">
            <w:pPr>
              <w:spacing w:line="240" w:lineRule="auto"/>
              <w:rPr>
                <w:b/>
                <w:bCs/>
              </w:rPr>
            </w:pPr>
          </w:p>
          <w:p w14:paraId="585569D2" w14:textId="77777777" w:rsidR="00D61C79" w:rsidRDefault="00D61C79" w:rsidP="00D61C79">
            <w:pPr>
              <w:spacing w:line="240" w:lineRule="auto"/>
            </w:pPr>
            <w:r w:rsidRPr="00D61C79">
              <w:rPr>
                <w:noProof/>
                <w:lang w:eastAsia="en-US"/>
              </w:rPr>
              <w:drawing>
                <wp:inline distT="0" distB="0" distL="0" distR="0" wp14:anchorId="5305072F" wp14:editId="02F17550">
                  <wp:extent cx="5248790"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4958" cy="3890767"/>
                          </a:xfrm>
                          <a:prstGeom prst="rect">
                            <a:avLst/>
                          </a:prstGeom>
                          <a:noFill/>
                          <a:ln>
                            <a:noFill/>
                          </a:ln>
                        </pic:spPr>
                      </pic:pic>
                    </a:graphicData>
                  </a:graphic>
                </wp:inline>
              </w:drawing>
            </w:r>
          </w:p>
          <w:p w14:paraId="21E3EB1A" w14:textId="77777777" w:rsidR="00F909B9" w:rsidRPr="00D61C79" w:rsidRDefault="00F909B9" w:rsidP="00D61C79">
            <w:pPr>
              <w:spacing w:line="240" w:lineRule="auto"/>
            </w:pPr>
          </w:p>
        </w:tc>
      </w:tr>
      <w:tr w:rsidR="00D61C79" w:rsidRPr="00D61C79" w14:paraId="3611AA9E" w14:textId="77777777" w:rsidTr="00DA34CE">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CEF0243" w14:textId="77777777" w:rsidR="00D61C79" w:rsidRPr="00D61C79" w:rsidRDefault="00D61C79" w:rsidP="00D61C79">
            <w:pPr>
              <w:spacing w:line="240" w:lineRule="auto"/>
            </w:pPr>
            <w:r w:rsidRPr="00D61C79">
              <w:rPr>
                <w:b/>
                <w:bCs/>
              </w:rPr>
              <w:t>Reference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DE42FFB" w14:textId="77777777" w:rsidR="00D61C79" w:rsidRPr="00D61C79" w:rsidRDefault="00D61C79" w:rsidP="00D61C79">
            <w:pPr>
              <w:spacing w:line="240" w:lineRule="auto"/>
            </w:pPr>
            <w:r w:rsidRPr="00D61C79">
              <w:t>ICD-10 (2008) Online Training</w:t>
            </w:r>
          </w:p>
        </w:tc>
      </w:tr>
    </w:tbl>
    <w:p w14:paraId="5ECB41BE" w14:textId="77777777" w:rsidR="00927185" w:rsidRDefault="00927185">
      <w:pPr>
        <w:spacing w:line="240" w:lineRule="auto"/>
      </w:pPr>
    </w:p>
    <w:p w14:paraId="36A607C4" w14:textId="77777777" w:rsidR="00D61C79" w:rsidRDefault="00D61C79">
      <w:pPr>
        <w:spacing w:line="240" w:lineRule="auto"/>
      </w:pPr>
    </w:p>
    <w:p w14:paraId="1A84B9B4" w14:textId="77777777" w:rsidR="00D61C79" w:rsidRDefault="00D61C79">
      <w:pPr>
        <w:spacing w:line="240" w:lineRule="auto"/>
      </w:pPr>
    </w:p>
    <w:p w14:paraId="65DB6BE8" w14:textId="77777777" w:rsidR="00FD3AB7" w:rsidRDefault="00FD3AB7">
      <w:pPr>
        <w:spacing w:line="240" w:lineRule="auto"/>
      </w:pPr>
    </w:p>
    <w:tbl>
      <w:tblPr>
        <w:tblW w:w="10182" w:type="dxa"/>
        <w:tblLayout w:type="fixed"/>
        <w:tblCellMar>
          <w:left w:w="0" w:type="dxa"/>
          <w:right w:w="0" w:type="dxa"/>
        </w:tblCellMar>
        <w:tblLook w:val="0600" w:firstRow="0" w:lastRow="0" w:firstColumn="0" w:lastColumn="0" w:noHBand="1" w:noVBand="1"/>
      </w:tblPr>
      <w:tblGrid>
        <w:gridCol w:w="1378"/>
        <w:gridCol w:w="8804"/>
      </w:tblGrid>
      <w:tr w:rsidR="007F32F6" w:rsidRPr="009C3B1B" w14:paraId="69E6D835" w14:textId="77777777" w:rsidTr="004B5993">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DC78FA1" w14:textId="77777777" w:rsidR="007F32F6" w:rsidRPr="009C3B1B" w:rsidRDefault="007F32F6" w:rsidP="0077661C">
            <w:r w:rsidRPr="009C3B1B">
              <w:rPr>
                <w:b/>
                <w:bCs/>
              </w:rPr>
              <w:t>Principle Number</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BDDDFFD" w14:textId="7F9470F9" w:rsidR="007F32F6" w:rsidRPr="009C3B1B" w:rsidRDefault="007F32F6" w:rsidP="0077661C">
            <w:r>
              <w:rPr>
                <w:b/>
                <w:bCs/>
              </w:rPr>
              <w:t>016</w:t>
            </w:r>
          </w:p>
        </w:tc>
      </w:tr>
      <w:tr w:rsidR="007F32F6" w:rsidRPr="009C3B1B" w14:paraId="03AA1C99" w14:textId="77777777" w:rsidTr="004B5993">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801474A" w14:textId="77777777" w:rsidR="007F32F6" w:rsidRPr="009C3B1B" w:rsidRDefault="007F32F6" w:rsidP="0077661C">
            <w:r w:rsidRPr="009C3B1B">
              <w:rPr>
                <w:b/>
                <w:bCs/>
              </w:rPr>
              <w:t>Title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418BA26" w14:textId="77777777" w:rsidR="007F32F6" w:rsidRPr="00A015CA" w:rsidRDefault="00A015CA" w:rsidP="0077661C">
            <w:pPr>
              <w:rPr>
                <w:b/>
              </w:rPr>
            </w:pPr>
            <w:r w:rsidRPr="00A015CA">
              <w:rPr>
                <w:b/>
              </w:rPr>
              <w:t>MAPPING CONTEXT: ACQUIRED VERSUS CONGENITAL</w:t>
            </w:r>
          </w:p>
        </w:tc>
      </w:tr>
      <w:tr w:rsidR="004B5993" w:rsidRPr="009C3B1B" w14:paraId="4C7B54FC" w14:textId="77777777" w:rsidTr="004B5993">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017D66D" w14:textId="77777777" w:rsidR="004B5993" w:rsidRPr="004B5993" w:rsidRDefault="004B5993" w:rsidP="006C61A8">
            <w:pPr>
              <w:rPr>
                <w:b/>
              </w:rPr>
            </w:pPr>
            <w:r w:rsidRPr="004B5993">
              <w:rPr>
                <w:b/>
              </w:rPr>
              <w:t>Date of Origination</w:t>
            </w:r>
            <w:r w:rsidR="006C61A8">
              <w:rPr>
                <w:b/>
              </w:rPr>
              <w:t xml:space="preserve"> </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D89D9F5" w14:textId="77777777" w:rsidR="004B5993" w:rsidRDefault="002324A6" w:rsidP="002324A6">
            <w:r>
              <w:t>23</w:t>
            </w:r>
            <w:r w:rsidR="004B5993" w:rsidRPr="0011619E">
              <w:t xml:space="preserve"> January 2013</w:t>
            </w:r>
          </w:p>
        </w:tc>
      </w:tr>
      <w:tr w:rsidR="006B38CE" w:rsidRPr="009C3B1B" w14:paraId="671C7B32" w14:textId="77777777" w:rsidTr="004B5993">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2781E3D" w14:textId="77777777" w:rsidR="006B38CE" w:rsidRDefault="006B38CE">
            <w:r w:rsidRPr="003F4132">
              <w:rPr>
                <w:b/>
              </w:rPr>
              <w:lastRenderedPageBreak/>
              <w:t>Date of Revision</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52CEA12" w14:textId="77777777" w:rsidR="006B38CE" w:rsidRDefault="006B38CE"/>
        </w:tc>
      </w:tr>
      <w:tr w:rsidR="007F32F6" w:rsidRPr="009C3B1B" w14:paraId="40F55B2F" w14:textId="77777777" w:rsidTr="004B5993">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AAF1204" w14:textId="77777777" w:rsidR="007F32F6" w:rsidRPr="009C3B1B" w:rsidRDefault="007F32F6" w:rsidP="0077661C">
            <w:r w:rsidRPr="009C3B1B">
              <w:rPr>
                <w:b/>
                <w:bCs/>
              </w:rPr>
              <w:t>Principle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9531006" w14:textId="77777777" w:rsidR="007F32F6" w:rsidRDefault="007F32F6" w:rsidP="00F909B9">
            <w:pPr>
              <w:jc w:val="both"/>
            </w:pPr>
            <w:r>
              <w:t>A source concept which identifies origination as a congenital or acquired condition will be mapped to a target of congenital or acquired classification should one exist.</w:t>
            </w:r>
          </w:p>
          <w:p w14:paraId="429A9796" w14:textId="77777777" w:rsidR="007F32F6" w:rsidRDefault="007F32F6" w:rsidP="0077661C"/>
          <w:p w14:paraId="3FB6346D" w14:textId="77777777" w:rsidR="007F32F6" w:rsidRDefault="007F32F6" w:rsidP="00F909B9">
            <w:pPr>
              <w:jc w:val="both"/>
            </w:pPr>
            <w:r>
              <w:t xml:space="preserve"> If a source concept is general (i.e. does not specify congenital or acquired) the ICD-10 index will be searched for guidance of a default Map member, either "congenital" or "acquired". When a default is provided, this context will be employed to create one app</w:t>
            </w:r>
            <w:r w:rsidR="008A0767">
              <w:t xml:space="preserve">ropriate map adding map advice MAPPED </w:t>
            </w:r>
            <w:r w:rsidR="00B32FCC">
              <w:t xml:space="preserve">FOLLOWING </w:t>
            </w:r>
            <w:r w:rsidR="008A0767">
              <w:t>WHO GUIDANCE</w:t>
            </w:r>
            <w:r>
              <w:t>.</w:t>
            </w:r>
          </w:p>
          <w:p w14:paraId="4C0618C2" w14:textId="77777777" w:rsidR="007F32F6" w:rsidRDefault="007F32F6" w:rsidP="00F909B9">
            <w:pPr>
              <w:jc w:val="both"/>
            </w:pPr>
          </w:p>
          <w:p w14:paraId="20F0982E" w14:textId="77777777" w:rsidR="007F32F6" w:rsidRDefault="007F32F6" w:rsidP="00F909B9">
            <w:pPr>
              <w:jc w:val="both"/>
            </w:pPr>
            <w:r>
              <w:t>When the source concept is general and no default is provided in the ICD-10 index, the map specialist will create map rules relevant for all appropriate targets of congenital and acquired or else “not classifiable” when context information is not available. This is a very rare scenario as ICD-10 almost always provides a default ICD-10 code in the alphabetical index.</w:t>
            </w:r>
          </w:p>
          <w:p w14:paraId="490ADE0C" w14:textId="77777777" w:rsidR="007F32F6" w:rsidRPr="009C3B1B" w:rsidRDefault="007F32F6" w:rsidP="0077661C"/>
        </w:tc>
      </w:tr>
      <w:tr w:rsidR="007F32F6" w:rsidRPr="009C3B1B" w14:paraId="7A6D5E95" w14:textId="77777777" w:rsidTr="004B5993">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FB7F856" w14:textId="77777777" w:rsidR="007F32F6" w:rsidRPr="009C3B1B" w:rsidRDefault="007F32F6" w:rsidP="0077661C">
            <w:r w:rsidRPr="009C3B1B">
              <w:rPr>
                <w:b/>
                <w:bCs/>
              </w:rPr>
              <w:t>Example</w:t>
            </w:r>
            <w:r>
              <w:rPr>
                <w:b/>
                <w:bCs/>
              </w:rPr>
              <w:t>(s)</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BEC20C" w14:textId="77777777" w:rsidR="007F32F6" w:rsidRDefault="007F32F6" w:rsidP="0077661C">
            <w:pPr>
              <w:rPr>
                <w:b/>
                <w:bCs/>
              </w:rPr>
            </w:pPr>
            <w:r w:rsidRPr="00C0752E">
              <w:rPr>
                <w:b/>
                <w:bCs/>
              </w:rPr>
              <w:t>236449008</w:t>
            </w:r>
            <w:r>
              <w:rPr>
                <w:b/>
                <w:bCs/>
              </w:rPr>
              <w:t xml:space="preserve"> </w:t>
            </w:r>
            <w:r w:rsidRPr="006860EA">
              <w:rPr>
                <w:b/>
                <w:bCs/>
              </w:rPr>
              <w:t>Unilateral-small-kidney-with-contralateral-hypertrophy</w:t>
            </w:r>
          </w:p>
          <w:p w14:paraId="04273927" w14:textId="77777777" w:rsidR="007F32F6" w:rsidRDefault="007F32F6" w:rsidP="0077661C">
            <w:pPr>
              <w:rPr>
                <w:bCs/>
              </w:rPr>
            </w:pPr>
          </w:p>
          <w:p w14:paraId="71F73981" w14:textId="4E64E4BD" w:rsidR="007F32F6" w:rsidRDefault="00314B29" w:rsidP="00F909B9">
            <w:pPr>
              <w:jc w:val="both"/>
              <w:rPr>
                <w:bCs/>
              </w:rPr>
            </w:pPr>
            <w:r>
              <w:rPr>
                <w:bCs/>
              </w:rPr>
              <w:t>In SNOMED CT this concept is defined as a unilateral small kidney with no further detail.</w:t>
            </w:r>
            <w:r w:rsidR="00F909B9">
              <w:rPr>
                <w:bCs/>
              </w:rPr>
              <w:t xml:space="preserve">  </w:t>
            </w:r>
            <w:r w:rsidR="007F32F6">
              <w:rPr>
                <w:bCs/>
              </w:rPr>
              <w:t>Unilateral s</w:t>
            </w:r>
            <w:r w:rsidR="007F32F6" w:rsidRPr="006860EA">
              <w:rPr>
                <w:bCs/>
              </w:rPr>
              <w:t>mall kidney only has a</w:t>
            </w:r>
            <w:r w:rsidR="007F32F6">
              <w:rPr>
                <w:bCs/>
              </w:rPr>
              <w:t>n ICD-10</w:t>
            </w:r>
            <w:r w:rsidR="007F32F6" w:rsidRPr="006860EA">
              <w:rPr>
                <w:bCs/>
              </w:rPr>
              <w:t xml:space="preserve"> code for the </w:t>
            </w:r>
            <w:r w:rsidR="007F32F6">
              <w:rPr>
                <w:bCs/>
              </w:rPr>
              <w:t>acquired condition; contralateral hypertrophy has a default code of the acquired condition</w:t>
            </w:r>
            <w:r w:rsidR="007F32F6">
              <w:t xml:space="preserve"> </w:t>
            </w:r>
            <w:r w:rsidR="007F32F6" w:rsidRPr="00E230D8">
              <w:rPr>
                <w:bCs/>
              </w:rPr>
              <w:t xml:space="preserve">in the ICD-10 </w:t>
            </w:r>
            <w:r w:rsidR="002324A6" w:rsidRPr="00E230D8">
              <w:rPr>
                <w:bCs/>
              </w:rPr>
              <w:t>index</w:t>
            </w:r>
            <w:r w:rsidR="002324A6">
              <w:rPr>
                <w:bCs/>
              </w:rPr>
              <w:t xml:space="preserve">. </w:t>
            </w:r>
          </w:p>
          <w:p w14:paraId="040AF8F7" w14:textId="77777777" w:rsidR="00314B29" w:rsidRDefault="00314B29" w:rsidP="0077661C">
            <w:pPr>
              <w:rPr>
                <w:bCs/>
              </w:rPr>
            </w:pPr>
          </w:p>
          <w:p w14:paraId="33FDE11D" w14:textId="2DB1F705" w:rsidR="00314B29" w:rsidRDefault="00314B29" w:rsidP="00F909B9">
            <w:pPr>
              <w:ind w:left="1304"/>
              <w:rPr>
                <w:bCs/>
              </w:rPr>
            </w:pPr>
            <w:r>
              <w:rPr>
                <w:bCs/>
              </w:rPr>
              <w:t>Small(ness)</w:t>
            </w:r>
          </w:p>
          <w:p w14:paraId="313B9E42" w14:textId="57331BB9" w:rsidR="00453731" w:rsidRDefault="00453731" w:rsidP="00F909B9">
            <w:pPr>
              <w:ind w:left="1304"/>
              <w:rPr>
                <w:bCs/>
              </w:rPr>
            </w:pPr>
            <w:r>
              <w:rPr>
                <w:bCs/>
              </w:rPr>
              <w:t>- kidney (unknown cause) N27.9</w:t>
            </w:r>
          </w:p>
          <w:p w14:paraId="5EBB6890" w14:textId="0B2A4A3A" w:rsidR="00453731" w:rsidRDefault="00453731" w:rsidP="00F909B9">
            <w:pPr>
              <w:ind w:left="1304"/>
              <w:rPr>
                <w:bCs/>
              </w:rPr>
            </w:pPr>
            <w:r>
              <w:rPr>
                <w:bCs/>
              </w:rPr>
              <w:t>-- unilateral N27.0</w:t>
            </w:r>
          </w:p>
          <w:p w14:paraId="34660845" w14:textId="77777777" w:rsidR="007F32F6" w:rsidRPr="00F909B9" w:rsidRDefault="007F32F6" w:rsidP="00F909B9">
            <w:pPr>
              <w:ind w:left="1304"/>
              <w:rPr>
                <w:bCs/>
                <w:sz w:val="24"/>
              </w:rPr>
            </w:pPr>
          </w:p>
          <w:p w14:paraId="49580307" w14:textId="77777777" w:rsidR="007F32F6" w:rsidRPr="00F909B9" w:rsidRDefault="007F32F6" w:rsidP="00F909B9">
            <w:pPr>
              <w:autoSpaceDE w:val="0"/>
              <w:autoSpaceDN w:val="0"/>
              <w:adjustRightInd w:val="0"/>
              <w:spacing w:line="200" w:lineRule="exact"/>
              <w:ind w:left="1484" w:hanging="180"/>
              <w:outlineLvl w:val="0"/>
              <w:rPr>
                <w:rFonts w:ascii="Times New Roman" w:hAnsi="Times New Roman"/>
                <w:b/>
                <w:bCs/>
                <w:sz w:val="24"/>
              </w:rPr>
            </w:pPr>
            <w:r w:rsidRPr="00F909B9">
              <w:rPr>
                <w:rFonts w:ascii="Times New Roman" w:hAnsi="Times New Roman"/>
                <w:b/>
                <w:bCs/>
                <w:sz w:val="24"/>
              </w:rPr>
              <w:t>Hypertrophy, hypertrophic</w:t>
            </w:r>
          </w:p>
          <w:p w14:paraId="5078F3B7" w14:textId="77777777" w:rsidR="007F32F6" w:rsidRPr="00F909B9" w:rsidRDefault="007F32F6" w:rsidP="00F909B9">
            <w:pPr>
              <w:autoSpaceDE w:val="0"/>
              <w:autoSpaceDN w:val="0"/>
              <w:adjustRightInd w:val="0"/>
              <w:spacing w:line="200" w:lineRule="exact"/>
              <w:ind w:left="1484" w:hanging="180"/>
              <w:outlineLvl w:val="1"/>
              <w:rPr>
                <w:rFonts w:ascii="Times New Roman" w:hAnsi="Times New Roman"/>
                <w:sz w:val="24"/>
              </w:rPr>
            </w:pPr>
            <w:r w:rsidRPr="00F909B9">
              <w:rPr>
                <w:rFonts w:ascii="Times New Roman" w:hAnsi="Times New Roman"/>
                <w:sz w:val="24"/>
              </w:rPr>
              <w:t xml:space="preserve">–  kidney (compensatory)  </w:t>
            </w:r>
            <w:r w:rsidRPr="00F909B9">
              <w:rPr>
                <w:rFonts w:ascii="Times New Roman" w:hAnsi="Times New Roman"/>
                <w:color w:val="000000"/>
                <w:sz w:val="24"/>
              </w:rPr>
              <w:t>N28.8</w:t>
            </w:r>
          </w:p>
          <w:p w14:paraId="4B2A9AF5" w14:textId="77777777" w:rsidR="007F32F6" w:rsidRPr="00F909B9" w:rsidRDefault="007F32F6" w:rsidP="00F909B9">
            <w:pPr>
              <w:autoSpaceDE w:val="0"/>
              <w:autoSpaceDN w:val="0"/>
              <w:adjustRightInd w:val="0"/>
              <w:spacing w:line="200" w:lineRule="exact"/>
              <w:ind w:left="1664" w:hanging="360"/>
              <w:outlineLvl w:val="2"/>
              <w:rPr>
                <w:rFonts w:ascii="Times New Roman" w:hAnsi="Times New Roman"/>
                <w:sz w:val="24"/>
              </w:rPr>
            </w:pPr>
            <w:r w:rsidRPr="00F909B9">
              <w:rPr>
                <w:rFonts w:ascii="Times New Roman" w:hAnsi="Times New Roman"/>
                <w:sz w:val="24"/>
              </w:rPr>
              <w:t xml:space="preserve">–  –  congenital  </w:t>
            </w:r>
            <w:r w:rsidRPr="00F909B9">
              <w:rPr>
                <w:rFonts w:ascii="Times New Roman" w:hAnsi="Times New Roman"/>
                <w:color w:val="000000"/>
                <w:sz w:val="24"/>
              </w:rPr>
              <w:t>Q63.3</w:t>
            </w:r>
          </w:p>
          <w:p w14:paraId="3C877CED" w14:textId="77777777" w:rsidR="007F32F6" w:rsidRDefault="007F32F6" w:rsidP="0077661C">
            <w:pPr>
              <w:rPr>
                <w:bCs/>
              </w:rPr>
            </w:pPr>
          </w:p>
          <w:p w14:paraId="34D0545C" w14:textId="77777777" w:rsidR="007F32F6" w:rsidRDefault="007F32F6" w:rsidP="0077661C">
            <w:pPr>
              <w:rPr>
                <w:b/>
                <w:bCs/>
              </w:rPr>
            </w:pPr>
          </w:p>
          <w:p w14:paraId="3741131B" w14:textId="77777777" w:rsidR="007F32F6" w:rsidRDefault="00C43594" w:rsidP="0077661C">
            <w:pPr>
              <w:rPr>
                <w:b/>
              </w:rPr>
            </w:pPr>
            <w:r>
              <w:lastRenderedPageBreak/>
              <w:pict w14:anchorId="042E2C5F">
                <v:shape id="_x0000_i1047" type="#_x0000_t75" style="width:492.8pt;height:429.2pt">
                  <v:imagedata r:id="rId52" o:title=""/>
                </v:shape>
              </w:pict>
            </w:r>
          </w:p>
          <w:p w14:paraId="5686C9CD" w14:textId="77777777" w:rsidR="007F32F6" w:rsidRDefault="007F32F6" w:rsidP="0077661C">
            <w:pPr>
              <w:rPr>
                <w:b/>
              </w:rPr>
            </w:pPr>
          </w:p>
          <w:p w14:paraId="0BF892E5" w14:textId="77777777" w:rsidR="000C4AD1" w:rsidRDefault="000C4AD1" w:rsidP="0077661C">
            <w:pPr>
              <w:rPr>
                <w:b/>
              </w:rPr>
            </w:pPr>
          </w:p>
          <w:p w14:paraId="5A28115D" w14:textId="77777777" w:rsidR="000C4AD1" w:rsidRDefault="000C4AD1" w:rsidP="0077661C">
            <w:pPr>
              <w:rPr>
                <w:b/>
              </w:rPr>
            </w:pPr>
          </w:p>
          <w:p w14:paraId="4E2F0323" w14:textId="77777777" w:rsidR="000C4AD1" w:rsidRDefault="000C4AD1" w:rsidP="0077661C">
            <w:pPr>
              <w:rPr>
                <w:b/>
              </w:rPr>
            </w:pPr>
          </w:p>
          <w:p w14:paraId="7C983432" w14:textId="77777777" w:rsidR="000C4AD1" w:rsidRDefault="000C4AD1" w:rsidP="0077661C">
            <w:pPr>
              <w:rPr>
                <w:b/>
              </w:rPr>
            </w:pPr>
          </w:p>
          <w:p w14:paraId="7617643D" w14:textId="77777777" w:rsidR="007F32F6" w:rsidRPr="009C3B1B" w:rsidRDefault="007F32F6" w:rsidP="0077661C">
            <w:pPr>
              <w:autoSpaceDE w:val="0"/>
              <w:autoSpaceDN w:val="0"/>
              <w:adjustRightInd w:val="0"/>
              <w:spacing w:line="200" w:lineRule="exact"/>
              <w:ind w:left="360" w:hanging="360"/>
              <w:outlineLvl w:val="2"/>
            </w:pPr>
          </w:p>
        </w:tc>
      </w:tr>
      <w:tr w:rsidR="007F32F6" w:rsidRPr="009C3B1B" w14:paraId="50BDC16D" w14:textId="77777777" w:rsidTr="004B5993">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0D28605" w14:textId="77777777" w:rsidR="007F32F6" w:rsidRPr="009C3B1B" w:rsidRDefault="007F32F6" w:rsidP="0077661C">
            <w:r w:rsidRPr="009C3B1B">
              <w:rPr>
                <w:b/>
                <w:bCs/>
              </w:rPr>
              <w:lastRenderedPageBreak/>
              <w:t>Reference</w:t>
            </w:r>
          </w:p>
        </w:tc>
        <w:tc>
          <w:tcPr>
            <w:tcW w:w="88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6C4C74" w14:textId="5FFE0A1E" w:rsidR="007F32F6" w:rsidRPr="009C3B1B" w:rsidRDefault="007F32F6" w:rsidP="00453731">
            <w:r>
              <w:t xml:space="preserve">Mapping SNOMED CT to ICD-10 Technical Specifications, 11.5 </w:t>
            </w:r>
            <w:r w:rsidRPr="00A34C5D">
              <w:t>Ma</w:t>
            </w:r>
            <w:r>
              <w:t>pping Context: Acquired versus C</w:t>
            </w:r>
            <w:r w:rsidRPr="00A34C5D">
              <w:t>ongenital</w:t>
            </w:r>
            <w:r>
              <w:t xml:space="preserve"> </w:t>
            </w:r>
          </w:p>
        </w:tc>
      </w:tr>
    </w:tbl>
    <w:p w14:paraId="25B0DDD7" w14:textId="77777777" w:rsidR="00F909B9" w:rsidRDefault="00F909B9"/>
    <w:tbl>
      <w:tblPr>
        <w:tblW w:w="10182" w:type="dxa"/>
        <w:tblLayout w:type="fixed"/>
        <w:tblCellMar>
          <w:left w:w="0" w:type="dxa"/>
          <w:right w:w="0" w:type="dxa"/>
        </w:tblCellMar>
        <w:tblLook w:val="0600" w:firstRow="0" w:lastRow="0" w:firstColumn="0" w:lastColumn="0" w:noHBand="1" w:noVBand="1"/>
      </w:tblPr>
      <w:tblGrid>
        <w:gridCol w:w="1520"/>
        <w:gridCol w:w="8662"/>
      </w:tblGrid>
      <w:tr w:rsidR="00D61C79" w:rsidRPr="00D61C79" w14:paraId="21C53E79" w14:textId="77777777" w:rsidTr="00F909B9">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AB250C9" w14:textId="77777777" w:rsidR="00D61C79" w:rsidRPr="00D61C79" w:rsidRDefault="00D61C79" w:rsidP="00D61C79">
            <w:pPr>
              <w:spacing w:line="240" w:lineRule="auto"/>
            </w:pPr>
            <w:r w:rsidRPr="00D61C79">
              <w:rPr>
                <w:b/>
                <w:bCs/>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5D1EEDC" w14:textId="46F6603A" w:rsidR="00D61C79" w:rsidRPr="00D61C79" w:rsidRDefault="00C05751" w:rsidP="00F909B9">
            <w:pPr>
              <w:spacing w:line="240" w:lineRule="auto"/>
            </w:pPr>
            <w:r>
              <w:rPr>
                <w:b/>
                <w:bCs/>
              </w:rPr>
              <w:t>0</w:t>
            </w:r>
            <w:r w:rsidR="007B5FBD">
              <w:rPr>
                <w:b/>
                <w:bCs/>
              </w:rPr>
              <w:t>17</w:t>
            </w:r>
          </w:p>
        </w:tc>
      </w:tr>
      <w:tr w:rsidR="00D61C79" w:rsidRPr="00D61C79" w14:paraId="4FDA2144" w14:textId="77777777" w:rsidTr="008A0767">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6FA658D" w14:textId="77777777" w:rsidR="00D61C79" w:rsidRPr="00D61C79" w:rsidRDefault="00D61C79" w:rsidP="00D61C79">
            <w:pPr>
              <w:spacing w:line="240" w:lineRule="auto"/>
            </w:pPr>
            <w:r w:rsidRPr="00D61C79">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vAlign w:val="center"/>
            <w:hideMark/>
          </w:tcPr>
          <w:p w14:paraId="6F169189" w14:textId="77777777" w:rsidR="00D61C79" w:rsidRPr="002E7AAF" w:rsidRDefault="002E7AAF" w:rsidP="00D61C79">
            <w:pPr>
              <w:spacing w:line="240" w:lineRule="auto"/>
              <w:rPr>
                <w:b/>
              </w:rPr>
            </w:pPr>
            <w:r w:rsidRPr="002E7AAF">
              <w:rPr>
                <w:b/>
              </w:rPr>
              <w:t>JUDGMENTAL ASSIGNMENT OF THE TARGET ICD-10 CODE</w:t>
            </w:r>
          </w:p>
        </w:tc>
      </w:tr>
      <w:tr w:rsidR="00810564" w:rsidRPr="00D61C79" w14:paraId="50A76749" w14:textId="77777777" w:rsidTr="0067243B">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E3B0823" w14:textId="77777777" w:rsidR="00810564" w:rsidRPr="00810564" w:rsidRDefault="00810564" w:rsidP="0067243B">
            <w:pPr>
              <w:rPr>
                <w:b/>
              </w:rPr>
            </w:pPr>
            <w:r w:rsidRPr="00810564">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9B43022" w14:textId="34DE3879" w:rsidR="00810564" w:rsidRDefault="00810564" w:rsidP="00F909B9">
            <w:r w:rsidRPr="00720AAB">
              <w:t>23 January 2013</w:t>
            </w:r>
          </w:p>
        </w:tc>
      </w:tr>
      <w:tr w:rsidR="006B38CE" w:rsidRPr="00D61C79" w14:paraId="48D0BC58" w14:textId="77777777" w:rsidTr="0067243B">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1323AAE" w14:textId="77777777" w:rsidR="006B38CE" w:rsidRPr="00810564" w:rsidRDefault="006B38CE" w:rsidP="0067243B">
            <w:pPr>
              <w:rPr>
                <w:b/>
              </w:rPr>
            </w:pPr>
            <w:r w:rsidRPr="006B38CE">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F01F2E9" w14:textId="77777777" w:rsidR="006B38CE" w:rsidRPr="00720AAB" w:rsidRDefault="006B38CE" w:rsidP="0067243B"/>
        </w:tc>
      </w:tr>
      <w:tr w:rsidR="00D61C79" w:rsidRPr="00D61C79" w14:paraId="00A24933" w14:textId="77777777" w:rsidTr="008A0767">
        <w:trPr>
          <w:trHeight w:val="1009"/>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AD664CC" w14:textId="77777777" w:rsidR="00D61C79" w:rsidRPr="00D61C79" w:rsidRDefault="00D61C79" w:rsidP="00D61C79">
            <w:pPr>
              <w:spacing w:line="240" w:lineRule="auto"/>
            </w:pPr>
            <w:r w:rsidRPr="00D61C79">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DE59E01" w14:textId="6A7B4B76" w:rsidR="00D61C79" w:rsidRDefault="00D61C79" w:rsidP="00F909B9">
            <w:pPr>
              <w:spacing w:line="240" w:lineRule="auto"/>
              <w:jc w:val="both"/>
            </w:pPr>
            <w:r w:rsidRPr="00D61C79">
              <w:t xml:space="preserve">If the </w:t>
            </w:r>
            <w:r w:rsidR="006F096D">
              <w:t>clinical finding</w:t>
            </w:r>
            <w:r w:rsidR="00453731">
              <w:t xml:space="preserve">, event, or situation represented by </w:t>
            </w:r>
            <w:r w:rsidRPr="00D61C79">
              <w:t>the SNOMED CT concept cannot be located in the ICD-10 Index, Volume 2, then a judgmental assignment of a code(s) must be made. The map</w:t>
            </w:r>
            <w:r w:rsidR="00925404">
              <w:t>ping</w:t>
            </w:r>
            <w:r w:rsidRPr="00D61C79">
              <w:t xml:space="preserve"> specialist uses experience, logic, reason, precedent and research to form an opinion allowing a decision to be reached about which is the most appropriate ICD-10 code to assign as the target map. </w:t>
            </w:r>
          </w:p>
          <w:p w14:paraId="4CEB7989" w14:textId="77777777" w:rsidR="000745AF" w:rsidRPr="00D61C79" w:rsidRDefault="000745AF" w:rsidP="00D61C79">
            <w:pPr>
              <w:spacing w:line="240" w:lineRule="auto"/>
            </w:pPr>
          </w:p>
        </w:tc>
      </w:tr>
      <w:tr w:rsidR="00360013" w:rsidRPr="00D61C79" w14:paraId="6695AEE1" w14:textId="77777777" w:rsidTr="0067243B">
        <w:trPr>
          <w:trHeight w:val="33"/>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CDEE77E" w14:textId="77777777" w:rsidR="00360013" w:rsidRPr="00D61C79" w:rsidRDefault="00360013" w:rsidP="0067243B">
            <w:pPr>
              <w:spacing w:line="240" w:lineRule="auto"/>
            </w:pPr>
            <w:r w:rsidRPr="00D61C79">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E63AEEE" w14:textId="77777777" w:rsidR="00360013" w:rsidRPr="00D61C79" w:rsidRDefault="00360013" w:rsidP="0067243B">
            <w:pPr>
              <w:spacing w:line="240" w:lineRule="auto"/>
              <w:rPr>
                <w:bCs/>
              </w:rPr>
            </w:pPr>
            <w:r w:rsidRPr="00D61C79">
              <w:rPr>
                <w:bCs/>
              </w:rPr>
              <w:t xml:space="preserve">How to Map ‘Judgmental’ codes:  </w:t>
            </w:r>
          </w:p>
          <w:p w14:paraId="113AC3E5" w14:textId="77777777" w:rsidR="00360013" w:rsidRPr="00D61C79" w:rsidRDefault="00360013" w:rsidP="0067243B">
            <w:pPr>
              <w:spacing w:line="240" w:lineRule="auto"/>
              <w:rPr>
                <w:bCs/>
              </w:rPr>
            </w:pPr>
          </w:p>
          <w:p w14:paraId="1679DD18" w14:textId="77777777" w:rsidR="00360013" w:rsidRPr="00D61C79" w:rsidRDefault="00360013" w:rsidP="00F909B9">
            <w:pPr>
              <w:spacing w:line="240" w:lineRule="auto"/>
              <w:jc w:val="both"/>
              <w:rPr>
                <w:bCs/>
              </w:rPr>
            </w:pPr>
            <w:r w:rsidRPr="00D61C79">
              <w:rPr>
                <w:bCs/>
              </w:rPr>
              <w:t>1 Check all guidance, analyze the index and use all other resources and if a code is not explicitly stated then a subjective judgment is required.</w:t>
            </w:r>
          </w:p>
          <w:p w14:paraId="5C239E56" w14:textId="77777777" w:rsidR="00360013" w:rsidRPr="00D61C79" w:rsidRDefault="00360013" w:rsidP="0067243B">
            <w:pPr>
              <w:spacing w:line="240" w:lineRule="auto"/>
              <w:rPr>
                <w:bCs/>
              </w:rPr>
            </w:pPr>
          </w:p>
          <w:p w14:paraId="5D7E210F" w14:textId="77777777" w:rsidR="00360013" w:rsidRPr="00D61C79" w:rsidRDefault="00360013" w:rsidP="00F909B9">
            <w:pPr>
              <w:spacing w:line="240" w:lineRule="auto"/>
              <w:jc w:val="both"/>
              <w:rPr>
                <w:bCs/>
              </w:rPr>
            </w:pPr>
            <w:r w:rsidRPr="00D61C79">
              <w:rPr>
                <w:bCs/>
              </w:rPr>
              <w:t xml:space="preserve">2 </w:t>
            </w:r>
            <w:r w:rsidR="00186FDC">
              <w:rPr>
                <w:bCs/>
              </w:rPr>
              <w:t xml:space="preserve">if there is a debate as to the correct code then </w:t>
            </w:r>
            <w:r w:rsidR="00186FDC" w:rsidRPr="00D61C79">
              <w:rPr>
                <w:bCs/>
              </w:rPr>
              <w:t xml:space="preserve">flag </w:t>
            </w:r>
            <w:r w:rsidRPr="00D61C79">
              <w:rPr>
                <w:bCs/>
              </w:rPr>
              <w:t xml:space="preserve">up in the Notes section that a “judgmental assignment” has been made with </w:t>
            </w:r>
            <w:r w:rsidRPr="00186FDC">
              <w:rPr>
                <w:b/>
                <w:bCs/>
              </w:rPr>
              <w:t>all the supporting evidence and references included</w:t>
            </w:r>
            <w:r w:rsidR="00186FDC" w:rsidRPr="00186FDC">
              <w:rPr>
                <w:b/>
                <w:bCs/>
              </w:rPr>
              <w:t xml:space="preserve"> as Notes</w:t>
            </w:r>
            <w:r w:rsidRPr="00D61C79">
              <w:rPr>
                <w:bCs/>
              </w:rPr>
              <w:t>, and check the “Flag for Map Lead” tick box.</w:t>
            </w:r>
          </w:p>
          <w:p w14:paraId="4AC711CB" w14:textId="77777777" w:rsidR="00360013" w:rsidRPr="00D61C79" w:rsidRDefault="00360013" w:rsidP="0067243B">
            <w:pPr>
              <w:spacing w:line="240" w:lineRule="auto"/>
              <w:rPr>
                <w:bCs/>
              </w:rPr>
            </w:pPr>
          </w:p>
          <w:p w14:paraId="424EDD89" w14:textId="77777777" w:rsidR="00360013" w:rsidRPr="00D61C79" w:rsidRDefault="00C43594" w:rsidP="0067243B">
            <w:pPr>
              <w:spacing w:line="240" w:lineRule="auto"/>
            </w:pPr>
            <w:r>
              <w:pict w14:anchorId="7A68F5BA">
                <v:shape id="_x0000_i1048" type="#_x0000_t75" style="width:6in;height:308.55pt">
                  <v:imagedata r:id="rId53" o:title=""/>
                </v:shape>
              </w:pict>
            </w:r>
          </w:p>
        </w:tc>
      </w:tr>
    </w:tbl>
    <w:p w14:paraId="1762CCFA" w14:textId="77777777" w:rsidR="00D61C79" w:rsidRDefault="00D61C79">
      <w:pPr>
        <w:spacing w:line="240" w:lineRule="auto"/>
      </w:pPr>
    </w:p>
    <w:p w14:paraId="445E4120" w14:textId="77777777" w:rsidR="00810564" w:rsidRDefault="00810564">
      <w:pPr>
        <w:spacing w:line="240" w:lineRule="auto"/>
      </w:pPr>
    </w:p>
    <w:tbl>
      <w:tblPr>
        <w:tblW w:w="9987" w:type="dxa"/>
        <w:tblCellMar>
          <w:left w:w="0" w:type="dxa"/>
          <w:right w:w="0" w:type="dxa"/>
        </w:tblCellMar>
        <w:tblLook w:val="0600" w:firstRow="0" w:lastRow="0" w:firstColumn="0" w:lastColumn="0" w:noHBand="1" w:noVBand="1"/>
      </w:tblPr>
      <w:tblGrid>
        <w:gridCol w:w="1378"/>
        <w:gridCol w:w="8609"/>
      </w:tblGrid>
      <w:tr w:rsidR="00D61C79" w:rsidRPr="00D61C79" w14:paraId="70025D17" w14:textId="77777777" w:rsidTr="00F909B9">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EF54C34" w14:textId="77777777" w:rsidR="00D61C79" w:rsidRPr="00D61C79" w:rsidRDefault="00D61C79" w:rsidP="00D61C79">
            <w:pPr>
              <w:spacing w:line="240" w:lineRule="auto"/>
            </w:pPr>
            <w:r w:rsidRPr="00D61C79">
              <w:rPr>
                <w:b/>
                <w:bCs/>
              </w:rPr>
              <w:lastRenderedPageBreak/>
              <w:t>Principle Number</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3795017" w14:textId="74D66E5A" w:rsidR="00D61C79" w:rsidRPr="00D61C79" w:rsidRDefault="007B5FBD" w:rsidP="00F909B9">
            <w:pPr>
              <w:spacing w:line="240" w:lineRule="auto"/>
            </w:pPr>
            <w:r>
              <w:rPr>
                <w:b/>
                <w:bCs/>
              </w:rPr>
              <w:t>018</w:t>
            </w:r>
          </w:p>
        </w:tc>
      </w:tr>
      <w:tr w:rsidR="00D61C79" w:rsidRPr="00D61C79" w14:paraId="5B0F9AC0" w14:textId="77777777" w:rsidTr="000745AF">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5BA3A49" w14:textId="77777777" w:rsidR="00D61C79" w:rsidRPr="00D61C79" w:rsidRDefault="00D61C79" w:rsidP="00D61C79">
            <w:pPr>
              <w:spacing w:line="240" w:lineRule="auto"/>
            </w:pPr>
            <w:r w:rsidRPr="00D61C79">
              <w:rPr>
                <w:b/>
                <w:bCs/>
              </w:rPr>
              <w:t>Title</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vAlign w:val="center"/>
            <w:hideMark/>
          </w:tcPr>
          <w:p w14:paraId="745AD0F7" w14:textId="77777777" w:rsidR="00D61C79" w:rsidRPr="005543BD" w:rsidRDefault="005543BD" w:rsidP="00D61C79">
            <w:pPr>
              <w:spacing w:line="240" w:lineRule="auto"/>
              <w:rPr>
                <w:b/>
              </w:rPr>
            </w:pPr>
            <w:r w:rsidRPr="005543BD">
              <w:rPr>
                <w:b/>
              </w:rPr>
              <w:t>USE WHO GUIDANCE, NOT COUNTRY-SPECIFIC</w:t>
            </w:r>
          </w:p>
        </w:tc>
      </w:tr>
      <w:tr w:rsidR="00D61C79" w:rsidRPr="00D61C79" w14:paraId="73B82D80" w14:textId="77777777" w:rsidTr="000745AF">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0B09DE2" w14:textId="77777777" w:rsidR="00D61C79" w:rsidRPr="00D61C79" w:rsidRDefault="00D61C79" w:rsidP="00D61C79">
            <w:pPr>
              <w:spacing w:line="240" w:lineRule="auto"/>
              <w:rPr>
                <w:b/>
                <w:bCs/>
              </w:rPr>
            </w:pPr>
            <w:r w:rsidRPr="00D61C79">
              <w:rPr>
                <w:b/>
                <w:bCs/>
              </w:rPr>
              <w:t>Date of Origination</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vAlign w:val="center"/>
          </w:tcPr>
          <w:p w14:paraId="12A58A52" w14:textId="77777777" w:rsidR="00D61C79" w:rsidRPr="00D61C79" w:rsidRDefault="002324A6" w:rsidP="002324A6">
            <w:pPr>
              <w:spacing w:line="240" w:lineRule="auto"/>
            </w:pPr>
            <w:r>
              <w:t>23</w:t>
            </w:r>
            <w:r w:rsidR="000643C3">
              <w:t xml:space="preserve"> January 2013</w:t>
            </w:r>
          </w:p>
        </w:tc>
      </w:tr>
      <w:tr w:rsidR="006B38CE" w:rsidRPr="00D61C79" w14:paraId="781C6CAE" w14:textId="77777777" w:rsidTr="000745AF">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BB6784D" w14:textId="77777777" w:rsidR="006B38CE" w:rsidRPr="00D61C79" w:rsidRDefault="006B38CE" w:rsidP="00D61C79">
            <w:pPr>
              <w:spacing w:line="240" w:lineRule="auto"/>
              <w:rPr>
                <w:b/>
                <w:bCs/>
              </w:rPr>
            </w:pPr>
            <w:r w:rsidRPr="006B38CE">
              <w:rPr>
                <w:b/>
                <w:bCs/>
              </w:rPr>
              <w:t>Date of Revision</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vAlign w:val="center"/>
          </w:tcPr>
          <w:p w14:paraId="223220AE" w14:textId="77777777" w:rsidR="006B38CE" w:rsidRDefault="006B38CE" w:rsidP="00D61C79">
            <w:pPr>
              <w:spacing w:line="240" w:lineRule="auto"/>
            </w:pPr>
          </w:p>
        </w:tc>
      </w:tr>
      <w:tr w:rsidR="00D61C79" w:rsidRPr="00D61C79" w14:paraId="49E38D13" w14:textId="77777777" w:rsidTr="000745AF">
        <w:trPr>
          <w:trHeight w:val="100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5823543" w14:textId="77777777" w:rsidR="00D61C79" w:rsidRPr="00D61C79" w:rsidRDefault="00D61C79" w:rsidP="00D61C79">
            <w:pPr>
              <w:spacing w:line="240" w:lineRule="auto"/>
            </w:pPr>
            <w:r w:rsidRPr="00D61C79">
              <w:rPr>
                <w:b/>
                <w:bCs/>
              </w:rPr>
              <w:t>Principle</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F423477" w14:textId="77777777" w:rsidR="00D61C79" w:rsidRPr="00D61C79" w:rsidRDefault="00D61C79" w:rsidP="00F909B9">
            <w:pPr>
              <w:spacing w:line="240" w:lineRule="auto"/>
              <w:jc w:val="both"/>
            </w:pPr>
            <w:r w:rsidRPr="00D61C79">
              <w:t xml:space="preserve">Mapping is to be performed according to WHO guidelines, even if those guidelines differ from country-specific guidelines.  WHO guidelines have the ultimate authority in the outcome of codes.  </w:t>
            </w:r>
          </w:p>
        </w:tc>
      </w:tr>
      <w:tr w:rsidR="00D61C79" w:rsidRPr="00D61C79" w14:paraId="1A17C209" w14:textId="77777777" w:rsidTr="000745AF">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9A7F58F" w14:textId="77777777" w:rsidR="00D61C79" w:rsidRPr="00D61C79" w:rsidRDefault="00D61C79" w:rsidP="00D61C79">
            <w:pPr>
              <w:spacing w:line="240" w:lineRule="auto"/>
            </w:pPr>
            <w:r w:rsidRPr="00D61C79">
              <w:rPr>
                <w:b/>
                <w:bCs/>
              </w:rPr>
              <w:t>Example</w:t>
            </w:r>
          </w:p>
        </w:tc>
        <w:tc>
          <w:tcPr>
            <w:tcW w:w="86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B8438C0" w14:textId="77777777" w:rsidR="00D61C79" w:rsidRPr="00D61C79" w:rsidRDefault="00D61C79" w:rsidP="00F909B9">
            <w:pPr>
              <w:spacing w:line="240" w:lineRule="auto"/>
              <w:jc w:val="both"/>
              <w:rPr>
                <w:bCs/>
              </w:rPr>
            </w:pPr>
            <w:r w:rsidRPr="00D61C79">
              <w:rPr>
                <w:bCs/>
              </w:rPr>
              <w:t xml:space="preserve">In the United Kingdom, tobacco use of any amount is coded to </w:t>
            </w:r>
            <w:r w:rsidRPr="00D61C79">
              <w:rPr>
                <w:bCs/>
                <w:i/>
              </w:rPr>
              <w:t>F17.1, Mental and behavioral disorders due to use of tobacco, harmful use</w:t>
            </w:r>
            <w:r w:rsidRPr="00D61C79">
              <w:rPr>
                <w:bCs/>
              </w:rPr>
              <w:t>.  However, the WHO index clearly leads to code Z72.0.</w:t>
            </w:r>
          </w:p>
          <w:p w14:paraId="1A821ABC" w14:textId="77777777" w:rsidR="00D61C79" w:rsidRPr="00D61C79" w:rsidRDefault="00D61C79" w:rsidP="00D61C79">
            <w:pPr>
              <w:spacing w:line="240" w:lineRule="auto"/>
              <w:rPr>
                <w:bCs/>
              </w:rPr>
            </w:pPr>
          </w:p>
          <w:p w14:paraId="0C4850E1" w14:textId="77777777" w:rsidR="00D61C79" w:rsidRPr="00D61C79" w:rsidRDefault="00D61C79" w:rsidP="00D61C79">
            <w:pPr>
              <w:spacing w:line="240" w:lineRule="auto"/>
              <w:rPr>
                <w:b/>
                <w:bCs/>
              </w:rPr>
            </w:pPr>
            <w:r w:rsidRPr="00D61C79">
              <w:rPr>
                <w:noProof/>
                <w:lang w:eastAsia="en-US"/>
              </w:rPr>
              <mc:AlternateContent>
                <mc:Choice Requires="wps">
                  <w:drawing>
                    <wp:anchor distT="0" distB="0" distL="114300" distR="114300" simplePos="0" relativeHeight="251659264" behindDoc="0" locked="0" layoutInCell="1" allowOverlap="1" wp14:anchorId="27A7E0C4" wp14:editId="6E6681A9">
                      <wp:simplePos x="0" y="0"/>
                      <wp:positionH relativeFrom="column">
                        <wp:posOffset>2586990</wp:posOffset>
                      </wp:positionH>
                      <wp:positionV relativeFrom="paragraph">
                        <wp:posOffset>715010</wp:posOffset>
                      </wp:positionV>
                      <wp:extent cx="2573020" cy="403860"/>
                      <wp:effectExtent l="57150" t="19050" r="55880" b="91440"/>
                      <wp:wrapNone/>
                      <wp:docPr id="17" name="Oval 17"/>
                      <wp:cNvGraphicFramePr/>
                      <a:graphic xmlns:a="http://schemas.openxmlformats.org/drawingml/2006/main">
                        <a:graphicData uri="http://schemas.microsoft.com/office/word/2010/wordprocessingShape">
                          <wps:wsp>
                            <wps:cNvSpPr/>
                            <wps:spPr>
                              <a:xfrm>
                                <a:off x="0" y="0"/>
                                <a:ext cx="2573020" cy="40386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oval id="Oval 17" o:spid="_x0000_s1026" style="position:absolute;margin-left:203.7pt;margin-top:56.3pt;width:202.6pt;height:3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" filled="f" strokecolor="red">
                      <v:shadow on="t" color="black" opacity="22937f" origin=",.5" offset="0,.63889mm"/>
                    </v:oval>
                  </w:pict>
                </mc:Fallback>
              </mc:AlternateContent>
            </w:r>
            <w:r w:rsidRPr="00D61C79">
              <w:rPr>
                <w:noProof/>
                <w:lang w:eastAsia="en-US"/>
              </w:rPr>
              <w:drawing>
                <wp:inline distT="0" distB="0" distL="0" distR="0" wp14:anchorId="6D893504" wp14:editId="43C3C7C6">
                  <wp:extent cx="5337545"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3" r="8921" b="41259"/>
                          <a:stretch/>
                        </pic:blipFill>
                        <pic:spPr bwMode="auto">
                          <a:xfrm>
                            <a:off x="0" y="0"/>
                            <a:ext cx="5413465" cy="1854812"/>
                          </a:xfrm>
                          <a:prstGeom prst="rect">
                            <a:avLst/>
                          </a:prstGeom>
                          <a:ln>
                            <a:noFill/>
                          </a:ln>
                          <a:extLst>
                            <a:ext uri="{53640926-AAD7-44D8-BBD7-CCE9431645EC}">
                              <a14:shadowObscured xmlns:a14="http://schemas.microsoft.com/office/drawing/2010/main"/>
                            </a:ext>
                          </a:extLst>
                        </pic:spPr>
                      </pic:pic>
                    </a:graphicData>
                  </a:graphic>
                </wp:inline>
              </w:drawing>
            </w:r>
          </w:p>
          <w:p w14:paraId="4D536C27" w14:textId="77777777" w:rsidR="00D61C79" w:rsidRPr="00D61C79" w:rsidRDefault="00D61C79" w:rsidP="00D61C79">
            <w:pPr>
              <w:spacing w:line="240" w:lineRule="auto"/>
            </w:pPr>
          </w:p>
          <w:p w14:paraId="1468F8A6" w14:textId="77777777" w:rsidR="00D61C79" w:rsidRPr="00D61C79" w:rsidRDefault="00D61C79" w:rsidP="00D61C79">
            <w:pPr>
              <w:spacing w:line="240" w:lineRule="auto"/>
            </w:pPr>
            <w:r w:rsidRPr="00D61C79">
              <w:t xml:space="preserve">For these types of scenarios, WHO indexing will be followed, not country-specific guidelines or norms. </w:t>
            </w:r>
          </w:p>
        </w:tc>
      </w:tr>
    </w:tbl>
    <w:p w14:paraId="1C7BA2EC" w14:textId="77777777" w:rsidR="00927185" w:rsidRDefault="00927185">
      <w:pPr>
        <w:spacing w:line="240" w:lineRule="auto"/>
      </w:pPr>
    </w:p>
    <w:p w14:paraId="4E25EE6E" w14:textId="77777777" w:rsidR="00927185" w:rsidRDefault="00927185">
      <w:pPr>
        <w:spacing w:line="240" w:lineRule="auto"/>
      </w:pPr>
    </w:p>
    <w:p w14:paraId="2038E2BB" w14:textId="77777777" w:rsidR="005C1DC8" w:rsidRDefault="005C1DC8">
      <w:pPr>
        <w:spacing w:line="240" w:lineRule="auto"/>
      </w:pPr>
    </w:p>
    <w:p w14:paraId="415EE192" w14:textId="77777777" w:rsidR="000643C3" w:rsidRDefault="000643C3">
      <w:pPr>
        <w:spacing w:line="240" w:lineRule="auto"/>
      </w:pPr>
    </w:p>
    <w:p w14:paraId="70007C5F" w14:textId="77777777" w:rsidR="000643C3" w:rsidRDefault="000643C3">
      <w:pPr>
        <w:spacing w:line="240" w:lineRule="auto"/>
      </w:pPr>
    </w:p>
    <w:p w14:paraId="5DB03CA6" w14:textId="77777777" w:rsidR="000643C3" w:rsidRDefault="000643C3">
      <w:pPr>
        <w:spacing w:line="240" w:lineRule="auto"/>
      </w:pPr>
    </w:p>
    <w:p w14:paraId="4D139B20" w14:textId="77777777" w:rsidR="000643C3" w:rsidRDefault="000643C3">
      <w:pPr>
        <w:spacing w:line="240" w:lineRule="auto"/>
      </w:pPr>
    </w:p>
    <w:p w14:paraId="0432E6E8" w14:textId="77777777" w:rsidR="000643C3" w:rsidRDefault="000643C3">
      <w:pPr>
        <w:spacing w:line="240" w:lineRule="auto"/>
      </w:pPr>
    </w:p>
    <w:p w14:paraId="2FD10250" w14:textId="77777777" w:rsidR="000643C3" w:rsidRDefault="000643C3">
      <w:pPr>
        <w:spacing w:line="240" w:lineRule="auto"/>
      </w:pPr>
    </w:p>
    <w:p w14:paraId="00527B1A" w14:textId="77777777" w:rsidR="000643C3" w:rsidRDefault="000643C3">
      <w:pPr>
        <w:spacing w:line="240" w:lineRule="auto"/>
      </w:pPr>
    </w:p>
    <w:p w14:paraId="77494538" w14:textId="77777777" w:rsidR="000643C3" w:rsidRDefault="000643C3">
      <w:pPr>
        <w:spacing w:line="240" w:lineRule="auto"/>
      </w:pPr>
    </w:p>
    <w:p w14:paraId="50F17F10" w14:textId="77777777" w:rsidR="000643C3" w:rsidRDefault="000643C3">
      <w:pPr>
        <w:spacing w:line="240" w:lineRule="auto"/>
      </w:pPr>
    </w:p>
    <w:p w14:paraId="5BA46B7E" w14:textId="77777777" w:rsidR="000643C3" w:rsidRDefault="000643C3">
      <w:pPr>
        <w:spacing w:line="240" w:lineRule="auto"/>
      </w:pPr>
    </w:p>
    <w:p w14:paraId="4DBCA314" w14:textId="77777777" w:rsidR="000643C3" w:rsidRDefault="000643C3">
      <w:pPr>
        <w:spacing w:line="240" w:lineRule="auto"/>
      </w:pPr>
    </w:p>
    <w:p w14:paraId="58C91C18" w14:textId="77777777" w:rsidR="000643C3" w:rsidRDefault="000643C3">
      <w:pPr>
        <w:spacing w:line="240" w:lineRule="auto"/>
      </w:pPr>
    </w:p>
    <w:p w14:paraId="35DDF4ED" w14:textId="77777777" w:rsidR="00453731" w:rsidRDefault="00453731">
      <w:pPr>
        <w:spacing w:line="240" w:lineRule="auto"/>
      </w:pPr>
    </w:p>
    <w:p w14:paraId="1F09FE31" w14:textId="77777777" w:rsidR="00453731" w:rsidRDefault="00453731">
      <w:pPr>
        <w:spacing w:line="240" w:lineRule="auto"/>
      </w:pPr>
    </w:p>
    <w:p w14:paraId="364798CA" w14:textId="77777777" w:rsidR="000643C3" w:rsidRDefault="000643C3">
      <w:pPr>
        <w:spacing w:line="240" w:lineRule="auto"/>
      </w:pPr>
    </w:p>
    <w:tbl>
      <w:tblPr>
        <w:tblStyle w:val="TableGrid"/>
        <w:tblW w:w="0" w:type="auto"/>
        <w:tblLook w:val="04A0" w:firstRow="1" w:lastRow="0" w:firstColumn="1" w:lastColumn="0" w:noHBand="0" w:noVBand="1"/>
      </w:tblPr>
      <w:tblGrid>
        <w:gridCol w:w="1738"/>
        <w:gridCol w:w="8454"/>
      </w:tblGrid>
      <w:tr w:rsidR="003B77BE" w14:paraId="3F5BECC8" w14:textId="77777777" w:rsidTr="002B029C">
        <w:tc>
          <w:tcPr>
            <w:tcW w:w="1771" w:type="dxa"/>
          </w:tcPr>
          <w:p w14:paraId="73BD4F94" w14:textId="77777777" w:rsidR="003B77BE" w:rsidRPr="009945C1" w:rsidRDefault="003B77BE" w:rsidP="003B77BE">
            <w:pPr>
              <w:rPr>
                <w:b/>
              </w:rPr>
            </w:pPr>
            <w:r w:rsidRPr="009945C1">
              <w:rPr>
                <w:b/>
              </w:rPr>
              <w:lastRenderedPageBreak/>
              <w:t>Principle Number</w:t>
            </w:r>
          </w:p>
        </w:tc>
        <w:tc>
          <w:tcPr>
            <w:tcW w:w="8423" w:type="dxa"/>
          </w:tcPr>
          <w:p w14:paraId="40A2C492" w14:textId="009A89CA" w:rsidR="003B77BE" w:rsidRPr="002A61E1" w:rsidRDefault="00C05751" w:rsidP="003B77BE">
            <w:pPr>
              <w:rPr>
                <w:b/>
              </w:rPr>
            </w:pPr>
            <w:r>
              <w:rPr>
                <w:b/>
              </w:rPr>
              <w:t>0</w:t>
            </w:r>
            <w:r w:rsidR="007B5FBD">
              <w:rPr>
                <w:b/>
              </w:rPr>
              <w:t>19</w:t>
            </w:r>
          </w:p>
        </w:tc>
      </w:tr>
      <w:tr w:rsidR="003B77BE" w14:paraId="78B2E850" w14:textId="77777777" w:rsidTr="002D04B7">
        <w:tc>
          <w:tcPr>
            <w:tcW w:w="1771" w:type="dxa"/>
          </w:tcPr>
          <w:p w14:paraId="44978308" w14:textId="77777777" w:rsidR="003B77BE" w:rsidRPr="009945C1" w:rsidRDefault="003B77BE" w:rsidP="003B77BE">
            <w:pPr>
              <w:rPr>
                <w:b/>
              </w:rPr>
            </w:pPr>
            <w:r w:rsidRPr="009945C1">
              <w:rPr>
                <w:b/>
              </w:rPr>
              <w:t>Title</w:t>
            </w:r>
          </w:p>
        </w:tc>
        <w:tc>
          <w:tcPr>
            <w:tcW w:w="8423" w:type="dxa"/>
          </w:tcPr>
          <w:p w14:paraId="038AA399" w14:textId="77777777" w:rsidR="003B77BE" w:rsidRPr="002A61E1" w:rsidRDefault="00A11424" w:rsidP="003B77BE">
            <w:pPr>
              <w:rPr>
                <w:b/>
              </w:rPr>
            </w:pPr>
            <w:r>
              <w:rPr>
                <w:b/>
              </w:rPr>
              <w:t xml:space="preserve">ALLERGIES AND SENSITIVITIES </w:t>
            </w:r>
          </w:p>
        </w:tc>
      </w:tr>
      <w:tr w:rsidR="002B029C" w14:paraId="7E8707C3" w14:textId="77777777" w:rsidTr="002D04B7">
        <w:tc>
          <w:tcPr>
            <w:tcW w:w="1771" w:type="dxa"/>
          </w:tcPr>
          <w:p w14:paraId="02874D10" w14:textId="77777777" w:rsidR="002B029C" w:rsidRPr="002B029C" w:rsidRDefault="002B029C" w:rsidP="0067243B">
            <w:pPr>
              <w:rPr>
                <w:b/>
              </w:rPr>
            </w:pPr>
            <w:r w:rsidRPr="002B029C">
              <w:rPr>
                <w:b/>
              </w:rPr>
              <w:t>Date of Origination</w:t>
            </w:r>
          </w:p>
        </w:tc>
        <w:tc>
          <w:tcPr>
            <w:tcW w:w="8423" w:type="dxa"/>
          </w:tcPr>
          <w:p w14:paraId="1BA40601" w14:textId="243B3C7A" w:rsidR="002B029C" w:rsidRDefault="002B029C" w:rsidP="00F909B9">
            <w:r w:rsidRPr="00246121">
              <w:t>23 January 2013</w:t>
            </w:r>
          </w:p>
        </w:tc>
      </w:tr>
      <w:tr w:rsidR="006B38CE" w14:paraId="124A0709" w14:textId="77777777" w:rsidTr="002D04B7">
        <w:tc>
          <w:tcPr>
            <w:tcW w:w="1771" w:type="dxa"/>
          </w:tcPr>
          <w:p w14:paraId="1D41CBE9" w14:textId="77777777" w:rsidR="006B38CE" w:rsidRPr="002B029C" w:rsidRDefault="006B38CE" w:rsidP="0067243B">
            <w:pPr>
              <w:rPr>
                <w:b/>
              </w:rPr>
            </w:pPr>
            <w:r w:rsidRPr="006B38CE">
              <w:rPr>
                <w:b/>
              </w:rPr>
              <w:t>Date of Revision</w:t>
            </w:r>
          </w:p>
        </w:tc>
        <w:tc>
          <w:tcPr>
            <w:tcW w:w="8423" w:type="dxa"/>
          </w:tcPr>
          <w:p w14:paraId="00387E18" w14:textId="77777777" w:rsidR="006B38CE" w:rsidRPr="00246121" w:rsidRDefault="006B38CE" w:rsidP="0067243B"/>
        </w:tc>
      </w:tr>
      <w:tr w:rsidR="003B77BE" w14:paraId="7DC92795" w14:textId="77777777" w:rsidTr="002B029C">
        <w:tc>
          <w:tcPr>
            <w:tcW w:w="1771" w:type="dxa"/>
          </w:tcPr>
          <w:p w14:paraId="3CFC8D1C" w14:textId="77777777" w:rsidR="003B77BE" w:rsidRPr="009945C1" w:rsidRDefault="003B77BE" w:rsidP="003B77BE">
            <w:pPr>
              <w:rPr>
                <w:b/>
              </w:rPr>
            </w:pPr>
            <w:r w:rsidRPr="009945C1">
              <w:rPr>
                <w:b/>
              </w:rPr>
              <w:t>Principle</w:t>
            </w:r>
          </w:p>
        </w:tc>
        <w:tc>
          <w:tcPr>
            <w:tcW w:w="8423" w:type="dxa"/>
          </w:tcPr>
          <w:p w14:paraId="3FBE2CCA" w14:textId="6F738122" w:rsidR="003B77BE" w:rsidRDefault="00123AFE" w:rsidP="00F909B9">
            <w:pPr>
              <w:jc w:val="both"/>
            </w:pPr>
            <w:r>
              <w:t>This is considered a</w:t>
            </w:r>
            <w:r w:rsidR="003B77BE">
              <w:t xml:space="preserve"> </w:t>
            </w:r>
            <w:r w:rsidR="003B77BE" w:rsidRPr="00123AFE">
              <w:rPr>
                <w:u w:val="single"/>
              </w:rPr>
              <w:t>propensity to</w:t>
            </w:r>
            <w:r w:rsidR="003B77BE">
              <w:t xml:space="preserve"> rather than an acute </w:t>
            </w:r>
            <w:r>
              <w:t xml:space="preserve">allergic </w:t>
            </w:r>
            <w:r w:rsidR="003B77BE">
              <w:t>reaction</w:t>
            </w:r>
            <w:r>
              <w:t xml:space="preserve">. Map </w:t>
            </w:r>
            <w:r w:rsidR="00F909B9">
              <w:t>to personal</w:t>
            </w:r>
            <w:r>
              <w:t xml:space="preserve"> history of allergy.</w:t>
            </w:r>
          </w:p>
        </w:tc>
      </w:tr>
      <w:tr w:rsidR="003B77BE" w14:paraId="4B08B102" w14:textId="77777777" w:rsidTr="002B029C">
        <w:tc>
          <w:tcPr>
            <w:tcW w:w="1771" w:type="dxa"/>
          </w:tcPr>
          <w:p w14:paraId="2900760B" w14:textId="77777777" w:rsidR="003B77BE" w:rsidRPr="009945C1" w:rsidRDefault="003B77BE" w:rsidP="003B77BE">
            <w:pPr>
              <w:rPr>
                <w:b/>
              </w:rPr>
            </w:pPr>
            <w:r w:rsidRPr="009945C1">
              <w:rPr>
                <w:b/>
              </w:rPr>
              <w:t>Example(s)</w:t>
            </w:r>
          </w:p>
        </w:tc>
        <w:tc>
          <w:tcPr>
            <w:tcW w:w="8423" w:type="dxa"/>
          </w:tcPr>
          <w:p w14:paraId="11BD41AA" w14:textId="77777777" w:rsidR="003B77BE" w:rsidRDefault="003B77BE" w:rsidP="003B77BE">
            <w:r>
              <w:t>91930004 Allergy to eggs (disorder)</w:t>
            </w:r>
          </w:p>
          <w:p w14:paraId="248CDD0B" w14:textId="77777777" w:rsidR="003B77BE" w:rsidRDefault="00C43594" w:rsidP="003B77BE">
            <w:r>
              <w:pict w14:anchorId="48D3D15E">
                <v:shape id="_x0000_i1049" type="#_x0000_t75" style="width:412.35pt;height:281.45pt">
                  <v:imagedata r:id="rId55" o:title=""/>
                </v:shape>
              </w:pict>
            </w:r>
          </w:p>
        </w:tc>
      </w:tr>
      <w:tr w:rsidR="003B77BE" w14:paraId="1E43D407" w14:textId="77777777" w:rsidTr="002B029C">
        <w:trPr>
          <w:trHeight w:val="168"/>
        </w:trPr>
        <w:tc>
          <w:tcPr>
            <w:tcW w:w="1771" w:type="dxa"/>
          </w:tcPr>
          <w:p w14:paraId="277B748B" w14:textId="77777777" w:rsidR="003B77BE" w:rsidRPr="003B77BE" w:rsidRDefault="009945C1" w:rsidP="003B77BE">
            <w:pPr>
              <w:rPr>
                <w:b/>
              </w:rPr>
            </w:pPr>
            <w:r>
              <w:rPr>
                <w:b/>
              </w:rPr>
              <w:t>Reference</w:t>
            </w:r>
          </w:p>
        </w:tc>
        <w:tc>
          <w:tcPr>
            <w:tcW w:w="8423" w:type="dxa"/>
          </w:tcPr>
          <w:p w14:paraId="4632B1AB" w14:textId="77777777" w:rsidR="003B77BE" w:rsidRDefault="003B77BE" w:rsidP="003B77BE">
            <w:r w:rsidRPr="00432D18">
              <w:t>Agreed at consensus management panel</w:t>
            </w:r>
          </w:p>
          <w:p w14:paraId="21D6B74D" w14:textId="77777777" w:rsidR="00C44ADF" w:rsidRDefault="00C44ADF" w:rsidP="003B77BE"/>
          <w:p w14:paraId="4542D811" w14:textId="77777777" w:rsidR="00C44ADF" w:rsidRDefault="00C44ADF" w:rsidP="003B77BE"/>
          <w:p w14:paraId="3067EEE0" w14:textId="77777777" w:rsidR="00C44ADF" w:rsidRPr="00432D18" w:rsidRDefault="00C44ADF" w:rsidP="003B77BE"/>
        </w:tc>
      </w:tr>
    </w:tbl>
    <w:p w14:paraId="2B29E36A" w14:textId="77777777" w:rsidR="003B77BE" w:rsidRPr="002A61E1" w:rsidRDefault="003B77BE" w:rsidP="003B77BE"/>
    <w:p w14:paraId="01062F4E" w14:textId="77777777" w:rsidR="003B77BE" w:rsidRPr="002A61E1" w:rsidRDefault="003B77BE" w:rsidP="003B77BE"/>
    <w:p w14:paraId="655175FC" w14:textId="77777777" w:rsidR="00AF46F3" w:rsidRDefault="00AF46F3" w:rsidP="002A61E1"/>
    <w:p w14:paraId="01283CAA" w14:textId="77777777" w:rsidR="00AF46F3" w:rsidRDefault="00AF46F3" w:rsidP="002A61E1"/>
    <w:p w14:paraId="7FABE4D9" w14:textId="77777777" w:rsidR="00AF46F3" w:rsidRDefault="00AF46F3" w:rsidP="002A61E1"/>
    <w:p w14:paraId="007767A7" w14:textId="77777777" w:rsidR="009B2CDE" w:rsidRDefault="009B2CDE" w:rsidP="002A61E1"/>
    <w:p w14:paraId="7FD01242" w14:textId="77777777" w:rsidR="00AF46F3" w:rsidRDefault="00AF46F3" w:rsidP="002A61E1"/>
    <w:p w14:paraId="6C596EB4" w14:textId="77777777" w:rsidR="00AF46F3" w:rsidRDefault="00AF46F3" w:rsidP="002A61E1"/>
    <w:tbl>
      <w:tblPr>
        <w:tblW w:w="10182" w:type="dxa"/>
        <w:tblLayout w:type="fixed"/>
        <w:tblCellMar>
          <w:left w:w="0" w:type="dxa"/>
          <w:right w:w="0" w:type="dxa"/>
        </w:tblCellMar>
        <w:tblLook w:val="0600" w:firstRow="0" w:lastRow="0" w:firstColumn="0" w:lastColumn="0" w:noHBand="1" w:noVBand="1"/>
      </w:tblPr>
      <w:tblGrid>
        <w:gridCol w:w="1520"/>
        <w:gridCol w:w="8662"/>
      </w:tblGrid>
      <w:tr w:rsidR="007F32F6" w:rsidRPr="009C3B1B" w14:paraId="375F16F4" w14:textId="77777777" w:rsidTr="00625769">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DF8D704" w14:textId="77777777" w:rsidR="007F32F6" w:rsidRPr="009C3B1B" w:rsidRDefault="007F32F6" w:rsidP="0077661C">
            <w:r>
              <w:lastRenderedPageBreak/>
              <w:br w:type="page"/>
            </w:r>
            <w:r w:rsidRPr="009C3B1B">
              <w:rPr>
                <w:b/>
                <w:bCs/>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E5D9663" w14:textId="43A4C37A" w:rsidR="007F32F6" w:rsidRPr="00BA7EB0" w:rsidRDefault="007F32F6" w:rsidP="0077661C">
            <w:pPr>
              <w:rPr>
                <w:b/>
              </w:rPr>
            </w:pPr>
            <w:r w:rsidRPr="00BA7EB0">
              <w:rPr>
                <w:b/>
              </w:rPr>
              <w:t>020</w:t>
            </w:r>
          </w:p>
        </w:tc>
      </w:tr>
      <w:tr w:rsidR="007F32F6" w:rsidRPr="009C3B1B" w14:paraId="41B082C8" w14:textId="77777777" w:rsidTr="0062576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60050F3" w14:textId="77777777" w:rsidR="007F32F6" w:rsidRPr="009C3B1B" w:rsidRDefault="007F32F6" w:rsidP="0077661C">
            <w:r w:rsidRPr="009C3B1B">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52E70F6" w14:textId="77777777" w:rsidR="007F32F6" w:rsidRPr="00BA7EB0" w:rsidRDefault="00BA7EB0" w:rsidP="0077661C">
            <w:pPr>
              <w:rPr>
                <w:b/>
              </w:rPr>
            </w:pPr>
            <w:r w:rsidRPr="00BA7EB0">
              <w:rPr>
                <w:b/>
              </w:rPr>
              <w:t xml:space="preserve">WHO GUIDANCE FOR MAPPING TO FOURTH CHARACTER </w:t>
            </w:r>
            <w:r>
              <w:rPr>
                <w:b/>
              </w:rPr>
              <w:t xml:space="preserve">ONLY AND  NOT FIFTH CHARACTER </w:t>
            </w:r>
            <w:r w:rsidRPr="00BA7EB0">
              <w:rPr>
                <w:b/>
              </w:rPr>
              <w:t>FOR SITE SPECIFIC TARGET ICD-10 CODES</w:t>
            </w:r>
          </w:p>
        </w:tc>
      </w:tr>
      <w:tr w:rsidR="00625769" w:rsidRPr="009C3B1B" w14:paraId="39A2F241" w14:textId="77777777" w:rsidTr="0062576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B95FE56" w14:textId="77777777" w:rsidR="00625769" w:rsidRPr="00625769" w:rsidRDefault="00625769" w:rsidP="0067243B">
            <w:pPr>
              <w:rPr>
                <w:b/>
              </w:rPr>
            </w:pPr>
            <w:r w:rsidRPr="00625769">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44AEE41" w14:textId="77777777" w:rsidR="00625769" w:rsidRDefault="00625769" w:rsidP="002324A6">
            <w:r w:rsidRPr="00524BAA">
              <w:t>23 January 2013</w:t>
            </w:r>
          </w:p>
        </w:tc>
      </w:tr>
      <w:tr w:rsidR="006B38CE" w:rsidRPr="009C3B1B" w14:paraId="32456543" w14:textId="77777777" w:rsidTr="0062576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B347BC2" w14:textId="77777777" w:rsidR="006B38CE" w:rsidRPr="00625769" w:rsidRDefault="006B38CE" w:rsidP="0067243B">
            <w:pPr>
              <w:rPr>
                <w:b/>
              </w:rPr>
            </w:pPr>
            <w:r w:rsidRPr="006B38CE">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77C9AA4" w14:textId="77777777" w:rsidR="006B38CE" w:rsidRPr="00524BAA" w:rsidRDefault="006B38CE" w:rsidP="0067243B"/>
        </w:tc>
      </w:tr>
      <w:tr w:rsidR="007F32F6" w:rsidRPr="009C3B1B" w14:paraId="6E8A41C3" w14:textId="77777777" w:rsidTr="00625769">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B4A9375" w14:textId="77777777" w:rsidR="007F32F6" w:rsidRPr="009C3B1B" w:rsidRDefault="007F32F6" w:rsidP="0077661C">
            <w:r w:rsidRPr="009C3B1B">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707BA5B" w14:textId="77777777" w:rsidR="007F32F6" w:rsidRDefault="007F32F6" w:rsidP="00F909B9">
            <w:pPr>
              <w:jc w:val="both"/>
              <w:rPr>
                <w:rFonts w:cstheme="majorHAnsi"/>
              </w:rPr>
            </w:pPr>
            <w:r w:rsidRPr="002C5B05">
              <w:rPr>
                <w:rFonts w:cstheme="majorHAnsi"/>
              </w:rPr>
              <w:t>In ICD-10 Chapter XIII (‘M’) 5</w:t>
            </w:r>
            <w:r w:rsidRPr="002C5B05">
              <w:rPr>
                <w:rFonts w:cstheme="majorHAnsi"/>
                <w:vertAlign w:val="superscript"/>
              </w:rPr>
              <w:t>th</w:t>
            </w:r>
            <w:r w:rsidRPr="002C5B05">
              <w:rPr>
                <w:rFonts w:cstheme="majorHAnsi"/>
              </w:rPr>
              <w:t xml:space="preserve"> characters are provided to add specificity to the 'site' of a particular condition. The wording at the beginning of Chapter XIII states that they are to be used "With appropriate categories". </w:t>
            </w:r>
          </w:p>
          <w:p w14:paraId="0F8BDC1B" w14:textId="77777777" w:rsidR="00F909B9" w:rsidRPr="002C5B05" w:rsidRDefault="00F909B9" w:rsidP="00F909B9">
            <w:pPr>
              <w:jc w:val="both"/>
              <w:rPr>
                <w:rFonts w:cstheme="majorHAnsi"/>
              </w:rPr>
            </w:pPr>
          </w:p>
          <w:p w14:paraId="2E852082" w14:textId="075B1C84" w:rsidR="007F32F6" w:rsidRDefault="007F32F6" w:rsidP="00F909B9">
            <w:pPr>
              <w:jc w:val="both"/>
              <w:rPr>
                <w:rFonts w:cstheme="majorHAnsi"/>
              </w:rPr>
            </w:pPr>
            <w:r w:rsidRPr="002C5B05">
              <w:rPr>
                <w:rFonts w:cstheme="majorHAnsi"/>
              </w:rPr>
              <w:t xml:space="preserve">ICD-10 categories such as </w:t>
            </w:r>
            <w:r w:rsidRPr="002C5B05">
              <w:rPr>
                <w:rFonts w:cstheme="majorHAnsi"/>
                <w:b/>
              </w:rPr>
              <w:t>M70.2 Olecranon bursitis</w:t>
            </w:r>
            <w:r w:rsidRPr="002C5B05">
              <w:rPr>
                <w:rFonts w:cstheme="majorHAnsi"/>
              </w:rPr>
              <w:t xml:space="preserve"> and </w:t>
            </w:r>
            <w:r w:rsidRPr="002C5B05">
              <w:rPr>
                <w:rFonts w:cstheme="majorHAnsi"/>
                <w:b/>
              </w:rPr>
              <w:t>M88.0</w:t>
            </w:r>
            <w:r>
              <w:rPr>
                <w:rFonts w:cstheme="majorHAnsi"/>
                <w:b/>
              </w:rPr>
              <w:t xml:space="preserve"> </w:t>
            </w:r>
            <w:r w:rsidRPr="002C5B05">
              <w:rPr>
                <w:rFonts w:cstheme="majorHAnsi"/>
                <w:b/>
              </w:rPr>
              <w:t>Paget's disease of skull</w:t>
            </w:r>
            <w:r w:rsidRPr="002C5B05">
              <w:rPr>
                <w:rFonts w:cstheme="majorHAnsi"/>
              </w:rPr>
              <w:t xml:space="preserve"> do not require the addition of a 5</w:t>
            </w:r>
            <w:r w:rsidRPr="002C5B05">
              <w:rPr>
                <w:rFonts w:cstheme="majorHAnsi"/>
                <w:vertAlign w:val="superscript"/>
              </w:rPr>
              <w:t>th</w:t>
            </w:r>
            <w:r w:rsidRPr="002C5B05">
              <w:rPr>
                <w:rFonts w:cstheme="majorHAnsi"/>
              </w:rPr>
              <w:t xml:space="preserve"> digit site code as they are site specific at the 4th character code, i.e. the site information is already captured in the 4 character code.</w:t>
            </w:r>
          </w:p>
          <w:p w14:paraId="0387ABBD" w14:textId="77777777" w:rsidR="006668DE" w:rsidRDefault="006668DE" w:rsidP="00A264F8">
            <w:r>
              <w:t xml:space="preserve">The map </w:t>
            </w:r>
            <w:r w:rsidRPr="006668DE">
              <w:t>advice MAPPED FOLLOWING WHO GUIDANCE</w:t>
            </w:r>
            <w:r>
              <w:t xml:space="preserve"> is unnecessary</w:t>
            </w:r>
            <w:r w:rsidRPr="006668DE">
              <w:t>.</w:t>
            </w:r>
          </w:p>
          <w:p w14:paraId="443CE0D6" w14:textId="77777777" w:rsidR="00F909B9" w:rsidRPr="009C3B1B" w:rsidRDefault="00F909B9" w:rsidP="00A264F8"/>
        </w:tc>
      </w:tr>
      <w:tr w:rsidR="007F32F6" w:rsidRPr="009C3B1B" w14:paraId="21B1F2D2" w14:textId="77777777" w:rsidTr="00625769">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909D5BE" w14:textId="77777777" w:rsidR="007F32F6" w:rsidRPr="009C3B1B" w:rsidRDefault="007F32F6" w:rsidP="0077661C">
            <w:r w:rsidRPr="009C3B1B">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959B643" w14:textId="77777777" w:rsidR="007F32F6" w:rsidRPr="009C3B1B" w:rsidRDefault="00C43594" w:rsidP="0077661C">
            <w:r>
              <w:pict w14:anchorId="0113E635">
                <v:shape id="_x0000_i1050" type="#_x0000_t75" style="width:431.05pt;height:291.75pt">
                  <v:imagedata r:id="rId56" o:title=""/>
                </v:shape>
              </w:pict>
            </w:r>
          </w:p>
        </w:tc>
      </w:tr>
      <w:tr w:rsidR="007F32F6" w:rsidRPr="009C3B1B" w14:paraId="6028FCEE" w14:textId="77777777" w:rsidTr="00400B7B">
        <w:trPr>
          <w:trHeight w:val="89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2BD2AE5" w14:textId="77777777" w:rsidR="007F32F6" w:rsidRPr="009C3B1B" w:rsidRDefault="007F32F6" w:rsidP="0077661C">
            <w:r w:rsidRPr="009C3B1B">
              <w:rPr>
                <w:b/>
                <w:bCs/>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E236D67" w14:textId="77777777" w:rsidR="007F32F6" w:rsidRPr="009C3B1B" w:rsidRDefault="007F32F6" w:rsidP="002765E4">
            <w:r>
              <w:t xml:space="preserve">WHO guidance see Appendix </w:t>
            </w:r>
            <w:r w:rsidR="00AE5491">
              <w:t>I for c</w:t>
            </w:r>
            <w:r>
              <w:t>opy of email</w:t>
            </w:r>
          </w:p>
        </w:tc>
      </w:tr>
    </w:tbl>
    <w:p w14:paraId="1F7C21B0" w14:textId="77777777" w:rsidR="00AF46F3" w:rsidRDefault="00AF46F3" w:rsidP="002A61E1"/>
    <w:p w14:paraId="78250DA3" w14:textId="77777777" w:rsidR="008F59F9" w:rsidRDefault="008F59F9" w:rsidP="002A61E1"/>
    <w:tbl>
      <w:tblPr>
        <w:tblW w:w="10182" w:type="dxa"/>
        <w:tblLayout w:type="fixed"/>
        <w:tblCellMar>
          <w:left w:w="0" w:type="dxa"/>
          <w:right w:w="0" w:type="dxa"/>
        </w:tblCellMar>
        <w:tblLook w:val="0600" w:firstRow="0" w:lastRow="0" w:firstColumn="0" w:lastColumn="0" w:noHBand="1" w:noVBand="1"/>
      </w:tblPr>
      <w:tblGrid>
        <w:gridCol w:w="1520"/>
        <w:gridCol w:w="8662"/>
      </w:tblGrid>
      <w:tr w:rsidR="000676F5" w:rsidRPr="009C3B1B" w14:paraId="2912A60A" w14:textId="77777777" w:rsidTr="00BE35E7">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08928F7" w14:textId="77777777" w:rsidR="000676F5" w:rsidRPr="006919DC" w:rsidRDefault="000676F5" w:rsidP="00DC4EA2">
            <w:pPr>
              <w:rPr>
                <w:rFonts w:cs="Arial"/>
                <w:szCs w:val="22"/>
              </w:rPr>
            </w:pPr>
            <w:r w:rsidRPr="006919DC">
              <w:rPr>
                <w:rFonts w:cs="Arial"/>
                <w:b/>
                <w:bCs/>
                <w:szCs w:val="22"/>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8F56438" w14:textId="22EC08E6" w:rsidR="000676F5" w:rsidRPr="006919DC" w:rsidRDefault="000676F5" w:rsidP="00DC4EA2">
            <w:pPr>
              <w:rPr>
                <w:rFonts w:cs="Arial"/>
                <w:szCs w:val="22"/>
              </w:rPr>
            </w:pPr>
            <w:r>
              <w:rPr>
                <w:rFonts w:cs="Arial"/>
                <w:b/>
                <w:bCs/>
                <w:szCs w:val="22"/>
              </w:rPr>
              <w:t>021</w:t>
            </w:r>
          </w:p>
        </w:tc>
      </w:tr>
      <w:tr w:rsidR="000676F5" w:rsidRPr="009C3B1B" w14:paraId="407AD440" w14:textId="77777777" w:rsidTr="00BE35E7">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B78A479" w14:textId="77777777" w:rsidR="000676F5" w:rsidRPr="006919DC" w:rsidRDefault="000676F5" w:rsidP="00DC4EA2">
            <w:pPr>
              <w:rPr>
                <w:rFonts w:cs="Arial"/>
                <w:szCs w:val="22"/>
              </w:rPr>
            </w:pPr>
            <w:r w:rsidRPr="006919DC">
              <w:rPr>
                <w:rFonts w:cs="Arial"/>
                <w:b/>
                <w:bCs/>
                <w:szCs w:val="22"/>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E4AA3CD" w14:textId="77777777" w:rsidR="000676F5" w:rsidRPr="008C2504" w:rsidRDefault="000676F5" w:rsidP="00DC4EA2">
            <w:pPr>
              <w:rPr>
                <w:rFonts w:cs="Arial"/>
                <w:caps/>
                <w:szCs w:val="22"/>
              </w:rPr>
            </w:pPr>
            <w:r w:rsidRPr="008C2504">
              <w:rPr>
                <w:b/>
                <w:caps/>
              </w:rPr>
              <w:t>Advice required for poisoning external cause codes</w:t>
            </w:r>
          </w:p>
        </w:tc>
      </w:tr>
      <w:tr w:rsidR="00BE35E7" w:rsidRPr="009C3B1B" w14:paraId="0295D1A9" w14:textId="77777777" w:rsidTr="00BE35E7">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32D80EE" w14:textId="77777777" w:rsidR="00BE35E7" w:rsidRPr="00BE35E7" w:rsidRDefault="00BE35E7" w:rsidP="0067243B">
            <w:pPr>
              <w:rPr>
                <w:b/>
              </w:rPr>
            </w:pPr>
            <w:r w:rsidRPr="00BE35E7">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3B7F098" w14:textId="12EC698A" w:rsidR="00BE35E7" w:rsidRDefault="00BE35E7" w:rsidP="00F909B9">
            <w:r w:rsidRPr="00886DB6">
              <w:t>23 January 2013</w:t>
            </w:r>
          </w:p>
        </w:tc>
      </w:tr>
      <w:tr w:rsidR="00D31885" w:rsidRPr="009C3B1B" w14:paraId="0C2DA186" w14:textId="77777777" w:rsidTr="00BE35E7">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898FD16" w14:textId="77777777" w:rsidR="00D31885" w:rsidRPr="00BE35E7" w:rsidRDefault="00D31885" w:rsidP="0067243B">
            <w:pPr>
              <w:rPr>
                <w:b/>
              </w:rPr>
            </w:pPr>
            <w:r w:rsidRPr="00D31885">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03213C8" w14:textId="77777777" w:rsidR="00D31885" w:rsidRPr="00886DB6" w:rsidRDefault="00D31885" w:rsidP="0067243B"/>
        </w:tc>
      </w:tr>
      <w:tr w:rsidR="000676F5" w:rsidRPr="009C3B1B" w14:paraId="38D66E6E" w14:textId="77777777" w:rsidTr="00BE35E7">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D9A3831" w14:textId="77777777" w:rsidR="000676F5" w:rsidRPr="006919DC" w:rsidRDefault="000676F5" w:rsidP="00DC4EA2">
            <w:pPr>
              <w:rPr>
                <w:rFonts w:cs="Arial"/>
                <w:szCs w:val="22"/>
              </w:rPr>
            </w:pPr>
            <w:r w:rsidRPr="006919DC">
              <w:rPr>
                <w:rFonts w:cs="Arial"/>
                <w:b/>
                <w:bCs/>
                <w:szCs w:val="22"/>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06A9794" w14:textId="77777777" w:rsidR="000676F5" w:rsidRDefault="006668DE" w:rsidP="00F909B9">
            <w:pPr>
              <w:jc w:val="both"/>
              <w:rPr>
                <w:rFonts w:cs="Arial"/>
                <w:szCs w:val="22"/>
              </w:rPr>
            </w:pPr>
            <w:r>
              <w:rPr>
                <w:rFonts w:cs="Arial"/>
                <w:szCs w:val="22"/>
              </w:rPr>
              <w:t xml:space="preserve">The </w:t>
            </w:r>
            <w:r w:rsidRPr="006668DE">
              <w:rPr>
                <w:rFonts w:cs="Arial"/>
                <w:szCs w:val="22"/>
              </w:rPr>
              <w:t xml:space="preserve">WHO says to assume </w:t>
            </w:r>
            <w:r>
              <w:rPr>
                <w:rFonts w:cs="Arial"/>
                <w:szCs w:val="22"/>
              </w:rPr>
              <w:t xml:space="preserve">that </w:t>
            </w:r>
            <w:r w:rsidRPr="006668DE">
              <w:rPr>
                <w:rFonts w:cs="Arial"/>
                <w:szCs w:val="22"/>
              </w:rPr>
              <w:t xml:space="preserve">a poisoning </w:t>
            </w:r>
            <w:r>
              <w:rPr>
                <w:rFonts w:cs="Arial"/>
                <w:szCs w:val="22"/>
              </w:rPr>
              <w:t>is</w:t>
            </w:r>
            <w:r w:rsidRPr="006668DE">
              <w:rPr>
                <w:rFonts w:cs="Arial"/>
                <w:szCs w:val="22"/>
              </w:rPr>
              <w:t xml:space="preserve"> accidental when intent is not specified</w:t>
            </w:r>
            <w:r>
              <w:rPr>
                <w:rFonts w:cs="Arial"/>
                <w:szCs w:val="22"/>
              </w:rPr>
              <w:t>.</w:t>
            </w:r>
            <w:r w:rsidRPr="006668DE">
              <w:rPr>
                <w:rFonts w:cs="Arial"/>
                <w:szCs w:val="22"/>
              </w:rPr>
              <w:t xml:space="preserve"> </w:t>
            </w:r>
            <w:r w:rsidR="000676F5" w:rsidRPr="0066447A">
              <w:rPr>
                <w:rFonts w:cs="Arial"/>
                <w:szCs w:val="22"/>
              </w:rPr>
              <w:t xml:space="preserve">Two Map advices </w:t>
            </w:r>
            <w:r w:rsidR="000676F5">
              <w:rPr>
                <w:rFonts w:cs="Arial"/>
                <w:szCs w:val="22"/>
              </w:rPr>
              <w:t xml:space="preserve">are </w:t>
            </w:r>
            <w:r w:rsidR="000676F5" w:rsidRPr="0066447A">
              <w:rPr>
                <w:rFonts w:cs="Arial"/>
                <w:szCs w:val="22"/>
              </w:rPr>
              <w:t xml:space="preserve">required on </w:t>
            </w:r>
            <w:r w:rsidR="000676F5">
              <w:rPr>
                <w:rFonts w:cs="Arial"/>
                <w:szCs w:val="22"/>
              </w:rPr>
              <w:t xml:space="preserve">an </w:t>
            </w:r>
            <w:r w:rsidR="000676F5" w:rsidRPr="0066447A">
              <w:rPr>
                <w:rFonts w:cs="Arial"/>
                <w:szCs w:val="22"/>
              </w:rPr>
              <w:t xml:space="preserve">external cause code in </w:t>
            </w:r>
            <w:r w:rsidR="000676F5">
              <w:rPr>
                <w:rFonts w:cs="Arial"/>
                <w:szCs w:val="22"/>
              </w:rPr>
              <w:t xml:space="preserve">a </w:t>
            </w:r>
            <w:r w:rsidR="000676F5" w:rsidRPr="0066447A">
              <w:rPr>
                <w:rFonts w:cs="Arial"/>
                <w:szCs w:val="22"/>
              </w:rPr>
              <w:t>second group for a poisoning assumed to be accidental:</w:t>
            </w:r>
          </w:p>
          <w:p w14:paraId="0445D233" w14:textId="77777777" w:rsidR="000676F5" w:rsidRPr="0066447A" w:rsidRDefault="000676F5" w:rsidP="00DC4EA2">
            <w:pPr>
              <w:rPr>
                <w:rFonts w:cs="Arial"/>
                <w:szCs w:val="22"/>
              </w:rPr>
            </w:pPr>
          </w:p>
          <w:p w14:paraId="059DA24F" w14:textId="77777777" w:rsidR="000676F5" w:rsidRDefault="000676F5" w:rsidP="00DC4EA2">
            <w:pPr>
              <w:rPr>
                <w:rFonts w:cs="Arial"/>
                <w:szCs w:val="22"/>
              </w:rPr>
            </w:pPr>
            <w:r w:rsidRPr="0066447A">
              <w:rPr>
                <w:rFonts w:cs="Arial"/>
                <w:szCs w:val="22"/>
              </w:rPr>
              <w:t>MAPPED FOLLOWING WHO GUIDANCE</w:t>
            </w:r>
          </w:p>
          <w:p w14:paraId="0B685185" w14:textId="77777777" w:rsidR="000676F5" w:rsidRDefault="000676F5" w:rsidP="00DC4EA2">
            <w:pPr>
              <w:rPr>
                <w:rFonts w:cs="Arial"/>
                <w:szCs w:val="22"/>
              </w:rPr>
            </w:pPr>
            <w:r w:rsidRPr="00D745DC">
              <w:rPr>
                <w:rFonts w:cs="Arial"/>
                <w:szCs w:val="22"/>
              </w:rPr>
              <w:t>POSSIBLE REQUIREMENT TO IDENTIFY PLACE OF OCCURRENCE</w:t>
            </w:r>
          </w:p>
          <w:p w14:paraId="3C0C2439" w14:textId="77777777" w:rsidR="000676F5" w:rsidRPr="006919DC" w:rsidRDefault="000676F5" w:rsidP="00DC4EA2">
            <w:pPr>
              <w:rPr>
                <w:rFonts w:cs="Arial"/>
                <w:szCs w:val="22"/>
              </w:rPr>
            </w:pPr>
          </w:p>
        </w:tc>
      </w:tr>
      <w:tr w:rsidR="000676F5" w:rsidRPr="009C3B1B" w14:paraId="49AB163F" w14:textId="77777777" w:rsidTr="00BE35E7">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55755FE" w14:textId="77777777" w:rsidR="000676F5" w:rsidRPr="006919DC" w:rsidRDefault="000676F5" w:rsidP="00DC4EA2">
            <w:pPr>
              <w:rPr>
                <w:rFonts w:cs="Arial"/>
                <w:szCs w:val="22"/>
              </w:rPr>
            </w:pPr>
            <w:r w:rsidRPr="006919DC">
              <w:rPr>
                <w:rFonts w:cs="Arial"/>
                <w:b/>
                <w:bCs/>
                <w:szCs w:val="22"/>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28AB78E" w14:textId="77777777" w:rsidR="000676F5" w:rsidRPr="00D745DC" w:rsidRDefault="000676F5" w:rsidP="00DC4EA2">
            <w:pPr>
              <w:rPr>
                <w:rFonts w:cs="Arial"/>
                <w:b/>
                <w:szCs w:val="22"/>
              </w:rPr>
            </w:pPr>
            <w:r w:rsidRPr="00D745DC">
              <w:rPr>
                <w:rFonts w:cs="Arial"/>
                <w:b/>
                <w:szCs w:val="22"/>
              </w:rPr>
              <w:t>446337009 Poisoning by hydrogen peroxide</w:t>
            </w:r>
          </w:p>
          <w:p w14:paraId="2EB0AAF6" w14:textId="77777777" w:rsidR="000676F5" w:rsidRDefault="000676F5" w:rsidP="00DC4EA2">
            <w:pPr>
              <w:rPr>
                <w:rFonts w:cs="Arial"/>
                <w:szCs w:val="22"/>
              </w:rPr>
            </w:pPr>
          </w:p>
          <w:p w14:paraId="12997D3F" w14:textId="77777777" w:rsidR="000676F5" w:rsidRDefault="00C43594" w:rsidP="00DC4EA2">
            <w:r>
              <w:pict w14:anchorId="737337AC">
                <v:shape id="_x0000_i1051" type="#_x0000_t75" style="width:6in;height:243.1pt">
                  <v:imagedata r:id="rId57" o:title=""/>
                </v:shape>
              </w:pict>
            </w:r>
          </w:p>
          <w:p w14:paraId="25669083" w14:textId="77777777" w:rsidR="00F909B9" w:rsidRDefault="00F909B9" w:rsidP="00DC4EA2"/>
          <w:p w14:paraId="4A9B7A2E" w14:textId="77777777" w:rsidR="00F909B9" w:rsidRPr="006919DC" w:rsidRDefault="00F909B9" w:rsidP="00DC4EA2">
            <w:pPr>
              <w:rPr>
                <w:rFonts w:cs="Arial"/>
                <w:szCs w:val="22"/>
              </w:rPr>
            </w:pPr>
          </w:p>
        </w:tc>
      </w:tr>
      <w:tr w:rsidR="000676F5" w:rsidRPr="009C3B1B" w14:paraId="265185C4" w14:textId="77777777" w:rsidTr="00400B7B">
        <w:trPr>
          <w:trHeight w:val="2134"/>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3813911" w14:textId="77777777" w:rsidR="000676F5" w:rsidRPr="0066447A" w:rsidRDefault="000676F5" w:rsidP="00DC4EA2">
            <w:pPr>
              <w:rPr>
                <w:rFonts w:cs="Arial"/>
                <w:szCs w:val="22"/>
              </w:rPr>
            </w:pPr>
            <w:r w:rsidRPr="0066447A">
              <w:rPr>
                <w:rFonts w:cs="Arial"/>
                <w:b/>
                <w:bCs/>
                <w:szCs w:val="22"/>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F771445" w14:textId="77777777" w:rsidR="000676F5" w:rsidRPr="0066447A" w:rsidRDefault="000676F5" w:rsidP="00DC4EA2">
            <w:pPr>
              <w:rPr>
                <w:rFonts w:cs="Arial"/>
                <w:szCs w:val="22"/>
              </w:rPr>
            </w:pPr>
            <w:r w:rsidRPr="0066447A">
              <w:rPr>
                <w:rFonts w:cs="Arial"/>
                <w:szCs w:val="22"/>
              </w:rPr>
              <w:t>Mapp</w:t>
            </w:r>
            <w:r>
              <w:rPr>
                <w:rFonts w:cs="Arial"/>
                <w:szCs w:val="22"/>
              </w:rPr>
              <w:t>ing Service Team Meeting Minutes 20 November 2012</w:t>
            </w:r>
          </w:p>
        </w:tc>
      </w:tr>
      <w:tr w:rsidR="000676F5" w:rsidRPr="009C3B1B" w14:paraId="5A6441C1" w14:textId="77777777" w:rsidTr="0004428C">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0857CDB" w14:textId="77777777" w:rsidR="000676F5" w:rsidRPr="006919DC" w:rsidRDefault="000676F5" w:rsidP="00DC4EA2">
            <w:pPr>
              <w:rPr>
                <w:rFonts w:cs="Arial"/>
                <w:szCs w:val="22"/>
              </w:rPr>
            </w:pPr>
            <w:r w:rsidRPr="006919DC">
              <w:rPr>
                <w:rFonts w:cs="Arial"/>
                <w:b/>
                <w:bCs/>
                <w:szCs w:val="22"/>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C13B06E" w14:textId="22201C52" w:rsidR="000676F5" w:rsidRPr="003536D7" w:rsidRDefault="00C05751" w:rsidP="00DC4EA2">
            <w:pPr>
              <w:rPr>
                <w:rFonts w:cs="Arial"/>
                <w:b/>
                <w:bCs/>
                <w:szCs w:val="22"/>
              </w:rPr>
            </w:pPr>
            <w:r>
              <w:rPr>
                <w:rFonts w:cs="Arial"/>
                <w:b/>
                <w:bCs/>
                <w:szCs w:val="22"/>
              </w:rPr>
              <w:t>0</w:t>
            </w:r>
            <w:r w:rsidR="000676F5">
              <w:rPr>
                <w:rFonts w:cs="Arial"/>
                <w:b/>
                <w:bCs/>
                <w:szCs w:val="22"/>
              </w:rPr>
              <w:t>22</w:t>
            </w:r>
          </w:p>
        </w:tc>
      </w:tr>
      <w:tr w:rsidR="000676F5" w:rsidRPr="009C3B1B" w14:paraId="6288D5A7" w14:textId="77777777" w:rsidTr="0004428C">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33B6221" w14:textId="116678DF" w:rsidR="000676F5" w:rsidRPr="006919DC" w:rsidRDefault="000676F5" w:rsidP="00DC4EA2">
            <w:pPr>
              <w:rPr>
                <w:rFonts w:cs="Arial"/>
                <w:szCs w:val="22"/>
              </w:rPr>
            </w:pPr>
            <w:r w:rsidRPr="006919DC">
              <w:rPr>
                <w:rFonts w:cs="Arial"/>
                <w:b/>
                <w:bCs/>
                <w:szCs w:val="22"/>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8305DBD" w14:textId="77777777" w:rsidR="000676F5" w:rsidRPr="008C2504" w:rsidRDefault="000676F5" w:rsidP="00DC4EA2">
            <w:pPr>
              <w:rPr>
                <w:rFonts w:cs="Arial"/>
                <w:b/>
                <w:caps/>
                <w:szCs w:val="22"/>
              </w:rPr>
            </w:pPr>
            <w:r w:rsidRPr="008C2504">
              <w:rPr>
                <w:rFonts w:cs="Arial"/>
                <w:b/>
                <w:caps/>
                <w:szCs w:val="22"/>
              </w:rPr>
              <w:t>Mapping perinatal conditions, including fetal death, due to maternal factors</w:t>
            </w:r>
          </w:p>
        </w:tc>
      </w:tr>
      <w:tr w:rsidR="0004428C" w:rsidRPr="009C3B1B" w14:paraId="2174E0ED" w14:textId="77777777" w:rsidTr="0004428C">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6795823" w14:textId="77777777" w:rsidR="0004428C" w:rsidRPr="0004428C" w:rsidRDefault="0004428C" w:rsidP="0067243B">
            <w:pPr>
              <w:rPr>
                <w:b/>
              </w:rPr>
            </w:pPr>
            <w:r w:rsidRPr="0004428C">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83702D7" w14:textId="77777777" w:rsidR="0004428C" w:rsidRDefault="002324A6" w:rsidP="002324A6">
            <w:r>
              <w:t>23</w:t>
            </w:r>
            <w:r w:rsidR="0004428C" w:rsidRPr="0007210D">
              <w:t xml:space="preserve"> January 2013</w:t>
            </w:r>
          </w:p>
        </w:tc>
      </w:tr>
      <w:tr w:rsidR="007912CA" w:rsidRPr="009C3B1B" w14:paraId="48B8001A" w14:textId="77777777" w:rsidTr="0004428C">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BE5B061" w14:textId="77777777" w:rsidR="007912CA" w:rsidRPr="0004428C" w:rsidRDefault="007912CA" w:rsidP="0067243B">
            <w:pPr>
              <w:rPr>
                <w:b/>
              </w:rPr>
            </w:pPr>
            <w:r w:rsidRPr="007912CA">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5AC2944" w14:textId="77777777" w:rsidR="007912CA" w:rsidRPr="0007210D" w:rsidRDefault="007912CA" w:rsidP="0067243B"/>
        </w:tc>
      </w:tr>
      <w:tr w:rsidR="000676F5" w:rsidRPr="009C3B1B" w14:paraId="5F508F03" w14:textId="77777777" w:rsidTr="0004428C">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5E8BC96" w14:textId="77777777" w:rsidR="000676F5" w:rsidRPr="006919DC" w:rsidRDefault="000676F5" w:rsidP="00DC4EA2">
            <w:pPr>
              <w:rPr>
                <w:rFonts w:cs="Arial"/>
                <w:szCs w:val="22"/>
              </w:rPr>
            </w:pPr>
            <w:r w:rsidRPr="006919DC">
              <w:rPr>
                <w:rFonts w:cs="Arial"/>
                <w:b/>
                <w:bCs/>
                <w:szCs w:val="22"/>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C97A9D8" w14:textId="3EF9DC6D" w:rsidR="000676F5" w:rsidRDefault="000676F5" w:rsidP="00F909B9">
            <w:pPr>
              <w:jc w:val="both"/>
              <w:rPr>
                <w:rFonts w:cs="Arial"/>
                <w:szCs w:val="22"/>
              </w:rPr>
            </w:pPr>
            <w:r w:rsidRPr="007E0507">
              <w:rPr>
                <w:rFonts w:cs="Arial"/>
                <w:szCs w:val="22"/>
              </w:rPr>
              <w:t xml:space="preserve">When </w:t>
            </w:r>
            <w:r>
              <w:rPr>
                <w:rFonts w:cs="Arial"/>
                <w:szCs w:val="22"/>
              </w:rPr>
              <w:t xml:space="preserve">mapping </w:t>
            </w:r>
            <w:r w:rsidRPr="007E0507">
              <w:rPr>
                <w:rFonts w:cs="Arial"/>
                <w:szCs w:val="22"/>
              </w:rPr>
              <w:t xml:space="preserve">a concept which </w:t>
            </w:r>
            <w:r>
              <w:rPr>
                <w:rFonts w:cs="Arial"/>
                <w:szCs w:val="22"/>
              </w:rPr>
              <w:t>describes a</w:t>
            </w:r>
            <w:r w:rsidRPr="007E0507">
              <w:rPr>
                <w:rFonts w:cs="Arial"/>
                <w:szCs w:val="22"/>
              </w:rPr>
              <w:t xml:space="preserve"> </w:t>
            </w:r>
            <w:r>
              <w:rPr>
                <w:rFonts w:cs="Arial"/>
                <w:szCs w:val="22"/>
              </w:rPr>
              <w:t xml:space="preserve">fetus or newborn that </w:t>
            </w:r>
            <w:r w:rsidRPr="007E0507">
              <w:rPr>
                <w:rFonts w:cs="Arial"/>
                <w:szCs w:val="22"/>
              </w:rPr>
              <w:t>has been affected by a maternal condition</w:t>
            </w:r>
            <w:r>
              <w:rPr>
                <w:rFonts w:cs="Arial"/>
                <w:szCs w:val="22"/>
              </w:rPr>
              <w:t>, including when this condition results in the death of the</w:t>
            </w:r>
            <w:r w:rsidR="00754B52">
              <w:t xml:space="preserve"> </w:t>
            </w:r>
            <w:r w:rsidR="00754B52" w:rsidRPr="00754B52">
              <w:rPr>
                <w:rFonts w:cs="Arial"/>
                <w:szCs w:val="22"/>
              </w:rPr>
              <w:t>fetus or newborn</w:t>
            </w:r>
            <w:r>
              <w:rPr>
                <w:rFonts w:cs="Arial"/>
                <w:szCs w:val="22"/>
              </w:rPr>
              <w:t>, two codes are required</w:t>
            </w:r>
            <w:r w:rsidRPr="007E0507">
              <w:rPr>
                <w:rFonts w:cs="Arial"/>
                <w:szCs w:val="22"/>
              </w:rPr>
              <w:t xml:space="preserve">– one for the effect </w:t>
            </w:r>
            <w:r>
              <w:rPr>
                <w:rFonts w:cs="Arial"/>
                <w:szCs w:val="22"/>
              </w:rPr>
              <w:t>on the fetus or newborn and the other code fr</w:t>
            </w:r>
            <w:r w:rsidRPr="007E0507">
              <w:rPr>
                <w:rFonts w:cs="Arial"/>
                <w:szCs w:val="22"/>
              </w:rPr>
              <w:t xml:space="preserve">om </w:t>
            </w:r>
            <w:r>
              <w:rPr>
                <w:rFonts w:cs="Arial"/>
                <w:szCs w:val="22"/>
              </w:rPr>
              <w:t xml:space="preserve">ICD-10 </w:t>
            </w:r>
            <w:r w:rsidRPr="007E0507">
              <w:rPr>
                <w:rFonts w:cs="Arial"/>
                <w:szCs w:val="22"/>
              </w:rPr>
              <w:t>block P00–P04 to show the cause.</w:t>
            </w:r>
          </w:p>
          <w:p w14:paraId="415BBE20" w14:textId="77777777" w:rsidR="000676F5" w:rsidRDefault="000676F5" w:rsidP="00F909B9">
            <w:pPr>
              <w:jc w:val="both"/>
              <w:rPr>
                <w:rFonts w:cs="Arial"/>
                <w:szCs w:val="22"/>
              </w:rPr>
            </w:pPr>
          </w:p>
          <w:p w14:paraId="7799B8B9" w14:textId="77777777" w:rsidR="000676F5" w:rsidRPr="006919DC" w:rsidRDefault="000676F5" w:rsidP="00F909B9">
            <w:pPr>
              <w:jc w:val="both"/>
              <w:rPr>
                <w:rFonts w:cs="Arial"/>
                <w:szCs w:val="22"/>
              </w:rPr>
            </w:pPr>
            <w:r>
              <w:rPr>
                <w:rFonts w:cs="Arial"/>
                <w:szCs w:val="22"/>
              </w:rPr>
              <w:t xml:space="preserve">In ICD-10 the </w:t>
            </w:r>
            <w:r w:rsidRPr="009F1E1B">
              <w:rPr>
                <w:rFonts w:cs="Arial"/>
                <w:szCs w:val="22"/>
              </w:rPr>
              <w:t xml:space="preserve">block P00–P04 is for </w:t>
            </w:r>
            <w:r w:rsidRPr="00AE6568">
              <w:rPr>
                <w:rFonts w:cs="Arial"/>
                <w:b/>
                <w:szCs w:val="22"/>
              </w:rPr>
              <w:t>Fetus and newborn affected by maternal factors and by complications of pregnancy, labor and delivery</w:t>
            </w:r>
            <w:r>
              <w:rPr>
                <w:rFonts w:cs="Arial"/>
                <w:szCs w:val="22"/>
              </w:rPr>
              <w:t xml:space="preserve"> and</w:t>
            </w:r>
            <w:r w:rsidRPr="009F1E1B">
              <w:rPr>
                <w:rFonts w:cs="Arial"/>
                <w:szCs w:val="22"/>
              </w:rPr>
              <w:t xml:space="preserve"> the conditions in this block are the mother’s conditions</w:t>
            </w:r>
            <w:r>
              <w:rPr>
                <w:rFonts w:cs="Arial"/>
                <w:szCs w:val="22"/>
              </w:rPr>
              <w:t xml:space="preserve"> which are used to s</w:t>
            </w:r>
            <w:r w:rsidRPr="009F1E1B">
              <w:rPr>
                <w:rFonts w:cs="Arial"/>
                <w:szCs w:val="22"/>
              </w:rPr>
              <w:t>how that a problem the mother may have had prior to pregnancy or a problem the mother incurred during the pregnancy, labor or del</w:t>
            </w:r>
            <w:r>
              <w:rPr>
                <w:rFonts w:cs="Arial"/>
                <w:szCs w:val="22"/>
              </w:rPr>
              <w:t xml:space="preserve">ivery had an effect on the </w:t>
            </w:r>
            <w:r w:rsidR="00754B52" w:rsidRPr="00754B52">
              <w:rPr>
                <w:rFonts w:cs="Arial"/>
                <w:szCs w:val="22"/>
              </w:rPr>
              <w:t>fetus or newborn</w:t>
            </w:r>
            <w:r w:rsidR="00754B52">
              <w:rPr>
                <w:rFonts w:cs="Arial"/>
                <w:szCs w:val="22"/>
              </w:rPr>
              <w:t>.</w:t>
            </w:r>
          </w:p>
        </w:tc>
      </w:tr>
      <w:tr w:rsidR="000676F5" w:rsidRPr="009C3B1B" w14:paraId="3DF22993" w14:textId="77777777" w:rsidTr="0004428C">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08B3F08" w14:textId="77777777" w:rsidR="000676F5" w:rsidRPr="006919DC" w:rsidRDefault="000676F5" w:rsidP="00DC4EA2">
            <w:pPr>
              <w:rPr>
                <w:rFonts w:cs="Arial"/>
                <w:szCs w:val="22"/>
              </w:rPr>
            </w:pPr>
            <w:r w:rsidRPr="006919DC">
              <w:rPr>
                <w:rFonts w:cs="Arial"/>
                <w:b/>
                <w:bCs/>
                <w:szCs w:val="22"/>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8FDE0AF" w14:textId="77777777" w:rsidR="000676F5" w:rsidRPr="00D745DC" w:rsidRDefault="000676F5" w:rsidP="00DC4EA2">
            <w:pPr>
              <w:rPr>
                <w:rFonts w:cs="Arial"/>
                <w:b/>
                <w:szCs w:val="22"/>
              </w:rPr>
            </w:pPr>
          </w:p>
          <w:p w14:paraId="6EA17E0D" w14:textId="77777777" w:rsidR="000676F5" w:rsidRDefault="00C43594" w:rsidP="00DC4EA2">
            <w:pPr>
              <w:rPr>
                <w:rFonts w:cs="Arial"/>
                <w:szCs w:val="22"/>
              </w:rPr>
            </w:pPr>
            <w:r>
              <w:pict w14:anchorId="262BB913">
                <v:shape id="_x0000_i1052" type="#_x0000_t75" style="width:6in;height:167.4pt">
                  <v:imagedata r:id="rId58" o:title=""/>
                </v:shape>
              </w:pict>
            </w:r>
          </w:p>
          <w:p w14:paraId="446DA8D1" w14:textId="77777777" w:rsidR="000676F5" w:rsidRPr="006919DC" w:rsidRDefault="000676F5" w:rsidP="00DC4EA2">
            <w:pPr>
              <w:rPr>
                <w:rFonts w:cs="Arial"/>
                <w:szCs w:val="22"/>
              </w:rPr>
            </w:pPr>
          </w:p>
        </w:tc>
      </w:tr>
      <w:tr w:rsidR="000676F5" w:rsidRPr="009C3B1B" w14:paraId="34574162" w14:textId="77777777" w:rsidTr="0004428C">
        <w:trPr>
          <w:trHeight w:val="1839"/>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E31C977" w14:textId="77777777" w:rsidR="000676F5" w:rsidRPr="0066447A" w:rsidRDefault="000676F5" w:rsidP="00DC4EA2">
            <w:pPr>
              <w:rPr>
                <w:rFonts w:cs="Arial"/>
                <w:szCs w:val="22"/>
              </w:rPr>
            </w:pPr>
            <w:r w:rsidRPr="0066447A">
              <w:rPr>
                <w:rFonts w:cs="Arial"/>
                <w:b/>
                <w:bCs/>
                <w:szCs w:val="22"/>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70AA4A3" w14:textId="77777777" w:rsidR="000676F5" w:rsidRDefault="000676F5" w:rsidP="00DC4EA2">
            <w:pPr>
              <w:rPr>
                <w:rFonts w:cs="Arial"/>
                <w:szCs w:val="22"/>
              </w:rPr>
            </w:pPr>
          </w:p>
          <w:p w14:paraId="5E5AC2DA" w14:textId="77777777" w:rsidR="000676F5" w:rsidRDefault="00141EB0" w:rsidP="00DC4EA2">
            <w:pPr>
              <w:rPr>
                <w:rStyle w:val="Hyperlink"/>
                <w:rFonts w:eastAsiaTheme="majorEastAsia" w:cs="Arial"/>
                <w:szCs w:val="22"/>
              </w:rPr>
            </w:pPr>
            <w:hyperlink r:id="rId59" w:history="1">
              <w:r w:rsidR="000676F5" w:rsidRPr="001A27FC">
                <w:rPr>
                  <w:rStyle w:val="Hyperlink"/>
                  <w:rFonts w:eastAsiaTheme="majorEastAsia" w:cs="Arial"/>
                  <w:szCs w:val="22"/>
                </w:rPr>
                <w:t>http://apps.who.int/classifications/apps/icd/icd10training/</w:t>
              </w:r>
            </w:hyperlink>
          </w:p>
          <w:p w14:paraId="5AF20387" w14:textId="77777777" w:rsidR="00F8078C" w:rsidRDefault="00F8078C" w:rsidP="00DC4EA2">
            <w:pPr>
              <w:rPr>
                <w:rFonts w:cs="Arial"/>
                <w:szCs w:val="22"/>
              </w:rPr>
            </w:pPr>
            <w:r>
              <w:rPr>
                <w:rStyle w:val="Hyperlink"/>
                <w:rFonts w:eastAsiaTheme="majorEastAsia" w:cs="Arial"/>
                <w:szCs w:val="22"/>
              </w:rPr>
              <w:t>See appendix 2 for further information.</w:t>
            </w:r>
          </w:p>
          <w:p w14:paraId="117E462F" w14:textId="77777777" w:rsidR="000676F5" w:rsidRPr="0066447A" w:rsidRDefault="000676F5" w:rsidP="00DC4EA2">
            <w:pPr>
              <w:rPr>
                <w:rFonts w:cs="Arial"/>
                <w:szCs w:val="22"/>
              </w:rPr>
            </w:pPr>
          </w:p>
        </w:tc>
      </w:tr>
    </w:tbl>
    <w:p w14:paraId="12740AF2" w14:textId="77777777" w:rsidR="000676F5" w:rsidRDefault="000676F5" w:rsidP="002A61E1"/>
    <w:p w14:paraId="08D49E30" w14:textId="77777777" w:rsidR="000676F5" w:rsidRDefault="000676F5" w:rsidP="002A61E1"/>
    <w:tbl>
      <w:tblPr>
        <w:tblW w:w="10182" w:type="dxa"/>
        <w:tblLayout w:type="fixed"/>
        <w:tblCellMar>
          <w:left w:w="0" w:type="dxa"/>
          <w:right w:w="0" w:type="dxa"/>
        </w:tblCellMar>
        <w:tblLook w:val="0600" w:firstRow="0" w:lastRow="0" w:firstColumn="0" w:lastColumn="0" w:noHBand="1" w:noVBand="1"/>
      </w:tblPr>
      <w:tblGrid>
        <w:gridCol w:w="1520"/>
        <w:gridCol w:w="8662"/>
      </w:tblGrid>
      <w:tr w:rsidR="000676F5" w:rsidRPr="009C3B1B" w14:paraId="0AAA6789" w14:textId="77777777" w:rsidTr="007A15AA">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FC55AB9" w14:textId="77777777" w:rsidR="000676F5" w:rsidRPr="00AA1E6C" w:rsidRDefault="000676F5" w:rsidP="00DC4EA2">
            <w:pPr>
              <w:rPr>
                <w:rFonts w:cs="Arial"/>
                <w:szCs w:val="22"/>
              </w:rPr>
            </w:pPr>
            <w:r w:rsidRPr="00AA1E6C">
              <w:rPr>
                <w:rFonts w:cs="Arial"/>
                <w:b/>
                <w:bCs/>
                <w:szCs w:val="22"/>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1364965" w14:textId="44EB3541" w:rsidR="000676F5" w:rsidRPr="00AA1E6C" w:rsidRDefault="000676F5" w:rsidP="00C05751">
            <w:pPr>
              <w:rPr>
                <w:rFonts w:cs="Arial"/>
                <w:szCs w:val="22"/>
              </w:rPr>
            </w:pPr>
            <w:r>
              <w:rPr>
                <w:rFonts w:cs="Arial"/>
                <w:b/>
                <w:bCs/>
                <w:szCs w:val="22"/>
              </w:rPr>
              <w:t>023</w:t>
            </w:r>
          </w:p>
        </w:tc>
      </w:tr>
      <w:tr w:rsidR="000676F5" w:rsidRPr="009C3B1B" w14:paraId="6B5B4CE5" w14:textId="77777777" w:rsidTr="007A15A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6529CF4" w14:textId="77777777" w:rsidR="000676F5" w:rsidRPr="00AA1E6C" w:rsidRDefault="000676F5" w:rsidP="00DC4EA2">
            <w:pPr>
              <w:rPr>
                <w:rFonts w:cs="Arial"/>
                <w:szCs w:val="22"/>
              </w:rPr>
            </w:pPr>
            <w:r w:rsidRPr="00AA1E6C">
              <w:rPr>
                <w:rFonts w:cs="Arial"/>
                <w:b/>
                <w:bCs/>
                <w:szCs w:val="22"/>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A5C2098" w14:textId="77777777" w:rsidR="000676F5" w:rsidRPr="00732F49" w:rsidRDefault="000676F5" w:rsidP="00DC4EA2">
            <w:pPr>
              <w:rPr>
                <w:rFonts w:cs="Arial"/>
                <w:b/>
                <w:szCs w:val="22"/>
              </w:rPr>
            </w:pPr>
            <w:r>
              <w:rPr>
                <w:rFonts w:cs="Arial"/>
                <w:b/>
                <w:szCs w:val="22"/>
              </w:rPr>
              <w:t>POSSIBLE REQUIREMENT FOR AN EXTERNAL CAUSE CODE</w:t>
            </w:r>
          </w:p>
        </w:tc>
      </w:tr>
      <w:tr w:rsidR="000676F5" w:rsidRPr="009C3B1B" w14:paraId="163FB8EF" w14:textId="77777777" w:rsidTr="007A15A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8A1D9B0" w14:textId="77777777" w:rsidR="000676F5" w:rsidRPr="00AA1E6C" w:rsidRDefault="000676F5" w:rsidP="00DC4EA2">
            <w:pPr>
              <w:rPr>
                <w:rFonts w:cs="Arial"/>
                <w:b/>
                <w:bCs/>
                <w:szCs w:val="22"/>
              </w:rPr>
            </w:pPr>
            <w:r w:rsidRPr="00AA1E6C">
              <w:rPr>
                <w:rFonts w:cs="Arial"/>
                <w:b/>
                <w:bCs/>
                <w:szCs w:val="22"/>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4290F60" w14:textId="77777777" w:rsidR="000676F5" w:rsidRPr="00AA1E6C" w:rsidRDefault="007A15AA" w:rsidP="002324A6">
            <w:pPr>
              <w:rPr>
                <w:rFonts w:cs="Arial"/>
                <w:szCs w:val="22"/>
              </w:rPr>
            </w:pPr>
            <w:r>
              <w:rPr>
                <w:rFonts w:cs="Arial"/>
                <w:szCs w:val="22"/>
              </w:rPr>
              <w:t>23 January 2013</w:t>
            </w:r>
          </w:p>
        </w:tc>
      </w:tr>
      <w:tr w:rsidR="009321B4" w:rsidRPr="009C3B1B" w14:paraId="04322B1E" w14:textId="77777777" w:rsidTr="007A15A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5A6613F" w14:textId="77777777" w:rsidR="009321B4" w:rsidRPr="00AA1E6C" w:rsidRDefault="009321B4" w:rsidP="00DC4EA2">
            <w:pPr>
              <w:rPr>
                <w:rFonts w:cs="Arial"/>
                <w:b/>
                <w:bCs/>
                <w:szCs w:val="22"/>
              </w:rPr>
            </w:pPr>
            <w:r w:rsidRPr="009321B4">
              <w:rPr>
                <w:rFonts w:cs="Arial"/>
                <w:b/>
                <w:bCs/>
                <w:szCs w:val="22"/>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AED7F1B" w14:textId="77777777" w:rsidR="009321B4" w:rsidRDefault="009321B4" w:rsidP="00DC4EA2">
            <w:pPr>
              <w:rPr>
                <w:rFonts w:cs="Arial"/>
                <w:szCs w:val="22"/>
              </w:rPr>
            </w:pPr>
          </w:p>
        </w:tc>
      </w:tr>
      <w:tr w:rsidR="000676F5" w:rsidRPr="009C3B1B" w14:paraId="119DF570" w14:textId="77777777" w:rsidTr="007A15AA">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3ACDE91" w14:textId="77777777" w:rsidR="000676F5" w:rsidRPr="00AA1E6C" w:rsidRDefault="000676F5" w:rsidP="00DC4EA2">
            <w:pPr>
              <w:rPr>
                <w:rFonts w:cs="Arial"/>
                <w:szCs w:val="22"/>
              </w:rPr>
            </w:pPr>
            <w:r w:rsidRPr="00AA1E6C">
              <w:rPr>
                <w:rFonts w:cs="Arial"/>
                <w:b/>
                <w:bCs/>
                <w:szCs w:val="22"/>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9E30AC9" w14:textId="3555A4A9" w:rsidR="000676F5" w:rsidRDefault="000676F5" w:rsidP="00F909B9">
            <w:pPr>
              <w:jc w:val="both"/>
              <w:rPr>
                <w:rFonts w:cs="Arial"/>
                <w:szCs w:val="22"/>
              </w:rPr>
            </w:pPr>
            <w:r w:rsidRPr="0028031B">
              <w:rPr>
                <w:rFonts w:cs="Arial"/>
                <w:szCs w:val="22"/>
              </w:rPr>
              <w:t>An external cause code from Chapter XX is used in combination with a code from another chapter to add information, especially if the code instructs you to add such an additional code. The external cause code should always be sequenced AFTER the disease chapter code.</w:t>
            </w:r>
          </w:p>
          <w:p w14:paraId="46219E01" w14:textId="77777777" w:rsidR="000676F5" w:rsidRDefault="000676F5" w:rsidP="00F909B9">
            <w:pPr>
              <w:jc w:val="both"/>
              <w:rPr>
                <w:rFonts w:cs="Arial"/>
                <w:szCs w:val="22"/>
              </w:rPr>
            </w:pPr>
          </w:p>
          <w:p w14:paraId="12B7762A" w14:textId="77777777" w:rsidR="000676F5" w:rsidRDefault="000676F5" w:rsidP="00F909B9">
            <w:pPr>
              <w:jc w:val="both"/>
              <w:rPr>
                <w:rFonts w:cs="Arial"/>
                <w:szCs w:val="22"/>
                <w:lang w:val="en-GB" w:eastAsia="en-GB"/>
              </w:rPr>
            </w:pPr>
            <w:r w:rsidRPr="00E34C30">
              <w:rPr>
                <w:rFonts w:cs="Arial"/>
                <w:szCs w:val="22"/>
              </w:rPr>
              <w:t xml:space="preserve">An external cause code from </w:t>
            </w:r>
            <w:r w:rsidRPr="00E34C30">
              <w:rPr>
                <w:rFonts w:cs="Arial"/>
                <w:b/>
                <w:szCs w:val="22"/>
              </w:rPr>
              <w:t xml:space="preserve">Chapter XX External causes of morbidity and mortality V01-Y98 </w:t>
            </w:r>
            <w:r w:rsidRPr="00E34C30">
              <w:rPr>
                <w:rFonts w:cs="Arial"/>
                <w:szCs w:val="22"/>
                <w:lang w:val="en-GB" w:eastAsia="en-GB"/>
              </w:rPr>
              <w:t xml:space="preserve">is designed for the classification of: </w:t>
            </w:r>
          </w:p>
          <w:p w14:paraId="6AC2B506" w14:textId="77777777" w:rsidR="00F909B9" w:rsidRPr="00E34C30" w:rsidRDefault="00F909B9" w:rsidP="00F909B9">
            <w:pPr>
              <w:jc w:val="both"/>
              <w:rPr>
                <w:rFonts w:cs="Arial"/>
                <w:szCs w:val="22"/>
                <w:lang w:val="en-GB" w:eastAsia="en-GB"/>
              </w:rPr>
            </w:pPr>
          </w:p>
          <w:p w14:paraId="233CEF05" w14:textId="77777777" w:rsidR="000676F5" w:rsidRPr="00E34C30" w:rsidRDefault="000676F5" w:rsidP="00F909B9">
            <w:pPr>
              <w:ind w:left="1304"/>
              <w:jc w:val="both"/>
              <w:rPr>
                <w:rFonts w:cs="Arial"/>
                <w:szCs w:val="22"/>
                <w:lang w:val="en-GB" w:eastAsia="en-GB"/>
              </w:rPr>
            </w:pPr>
            <w:r w:rsidRPr="00E34C30">
              <w:rPr>
                <w:rFonts w:cs="Arial"/>
                <w:szCs w:val="22"/>
                <w:lang w:val="en-GB" w:eastAsia="en-GB"/>
              </w:rPr>
              <w:t>• external events and circumstances which are the cause of injury</w:t>
            </w:r>
            <w:r>
              <w:t xml:space="preserve"> (</w:t>
            </w:r>
            <w:r w:rsidRPr="00D72229">
              <w:rPr>
                <w:rFonts w:cs="Arial"/>
                <w:szCs w:val="22"/>
                <w:lang w:val="en-GB" w:eastAsia="en-GB"/>
              </w:rPr>
              <w:t>includes</w:t>
            </w:r>
            <w:r>
              <w:rPr>
                <w:rFonts w:cs="Arial"/>
                <w:szCs w:val="22"/>
                <w:lang w:val="en-GB" w:eastAsia="en-GB"/>
              </w:rPr>
              <w:t xml:space="preserve"> transport accidents)</w:t>
            </w:r>
            <w:r w:rsidRPr="00E34C30">
              <w:rPr>
                <w:rFonts w:cs="Arial"/>
                <w:szCs w:val="22"/>
                <w:lang w:val="en-GB" w:eastAsia="en-GB"/>
              </w:rPr>
              <w:t xml:space="preserve"> </w:t>
            </w:r>
          </w:p>
          <w:p w14:paraId="73AA4A69" w14:textId="77777777" w:rsidR="000676F5" w:rsidRPr="00E34C30" w:rsidRDefault="000676F5" w:rsidP="00F909B9">
            <w:pPr>
              <w:ind w:left="1304"/>
              <w:rPr>
                <w:rFonts w:cs="Arial"/>
                <w:szCs w:val="22"/>
                <w:lang w:val="en-GB" w:eastAsia="en-GB"/>
              </w:rPr>
            </w:pPr>
            <w:r w:rsidRPr="00E34C30">
              <w:rPr>
                <w:rFonts w:cs="Arial"/>
                <w:szCs w:val="22"/>
                <w:lang w:val="en-GB" w:eastAsia="en-GB"/>
              </w:rPr>
              <w:t xml:space="preserve">• poisoning </w:t>
            </w:r>
          </w:p>
          <w:p w14:paraId="66F595CE" w14:textId="77777777" w:rsidR="000676F5" w:rsidRPr="00E34C30" w:rsidRDefault="000676F5" w:rsidP="00F909B9">
            <w:pPr>
              <w:ind w:left="1304"/>
              <w:rPr>
                <w:rFonts w:cs="Arial"/>
                <w:szCs w:val="22"/>
              </w:rPr>
            </w:pPr>
            <w:r w:rsidRPr="00E34C30">
              <w:rPr>
                <w:rFonts w:cs="Arial"/>
                <w:szCs w:val="22"/>
              </w:rPr>
              <w:t>• other adverse effects</w:t>
            </w:r>
          </w:p>
          <w:p w14:paraId="7680DCD2" w14:textId="77777777" w:rsidR="000676F5" w:rsidRDefault="000676F5" w:rsidP="00DC4EA2">
            <w:pPr>
              <w:rPr>
                <w:rFonts w:cs="Arial"/>
                <w:szCs w:val="22"/>
              </w:rPr>
            </w:pPr>
          </w:p>
          <w:p w14:paraId="48A44E16" w14:textId="319AC069" w:rsidR="000676F5" w:rsidRDefault="000676F5" w:rsidP="00F909B9">
            <w:pPr>
              <w:jc w:val="both"/>
              <w:rPr>
                <w:rFonts w:cs="Arial"/>
                <w:szCs w:val="22"/>
              </w:rPr>
            </w:pPr>
            <w:r>
              <w:rPr>
                <w:rFonts w:cs="Arial"/>
                <w:szCs w:val="22"/>
              </w:rPr>
              <w:t>If a map specialist assigns an ICD-10 code which requires an external cause code to provide the reason why it happened, and the information is not available in the description for the concept  to be mapped (for example, to classify the circumstances of an injury) then the map specialist must add the following map advice:</w:t>
            </w:r>
          </w:p>
          <w:p w14:paraId="62548E1D" w14:textId="77777777" w:rsidR="000676F5" w:rsidRDefault="000676F5" w:rsidP="00DC4EA2">
            <w:pPr>
              <w:rPr>
                <w:rFonts w:cs="Arial"/>
                <w:szCs w:val="22"/>
              </w:rPr>
            </w:pPr>
            <w:r>
              <w:rPr>
                <w:rFonts w:cs="Arial"/>
                <w:szCs w:val="22"/>
              </w:rPr>
              <w:br/>
            </w:r>
            <w:r w:rsidRPr="0028031B">
              <w:rPr>
                <w:rFonts w:cs="Arial"/>
                <w:szCs w:val="22"/>
              </w:rPr>
              <w:t xml:space="preserve"> </w:t>
            </w:r>
            <w:r w:rsidRPr="00B56316">
              <w:rPr>
                <w:rFonts w:cs="Arial"/>
                <w:szCs w:val="22"/>
              </w:rPr>
              <w:t>POSSIBLE REQUIREMENT FOR AN EXTERNAL CAUSE CODE</w:t>
            </w:r>
          </w:p>
          <w:p w14:paraId="60DCCC7E" w14:textId="77777777" w:rsidR="000676F5" w:rsidRPr="00AA1E6C" w:rsidRDefault="000676F5" w:rsidP="00DC4EA2">
            <w:pPr>
              <w:tabs>
                <w:tab w:val="left" w:pos="1428"/>
              </w:tabs>
              <w:rPr>
                <w:rFonts w:cs="Arial"/>
                <w:szCs w:val="22"/>
              </w:rPr>
            </w:pPr>
            <w:r>
              <w:rPr>
                <w:rFonts w:cs="Arial"/>
                <w:szCs w:val="22"/>
              </w:rPr>
              <w:tab/>
            </w:r>
          </w:p>
        </w:tc>
      </w:tr>
      <w:tr w:rsidR="000676F5" w:rsidRPr="009C3B1B" w14:paraId="7DCC4C01" w14:textId="77777777" w:rsidTr="007A15AA">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3DD803C" w14:textId="77777777" w:rsidR="000676F5" w:rsidRPr="00AA1E6C" w:rsidRDefault="000676F5" w:rsidP="00DC4EA2">
            <w:pPr>
              <w:rPr>
                <w:rFonts w:cs="Arial"/>
                <w:szCs w:val="22"/>
              </w:rPr>
            </w:pPr>
            <w:r w:rsidRPr="00AA1E6C">
              <w:rPr>
                <w:rFonts w:cs="Arial"/>
                <w:b/>
                <w:bCs/>
                <w:szCs w:val="22"/>
              </w:rPr>
              <w:lastRenderedPageBreak/>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38D60A1" w14:textId="77777777" w:rsidR="000676F5" w:rsidRDefault="000676F5" w:rsidP="00DC4EA2">
            <w:pPr>
              <w:rPr>
                <w:rFonts w:cs="Arial"/>
                <w:b/>
                <w:bCs/>
                <w:szCs w:val="22"/>
              </w:rPr>
            </w:pPr>
            <w:r>
              <w:rPr>
                <w:rFonts w:cs="Arial"/>
                <w:b/>
                <w:bCs/>
                <w:szCs w:val="22"/>
              </w:rPr>
              <w:t>449626004 Injury of blood vessel of upper arm</w:t>
            </w:r>
          </w:p>
          <w:p w14:paraId="31C0CA72" w14:textId="77777777" w:rsidR="000676F5" w:rsidRPr="00AA1E6C" w:rsidRDefault="000676F5" w:rsidP="00DC4EA2">
            <w:pPr>
              <w:rPr>
                <w:rFonts w:cs="Arial"/>
                <w:b/>
                <w:bCs/>
                <w:szCs w:val="22"/>
              </w:rPr>
            </w:pPr>
          </w:p>
          <w:p w14:paraId="4AA7934D" w14:textId="77777777" w:rsidR="000676F5" w:rsidRDefault="00C43594" w:rsidP="00DC4EA2">
            <w:r>
              <w:pict w14:anchorId="7667C905">
                <v:shape id="_x0000_i1053" type="#_x0000_t75" style="width:430.15pt;height:302.95pt">
                  <v:imagedata r:id="rId60" o:title=""/>
                </v:shape>
              </w:pict>
            </w:r>
          </w:p>
          <w:p w14:paraId="4C23359B" w14:textId="77777777" w:rsidR="00F909B9" w:rsidRPr="00AA1E6C" w:rsidRDefault="00F909B9" w:rsidP="00DC4EA2">
            <w:pPr>
              <w:rPr>
                <w:rFonts w:cs="Arial"/>
                <w:szCs w:val="22"/>
              </w:rPr>
            </w:pPr>
          </w:p>
        </w:tc>
      </w:tr>
      <w:tr w:rsidR="000676F5" w:rsidRPr="009C3B1B" w14:paraId="56D0A61D" w14:textId="77777777" w:rsidTr="007A15AA">
        <w:trPr>
          <w:trHeight w:val="1839"/>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18CB442" w14:textId="77777777" w:rsidR="000676F5" w:rsidRPr="009C3B1B" w:rsidRDefault="000676F5" w:rsidP="00DC4EA2">
            <w:r w:rsidRPr="009C3B1B">
              <w:rPr>
                <w:b/>
                <w:bCs/>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1A45C9B" w14:textId="77777777" w:rsidR="000676F5" w:rsidRDefault="000676F5" w:rsidP="00DC4EA2">
            <w:r>
              <w:t>WHO ICD-10 (2010) Online Training</w:t>
            </w:r>
          </w:p>
          <w:p w14:paraId="298179B5" w14:textId="77777777" w:rsidR="000676F5" w:rsidRDefault="00141EB0" w:rsidP="00DC4EA2">
            <w:hyperlink r:id="rId61" w:history="1">
              <w:r w:rsidR="000676F5" w:rsidRPr="008E0CBE">
                <w:rPr>
                  <w:rStyle w:val="Hyperlink"/>
                  <w:rFonts w:eastAsiaTheme="minorEastAsia"/>
                </w:rPr>
                <w:t>http://apps.who.int/classifications/apps/icd/icd10training/</w:t>
              </w:r>
            </w:hyperlink>
          </w:p>
          <w:p w14:paraId="6726CE99" w14:textId="77777777" w:rsidR="000676F5" w:rsidRPr="009C3B1B" w:rsidRDefault="000676F5" w:rsidP="00DC4EA2"/>
        </w:tc>
      </w:tr>
    </w:tbl>
    <w:p w14:paraId="1D817AE8" w14:textId="77777777" w:rsidR="000676F5" w:rsidRDefault="000676F5" w:rsidP="002A61E1"/>
    <w:p w14:paraId="0B54DDFE" w14:textId="77777777" w:rsidR="000676F5" w:rsidRDefault="000676F5" w:rsidP="002A61E1"/>
    <w:p w14:paraId="7A476395" w14:textId="77777777" w:rsidR="00746610" w:rsidRDefault="00746610" w:rsidP="002A61E1"/>
    <w:p w14:paraId="1FC43694" w14:textId="77777777" w:rsidR="00746610" w:rsidRDefault="00746610" w:rsidP="002A61E1"/>
    <w:p w14:paraId="456E9186" w14:textId="77777777" w:rsidR="00746610" w:rsidRDefault="00746610" w:rsidP="002A61E1"/>
    <w:tbl>
      <w:tblPr>
        <w:tblW w:w="10167" w:type="dxa"/>
        <w:tblLayout w:type="fixed"/>
        <w:tblCellMar>
          <w:left w:w="0" w:type="dxa"/>
          <w:right w:w="0" w:type="dxa"/>
        </w:tblCellMar>
        <w:tblLook w:val="0600" w:firstRow="0" w:lastRow="0" w:firstColumn="0" w:lastColumn="0" w:noHBand="1" w:noVBand="1"/>
      </w:tblPr>
      <w:tblGrid>
        <w:gridCol w:w="1378"/>
        <w:gridCol w:w="8789"/>
      </w:tblGrid>
      <w:tr w:rsidR="00746610" w:rsidRPr="009C3B1B" w14:paraId="71949949" w14:textId="77777777" w:rsidTr="007D155D">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DD19FA4" w14:textId="77777777" w:rsidR="00746610" w:rsidRPr="009C3B1B" w:rsidRDefault="00746610" w:rsidP="000A3963">
            <w:r w:rsidRPr="009C3B1B">
              <w:rPr>
                <w:b/>
                <w:bCs/>
              </w:rPr>
              <w:t>Principle Number</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DE627E0" w14:textId="0E66D2B0" w:rsidR="00746610" w:rsidRPr="000D48B6" w:rsidRDefault="00746610" w:rsidP="00C05751">
            <w:pPr>
              <w:rPr>
                <w:b/>
              </w:rPr>
            </w:pPr>
            <w:r w:rsidRPr="000D48B6">
              <w:rPr>
                <w:b/>
              </w:rPr>
              <w:t>02</w:t>
            </w:r>
            <w:r w:rsidR="003A4465" w:rsidRPr="000D48B6">
              <w:rPr>
                <w:b/>
              </w:rPr>
              <w:t>4</w:t>
            </w:r>
          </w:p>
        </w:tc>
      </w:tr>
      <w:tr w:rsidR="00746610" w:rsidRPr="009C3B1B" w14:paraId="0DFFDAF0" w14:textId="77777777" w:rsidTr="007D155D">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CC96859" w14:textId="77777777" w:rsidR="00746610" w:rsidRPr="009C3B1B" w:rsidRDefault="00746610" w:rsidP="000A3963">
            <w:r w:rsidRPr="009C3B1B">
              <w:rPr>
                <w:b/>
                <w:bCs/>
              </w:rPr>
              <w:t>Title</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5B50EA7" w14:textId="77777777" w:rsidR="00746610" w:rsidRPr="00A015CA" w:rsidRDefault="00746610" w:rsidP="000A3963">
            <w:pPr>
              <w:rPr>
                <w:b/>
              </w:rPr>
            </w:pPr>
            <w:r w:rsidRPr="00A015CA">
              <w:rPr>
                <w:b/>
              </w:rPr>
              <w:t>MAPPING CO</w:t>
            </w:r>
            <w:r>
              <w:rPr>
                <w:b/>
              </w:rPr>
              <w:t>NTEXT: AGE OF ONSET</w:t>
            </w:r>
          </w:p>
        </w:tc>
      </w:tr>
      <w:tr w:rsidR="000D48B6" w:rsidRPr="009C3B1B" w14:paraId="1C355186" w14:textId="77777777" w:rsidTr="007D155D">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B7EDA7E" w14:textId="77777777" w:rsidR="000D48B6" w:rsidRPr="000D48B6" w:rsidRDefault="000D48B6" w:rsidP="0067243B">
            <w:pPr>
              <w:rPr>
                <w:b/>
              </w:rPr>
            </w:pPr>
            <w:r w:rsidRPr="000D48B6">
              <w:rPr>
                <w:b/>
              </w:rPr>
              <w:t>Date of Origination</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3C90DB2E" w14:textId="77777777" w:rsidR="000D48B6" w:rsidRDefault="000D48B6" w:rsidP="002324A6">
            <w:r w:rsidRPr="007665B8">
              <w:t>23 January 2013</w:t>
            </w:r>
          </w:p>
        </w:tc>
      </w:tr>
      <w:tr w:rsidR="009321B4" w:rsidRPr="009C3B1B" w14:paraId="3DD1821A" w14:textId="77777777" w:rsidTr="007D155D">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485450A" w14:textId="77777777" w:rsidR="009321B4" w:rsidRPr="000D48B6" w:rsidRDefault="00E508D7" w:rsidP="0067243B">
            <w:pPr>
              <w:rPr>
                <w:b/>
              </w:rPr>
            </w:pPr>
            <w:r w:rsidRPr="00E508D7">
              <w:rPr>
                <w:b/>
              </w:rPr>
              <w:t>Date of Revision</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7B675C9" w14:textId="77777777" w:rsidR="009321B4" w:rsidRPr="007665B8" w:rsidRDefault="009321B4" w:rsidP="0067243B"/>
        </w:tc>
      </w:tr>
      <w:tr w:rsidR="00746610" w:rsidRPr="009C3B1B" w14:paraId="4134F6BC" w14:textId="77777777" w:rsidTr="007D155D">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978F05F" w14:textId="77777777" w:rsidR="00746610" w:rsidRDefault="00746610" w:rsidP="000A3963">
            <w:pPr>
              <w:rPr>
                <w:b/>
                <w:bCs/>
              </w:rPr>
            </w:pPr>
            <w:r w:rsidRPr="009C3B1B">
              <w:rPr>
                <w:b/>
                <w:bCs/>
              </w:rPr>
              <w:lastRenderedPageBreak/>
              <w:t>Principle</w:t>
            </w:r>
          </w:p>
          <w:p w14:paraId="1FAA2695" w14:textId="77777777" w:rsidR="004344D7" w:rsidRDefault="004344D7" w:rsidP="000A3963">
            <w:pPr>
              <w:rPr>
                <w:b/>
                <w:bCs/>
              </w:rPr>
            </w:pPr>
          </w:p>
          <w:p w14:paraId="5D96F333" w14:textId="77777777" w:rsidR="004344D7" w:rsidRDefault="004344D7" w:rsidP="000A3963">
            <w:pPr>
              <w:rPr>
                <w:b/>
                <w:bCs/>
              </w:rPr>
            </w:pPr>
          </w:p>
          <w:p w14:paraId="02FCD9E7" w14:textId="77777777" w:rsidR="004344D7" w:rsidRDefault="004344D7" w:rsidP="000A3963">
            <w:pPr>
              <w:rPr>
                <w:b/>
                <w:bCs/>
              </w:rPr>
            </w:pPr>
          </w:p>
          <w:p w14:paraId="39401563" w14:textId="77777777" w:rsidR="004344D7" w:rsidRDefault="004344D7" w:rsidP="000A3963">
            <w:pPr>
              <w:rPr>
                <w:b/>
                <w:bCs/>
              </w:rPr>
            </w:pPr>
          </w:p>
          <w:p w14:paraId="6A813FB8" w14:textId="77777777" w:rsidR="004344D7" w:rsidRDefault="004344D7" w:rsidP="000A3963">
            <w:pPr>
              <w:rPr>
                <w:b/>
                <w:bCs/>
              </w:rPr>
            </w:pPr>
          </w:p>
          <w:p w14:paraId="7B7674FE" w14:textId="77777777" w:rsidR="004344D7" w:rsidRDefault="004344D7" w:rsidP="000A3963">
            <w:pPr>
              <w:rPr>
                <w:b/>
                <w:bCs/>
              </w:rPr>
            </w:pPr>
          </w:p>
          <w:p w14:paraId="0A733DD8" w14:textId="77777777" w:rsidR="004344D7" w:rsidRDefault="004344D7" w:rsidP="000A3963">
            <w:pPr>
              <w:rPr>
                <w:b/>
                <w:bCs/>
              </w:rPr>
            </w:pPr>
          </w:p>
          <w:p w14:paraId="02184DD5" w14:textId="77777777" w:rsidR="004344D7" w:rsidRDefault="004344D7" w:rsidP="000A3963">
            <w:pPr>
              <w:rPr>
                <w:b/>
                <w:bCs/>
              </w:rPr>
            </w:pPr>
          </w:p>
          <w:p w14:paraId="796E86FE" w14:textId="77777777" w:rsidR="004344D7" w:rsidRDefault="004344D7" w:rsidP="000A3963">
            <w:pPr>
              <w:rPr>
                <w:b/>
                <w:bCs/>
              </w:rPr>
            </w:pPr>
          </w:p>
          <w:p w14:paraId="203DBB55" w14:textId="77777777" w:rsidR="004344D7" w:rsidRDefault="004344D7" w:rsidP="000A3963">
            <w:pPr>
              <w:rPr>
                <w:b/>
                <w:bCs/>
              </w:rPr>
            </w:pPr>
          </w:p>
          <w:p w14:paraId="7B487C6C" w14:textId="77777777" w:rsidR="004344D7" w:rsidRDefault="004344D7" w:rsidP="000A3963">
            <w:pPr>
              <w:rPr>
                <w:b/>
                <w:bCs/>
              </w:rPr>
            </w:pPr>
          </w:p>
          <w:p w14:paraId="26DA458E" w14:textId="77777777" w:rsidR="004344D7" w:rsidRDefault="004344D7" w:rsidP="000A3963">
            <w:pPr>
              <w:rPr>
                <w:b/>
                <w:bCs/>
              </w:rPr>
            </w:pPr>
          </w:p>
          <w:p w14:paraId="1EAB180D" w14:textId="77777777" w:rsidR="004344D7" w:rsidRDefault="004344D7" w:rsidP="000A3963">
            <w:pPr>
              <w:rPr>
                <w:b/>
                <w:bCs/>
              </w:rPr>
            </w:pPr>
          </w:p>
          <w:p w14:paraId="24C67ECB" w14:textId="77777777" w:rsidR="004344D7" w:rsidRDefault="004344D7" w:rsidP="000A3963">
            <w:pPr>
              <w:rPr>
                <w:b/>
                <w:bCs/>
              </w:rPr>
            </w:pPr>
          </w:p>
          <w:p w14:paraId="6DFB03F1" w14:textId="77777777" w:rsidR="004344D7" w:rsidRDefault="004344D7" w:rsidP="000A3963">
            <w:pPr>
              <w:rPr>
                <w:b/>
                <w:bCs/>
              </w:rPr>
            </w:pPr>
          </w:p>
          <w:p w14:paraId="51D3185B" w14:textId="77777777" w:rsidR="004344D7" w:rsidRPr="004344D7" w:rsidRDefault="004344D7" w:rsidP="004344D7">
            <w:pPr>
              <w:rPr>
                <w:b/>
              </w:rPr>
            </w:pPr>
            <w:r w:rsidRPr="004344D7">
              <w:rPr>
                <w:b/>
              </w:rPr>
              <w:t>Example</w:t>
            </w:r>
            <w:r w:rsidR="000E5C6E">
              <w:rPr>
                <w:b/>
              </w:rPr>
              <w:t>(s)</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A5A32CD" w14:textId="77777777" w:rsidR="00746610" w:rsidRPr="00A73323" w:rsidRDefault="00746610" w:rsidP="00F909B9">
            <w:pPr>
              <w:jc w:val="both"/>
              <w:rPr>
                <w:rFonts w:cs="Arial"/>
                <w:szCs w:val="22"/>
              </w:rPr>
            </w:pPr>
            <w:r w:rsidRPr="00A73323">
              <w:rPr>
                <w:rFonts w:cs="Arial"/>
                <w:szCs w:val="22"/>
              </w:rPr>
              <w:t>No Map Rule restrictions for age will be applied in cases where there is a properly classified ICD-10 Map target.</w:t>
            </w:r>
          </w:p>
          <w:p w14:paraId="615BB0D9" w14:textId="77777777" w:rsidR="00746610" w:rsidRPr="00A73323" w:rsidRDefault="00746610" w:rsidP="00F909B9">
            <w:pPr>
              <w:ind w:firstLine="360"/>
              <w:jc w:val="both"/>
              <w:rPr>
                <w:rFonts w:cs="Arial"/>
                <w:szCs w:val="22"/>
              </w:rPr>
            </w:pPr>
            <w:r w:rsidRPr="00A73323">
              <w:rPr>
                <w:rFonts w:cs="Arial"/>
                <w:szCs w:val="22"/>
              </w:rPr>
              <w:t>Examples:</w:t>
            </w:r>
          </w:p>
          <w:p w14:paraId="159C4E86" w14:textId="77777777" w:rsidR="00746610" w:rsidRPr="00A73323" w:rsidRDefault="00746610" w:rsidP="00F909B9">
            <w:pPr>
              <w:pStyle w:val="ListParagraph"/>
              <w:numPr>
                <w:ilvl w:val="0"/>
                <w:numId w:val="29"/>
              </w:numPr>
              <w:spacing w:after="200" w:line="276" w:lineRule="auto"/>
              <w:contextualSpacing/>
              <w:jc w:val="both"/>
              <w:rPr>
                <w:rFonts w:cs="Arial"/>
                <w:szCs w:val="22"/>
              </w:rPr>
            </w:pPr>
            <w:r w:rsidRPr="00A73323">
              <w:rPr>
                <w:rFonts w:cs="Arial"/>
                <w:szCs w:val="22"/>
              </w:rPr>
              <w:t>“Juvenile arthritis” 239796000 will not be flagged for age context. “Juvenile arthritis” 239796000 maps to M08.99, Juvenile arthritis, unspecified.</w:t>
            </w:r>
          </w:p>
          <w:p w14:paraId="287D2E6B" w14:textId="77777777" w:rsidR="00746610" w:rsidRPr="00A73323" w:rsidRDefault="00746610" w:rsidP="00F909B9">
            <w:pPr>
              <w:pStyle w:val="ListParagraph"/>
              <w:numPr>
                <w:ilvl w:val="0"/>
                <w:numId w:val="29"/>
              </w:numPr>
              <w:spacing w:after="200" w:line="276" w:lineRule="auto"/>
              <w:contextualSpacing/>
              <w:jc w:val="both"/>
              <w:rPr>
                <w:rFonts w:cs="Arial"/>
                <w:szCs w:val="22"/>
              </w:rPr>
            </w:pPr>
            <w:r w:rsidRPr="00A73323">
              <w:rPr>
                <w:rFonts w:cs="Arial"/>
                <w:szCs w:val="22"/>
              </w:rPr>
              <w:t xml:space="preserve">“Juvenile glaucoma” 71111008 will not be flagged for age context. “Juvenile glaucoma” maps to H40.9 Glaucoma, unspecified. </w:t>
            </w:r>
          </w:p>
          <w:p w14:paraId="656A7A23" w14:textId="77777777" w:rsidR="00740449" w:rsidRPr="00740449" w:rsidRDefault="008E0E4E" w:rsidP="00F909B9">
            <w:pPr>
              <w:numPr>
                <w:ilvl w:val="0"/>
                <w:numId w:val="30"/>
              </w:numPr>
              <w:spacing w:after="200" w:line="276" w:lineRule="auto"/>
              <w:jc w:val="both"/>
              <w:rPr>
                <w:rFonts w:cs="Arial"/>
                <w:sz w:val="20"/>
                <w:szCs w:val="20"/>
              </w:rPr>
            </w:pPr>
            <w:r>
              <w:rPr>
                <w:rFonts w:cs="Arial"/>
                <w:szCs w:val="22"/>
              </w:rPr>
              <w:t>Map Rules for a</w:t>
            </w:r>
            <w:r w:rsidR="00990F24" w:rsidRPr="009363B9">
              <w:rPr>
                <w:rFonts w:cs="Arial"/>
                <w:szCs w:val="22"/>
              </w:rPr>
              <w:t>ge will not be ap</w:t>
            </w:r>
            <w:r w:rsidR="004205FB" w:rsidRPr="009363B9">
              <w:rPr>
                <w:rFonts w:cs="Arial"/>
                <w:szCs w:val="22"/>
              </w:rPr>
              <w:t>plied to m</w:t>
            </w:r>
            <w:r w:rsidR="00990F24" w:rsidRPr="009363B9">
              <w:rPr>
                <w:rFonts w:cs="Arial"/>
                <w:szCs w:val="22"/>
              </w:rPr>
              <w:t xml:space="preserve">ain </w:t>
            </w:r>
            <w:r w:rsidR="00306CC1">
              <w:rPr>
                <w:rFonts w:cs="Arial"/>
                <w:szCs w:val="22"/>
              </w:rPr>
              <w:t xml:space="preserve">SNOMED CT </w:t>
            </w:r>
            <w:r w:rsidR="00990F24" w:rsidRPr="009363B9">
              <w:rPr>
                <w:rFonts w:cs="Arial"/>
                <w:szCs w:val="22"/>
              </w:rPr>
              <w:t>concepts that are high-level</w:t>
            </w:r>
            <w:r w:rsidR="004205FB" w:rsidRPr="009363B9">
              <w:rPr>
                <w:rFonts w:cs="Arial"/>
                <w:szCs w:val="22"/>
              </w:rPr>
              <w:t xml:space="preserve"> (greater than 10 descendants)</w:t>
            </w:r>
            <w:r w:rsidR="007713A3">
              <w:rPr>
                <w:rFonts w:cs="Arial"/>
                <w:szCs w:val="22"/>
              </w:rPr>
              <w:t xml:space="preserve"> and have a default code in the ICD-10 alphabetical index</w:t>
            </w:r>
            <w:r w:rsidR="00990F24" w:rsidRPr="009363B9">
              <w:rPr>
                <w:rFonts w:cs="Arial"/>
                <w:szCs w:val="22"/>
              </w:rPr>
              <w:t xml:space="preserve">. </w:t>
            </w:r>
          </w:p>
          <w:p w14:paraId="40DC848E" w14:textId="77777777" w:rsidR="009363B9" w:rsidRPr="000E5C6E" w:rsidRDefault="00990F24" w:rsidP="00F909B9">
            <w:pPr>
              <w:pStyle w:val="ListParagraph"/>
              <w:numPr>
                <w:ilvl w:val="0"/>
                <w:numId w:val="0"/>
              </w:numPr>
              <w:spacing w:after="200" w:line="276" w:lineRule="auto"/>
              <w:ind w:left="720"/>
              <w:jc w:val="both"/>
              <w:rPr>
                <w:rFonts w:cs="Arial"/>
                <w:sz w:val="20"/>
                <w:szCs w:val="20"/>
              </w:rPr>
            </w:pPr>
            <w:r w:rsidRPr="000E5C6E">
              <w:rPr>
                <w:rFonts w:cs="Arial"/>
                <w:szCs w:val="22"/>
              </w:rPr>
              <w:t>The exception would be for those conditions in ICD-10 that include a decisive age</w:t>
            </w:r>
            <w:r w:rsidR="00A27CC9">
              <w:rPr>
                <w:rFonts w:cs="Arial"/>
                <w:szCs w:val="22"/>
              </w:rPr>
              <w:t xml:space="preserve"> range</w:t>
            </w:r>
            <w:r w:rsidRPr="000E5C6E">
              <w:rPr>
                <w:rFonts w:cs="Arial"/>
                <w:szCs w:val="22"/>
              </w:rPr>
              <w:t xml:space="preserve"> </w:t>
            </w:r>
            <w:r w:rsidR="000577A8" w:rsidRPr="000E5C6E">
              <w:rPr>
                <w:rFonts w:cs="Arial"/>
                <w:szCs w:val="22"/>
              </w:rPr>
              <w:t xml:space="preserve">to be considered </w:t>
            </w:r>
            <w:r w:rsidR="00330955">
              <w:rPr>
                <w:rFonts w:cs="Arial"/>
                <w:szCs w:val="22"/>
              </w:rPr>
              <w:t xml:space="preserve">even </w:t>
            </w:r>
            <w:r w:rsidRPr="000E5C6E">
              <w:rPr>
                <w:rFonts w:cs="Arial"/>
                <w:szCs w:val="22"/>
              </w:rPr>
              <w:t xml:space="preserve">before applying a </w:t>
            </w:r>
            <w:r w:rsidR="00ED09A2">
              <w:rPr>
                <w:rFonts w:cs="Arial"/>
                <w:szCs w:val="22"/>
              </w:rPr>
              <w:t xml:space="preserve">target ICD-10 </w:t>
            </w:r>
            <w:r w:rsidR="00B40398" w:rsidRPr="000E5C6E">
              <w:rPr>
                <w:rFonts w:cs="Arial"/>
                <w:szCs w:val="22"/>
              </w:rPr>
              <w:t xml:space="preserve">code at </w:t>
            </w:r>
            <w:r w:rsidRPr="000E5C6E">
              <w:rPr>
                <w:rFonts w:cs="Arial"/>
                <w:szCs w:val="22"/>
              </w:rPr>
              <w:t>default</w:t>
            </w:r>
            <w:r w:rsidR="00B40398" w:rsidRPr="000E5C6E">
              <w:rPr>
                <w:rFonts w:cs="Arial"/>
                <w:szCs w:val="22"/>
              </w:rPr>
              <w:t xml:space="preserve"> </w:t>
            </w:r>
            <w:r w:rsidR="00CB60DE" w:rsidRPr="000E5C6E">
              <w:rPr>
                <w:rFonts w:cs="Arial"/>
                <w:szCs w:val="22"/>
              </w:rPr>
              <w:t>level, for</w:t>
            </w:r>
            <w:r w:rsidR="00694B60" w:rsidRPr="000E5C6E">
              <w:rPr>
                <w:rFonts w:cs="Arial"/>
                <w:szCs w:val="22"/>
              </w:rPr>
              <w:t xml:space="preserve"> example</w:t>
            </w:r>
            <w:r w:rsidR="007713A3" w:rsidRPr="000E5C6E">
              <w:rPr>
                <w:rFonts w:cs="Arial"/>
                <w:szCs w:val="22"/>
              </w:rPr>
              <w:t>,</w:t>
            </w:r>
            <w:r w:rsidR="00694B60" w:rsidRPr="000E5C6E">
              <w:rPr>
                <w:rFonts w:cs="Arial"/>
                <w:szCs w:val="22"/>
              </w:rPr>
              <w:t xml:space="preserve"> </w:t>
            </w:r>
            <w:r w:rsidR="007713A3" w:rsidRPr="000E5C6E">
              <w:rPr>
                <w:rFonts w:cs="Arial"/>
                <w:szCs w:val="22"/>
              </w:rPr>
              <w:t xml:space="preserve">by </w:t>
            </w:r>
            <w:r w:rsidR="00694B60" w:rsidRPr="000E5C6E">
              <w:rPr>
                <w:rFonts w:cs="Arial"/>
                <w:szCs w:val="22"/>
              </w:rPr>
              <w:t xml:space="preserve">adding a current age rule </w:t>
            </w:r>
            <w:r w:rsidR="00C92B19">
              <w:rPr>
                <w:rFonts w:cs="Arial"/>
                <w:szCs w:val="22"/>
              </w:rPr>
              <w:t xml:space="preserve">for </w:t>
            </w:r>
            <w:r w:rsidR="005D1AF8" w:rsidRPr="000E5C6E">
              <w:rPr>
                <w:rFonts w:cs="Arial"/>
                <w:szCs w:val="22"/>
              </w:rPr>
              <w:t>bronchitis</w:t>
            </w:r>
            <w:r w:rsidR="00694B60" w:rsidRPr="000E5C6E">
              <w:rPr>
                <w:rFonts w:cs="Arial"/>
                <w:szCs w:val="22"/>
              </w:rPr>
              <w:t xml:space="preserve"> (</w:t>
            </w:r>
            <w:r w:rsidR="00694B60" w:rsidRPr="000E5C6E">
              <w:rPr>
                <w:rFonts w:cs="Arial"/>
                <w:i/>
                <w:szCs w:val="22"/>
              </w:rPr>
              <w:t>see principle 0025)</w:t>
            </w:r>
            <w:r w:rsidR="009363B9" w:rsidRPr="000E5C6E">
              <w:rPr>
                <w:rFonts w:cs="Arial"/>
                <w:szCs w:val="22"/>
              </w:rPr>
              <w:t>.</w:t>
            </w:r>
          </w:p>
          <w:p w14:paraId="19CACEEF" w14:textId="77777777" w:rsidR="00F909B9" w:rsidRDefault="00B4145F" w:rsidP="00F909B9">
            <w:pPr>
              <w:spacing w:after="200" w:line="276" w:lineRule="auto"/>
              <w:ind w:left="720"/>
              <w:jc w:val="both"/>
              <w:rPr>
                <w:rFonts w:cs="Arial"/>
                <w:szCs w:val="22"/>
              </w:rPr>
            </w:pPr>
            <w:r>
              <w:rPr>
                <w:rFonts w:cs="Arial"/>
                <w:b/>
                <w:szCs w:val="22"/>
              </w:rPr>
              <w:t xml:space="preserve">450376009 </w:t>
            </w:r>
            <w:r w:rsidR="00E91029">
              <w:rPr>
                <w:rFonts w:cs="Arial"/>
                <w:b/>
                <w:szCs w:val="22"/>
              </w:rPr>
              <w:t>Hemorrhage</w:t>
            </w:r>
            <w:r>
              <w:rPr>
                <w:rFonts w:cs="Arial"/>
                <w:b/>
                <w:szCs w:val="22"/>
              </w:rPr>
              <w:t xml:space="preserve"> of intracranial meningeal space (disorder</w:t>
            </w:r>
            <w:r w:rsidR="00694B60">
              <w:rPr>
                <w:rFonts w:cs="Arial"/>
                <w:b/>
                <w:szCs w:val="22"/>
              </w:rPr>
              <w:t xml:space="preserve">) </w:t>
            </w:r>
            <w:r w:rsidR="00694B60" w:rsidRPr="009363B9">
              <w:rPr>
                <w:rFonts w:cs="Arial"/>
                <w:szCs w:val="22"/>
              </w:rPr>
              <w:t>has</w:t>
            </w:r>
            <w:r w:rsidR="00694B60">
              <w:rPr>
                <w:rFonts w:cs="Arial"/>
                <w:szCs w:val="22"/>
              </w:rPr>
              <w:t xml:space="preserve"> greater than 10 descendants </w:t>
            </w:r>
            <w:r w:rsidR="00111734">
              <w:rPr>
                <w:rFonts w:cs="Arial"/>
                <w:szCs w:val="22"/>
              </w:rPr>
              <w:t xml:space="preserve">and has a default </w:t>
            </w:r>
            <w:r w:rsidR="00EC7867">
              <w:rPr>
                <w:rFonts w:cs="Arial"/>
                <w:szCs w:val="22"/>
              </w:rPr>
              <w:t xml:space="preserve">target </w:t>
            </w:r>
            <w:r w:rsidR="00CD22AA">
              <w:rPr>
                <w:rFonts w:cs="Arial"/>
                <w:szCs w:val="22"/>
              </w:rPr>
              <w:t>code</w:t>
            </w:r>
            <w:r w:rsidR="003A6401">
              <w:rPr>
                <w:rFonts w:cs="Arial"/>
                <w:szCs w:val="22"/>
              </w:rPr>
              <w:t xml:space="preserve"> in the ICD-10</w:t>
            </w:r>
            <w:r w:rsidR="00EC7867">
              <w:rPr>
                <w:rFonts w:cs="Arial"/>
                <w:szCs w:val="22"/>
              </w:rPr>
              <w:t xml:space="preserve"> index</w:t>
            </w:r>
            <w:r w:rsidR="00CD22AA">
              <w:rPr>
                <w:rFonts w:cs="Arial"/>
                <w:szCs w:val="22"/>
              </w:rPr>
              <w:t>;</w:t>
            </w:r>
            <w:r w:rsidR="00111734">
              <w:rPr>
                <w:rFonts w:cs="Arial"/>
                <w:szCs w:val="22"/>
              </w:rPr>
              <w:t xml:space="preserve"> </w:t>
            </w:r>
            <w:r w:rsidR="008E0E4E">
              <w:rPr>
                <w:rFonts w:cs="Arial"/>
                <w:szCs w:val="22"/>
              </w:rPr>
              <w:t>therefore</w:t>
            </w:r>
            <w:r w:rsidR="00694B60">
              <w:rPr>
                <w:rFonts w:cs="Arial"/>
                <w:szCs w:val="22"/>
              </w:rPr>
              <w:t xml:space="preserve"> no age rule is required for perinatal </w:t>
            </w:r>
            <w:r w:rsidR="00330955">
              <w:rPr>
                <w:rFonts w:cs="Arial"/>
                <w:szCs w:val="22"/>
              </w:rPr>
              <w:t xml:space="preserve">age of onset </w:t>
            </w:r>
            <w:r w:rsidR="00694B60">
              <w:rPr>
                <w:rFonts w:cs="Arial"/>
                <w:szCs w:val="22"/>
              </w:rPr>
              <w:t xml:space="preserve">which is listed as a modifier </w:t>
            </w:r>
            <w:r w:rsidR="002553E3" w:rsidRPr="002553E3">
              <w:rPr>
                <w:rFonts w:cs="Arial"/>
                <w:szCs w:val="22"/>
              </w:rPr>
              <w:t xml:space="preserve">under the lead term </w:t>
            </w:r>
            <w:r w:rsidR="00694B60">
              <w:rPr>
                <w:rFonts w:cs="Arial"/>
                <w:szCs w:val="22"/>
              </w:rPr>
              <w:t>in the ICD-10 alphabetical index.</w:t>
            </w:r>
          </w:p>
          <w:p w14:paraId="66D60E61" w14:textId="14717820" w:rsidR="00746610" w:rsidRPr="009363B9" w:rsidRDefault="00694B60" w:rsidP="00F909B9">
            <w:pPr>
              <w:spacing w:after="200" w:line="276" w:lineRule="auto"/>
              <w:ind w:left="720"/>
              <w:jc w:val="both"/>
              <w:rPr>
                <w:rFonts w:cs="Arial"/>
                <w:sz w:val="20"/>
                <w:szCs w:val="20"/>
              </w:rPr>
            </w:pPr>
            <w:r>
              <w:rPr>
                <w:rFonts w:cs="Arial"/>
                <w:szCs w:val="22"/>
              </w:rPr>
              <w:t xml:space="preserve"> </w:t>
            </w:r>
            <w:r w:rsidR="00C43594">
              <w:pict w14:anchorId="0697AAB9">
                <v:shape id="_x0000_i1054" type="#_x0000_t75" style="width:497.45pt;height:188.9pt">
                  <v:imagedata r:id="rId62" o:title=""/>
                </v:shape>
              </w:pict>
            </w:r>
          </w:p>
          <w:p w14:paraId="3CF2946D" w14:textId="77777777" w:rsidR="00746610" w:rsidRPr="009C3B1B" w:rsidRDefault="00746610" w:rsidP="000A3963"/>
        </w:tc>
      </w:tr>
      <w:tr w:rsidR="00746610" w:rsidRPr="009C3B1B" w14:paraId="765B948F" w14:textId="77777777" w:rsidTr="007D155D">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7EA5BAC" w14:textId="77777777" w:rsidR="00746610" w:rsidRPr="009C3B1B" w:rsidRDefault="00746610" w:rsidP="000A3963"/>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4CB9300" w14:textId="77777777" w:rsidR="00B76582" w:rsidRDefault="00E002AE" w:rsidP="00F909B9">
            <w:pPr>
              <w:pStyle w:val="ListParagraph"/>
              <w:numPr>
                <w:ilvl w:val="0"/>
                <w:numId w:val="40"/>
              </w:numPr>
              <w:spacing w:after="200" w:line="276" w:lineRule="auto"/>
              <w:ind w:right="-27"/>
              <w:jc w:val="both"/>
              <w:rPr>
                <w:rFonts w:cs="Arial"/>
                <w:szCs w:val="22"/>
              </w:rPr>
            </w:pPr>
            <w:r w:rsidRPr="00D762B8">
              <w:rPr>
                <w:rFonts w:cs="Arial"/>
                <w:szCs w:val="22"/>
              </w:rPr>
              <w:t xml:space="preserve">For those main </w:t>
            </w:r>
            <w:r w:rsidR="003A1BA1">
              <w:rPr>
                <w:rFonts w:cs="Arial"/>
                <w:szCs w:val="22"/>
              </w:rPr>
              <w:t xml:space="preserve">SNOMED CT </w:t>
            </w:r>
            <w:r w:rsidRPr="00D762B8">
              <w:rPr>
                <w:rFonts w:cs="Arial"/>
                <w:szCs w:val="22"/>
              </w:rPr>
              <w:t>concepts that are low-l</w:t>
            </w:r>
            <w:r w:rsidR="00977A70">
              <w:rPr>
                <w:rFonts w:cs="Arial"/>
                <w:szCs w:val="22"/>
              </w:rPr>
              <w:t xml:space="preserve">evel (less than 10 descendants) </w:t>
            </w:r>
            <w:r w:rsidRPr="00D762B8">
              <w:rPr>
                <w:rFonts w:cs="Arial"/>
                <w:szCs w:val="22"/>
              </w:rPr>
              <w:t xml:space="preserve">a condition </w:t>
            </w:r>
            <w:r w:rsidR="00474593">
              <w:rPr>
                <w:rFonts w:cs="Arial"/>
                <w:szCs w:val="22"/>
              </w:rPr>
              <w:t xml:space="preserve">related to age of onset </w:t>
            </w:r>
            <w:r w:rsidRPr="00D762B8">
              <w:rPr>
                <w:rFonts w:cs="Arial"/>
                <w:szCs w:val="22"/>
              </w:rPr>
              <w:t xml:space="preserve">may be included </w:t>
            </w:r>
            <w:r w:rsidR="00AC7664">
              <w:rPr>
                <w:rFonts w:cs="Arial"/>
                <w:szCs w:val="22"/>
              </w:rPr>
              <w:t xml:space="preserve">in SNOMED CT </w:t>
            </w:r>
            <w:r w:rsidRPr="00D762B8">
              <w:rPr>
                <w:rFonts w:cs="Arial"/>
                <w:szCs w:val="22"/>
              </w:rPr>
              <w:t xml:space="preserve">as a descendant.  </w:t>
            </w:r>
          </w:p>
          <w:p w14:paraId="70D345B5" w14:textId="77777777" w:rsidR="00ED1CD7" w:rsidRDefault="00ED1CD7" w:rsidP="00F909B9">
            <w:pPr>
              <w:pStyle w:val="ListParagraph"/>
              <w:numPr>
                <w:ilvl w:val="0"/>
                <w:numId w:val="0"/>
              </w:numPr>
              <w:spacing w:after="200" w:line="276" w:lineRule="auto"/>
              <w:ind w:left="720"/>
              <w:jc w:val="both"/>
              <w:rPr>
                <w:rFonts w:cs="Arial"/>
                <w:szCs w:val="22"/>
              </w:rPr>
            </w:pPr>
            <w:r w:rsidRPr="00ED1CD7">
              <w:rPr>
                <w:rFonts w:cs="Arial"/>
                <w:szCs w:val="22"/>
              </w:rPr>
              <w:t xml:space="preserve">If an appropriate age-related condition </w:t>
            </w:r>
            <w:r w:rsidRPr="00ED1CD7">
              <w:rPr>
                <w:rFonts w:cs="Arial"/>
                <w:b/>
                <w:szCs w:val="22"/>
              </w:rPr>
              <w:t>is</w:t>
            </w:r>
            <w:r w:rsidRPr="00ED1CD7">
              <w:rPr>
                <w:rFonts w:cs="Arial"/>
                <w:szCs w:val="22"/>
              </w:rPr>
              <w:t xml:space="preserve"> included as a descendant, a map rule</w:t>
            </w:r>
            <w:r w:rsidR="002F71E2">
              <w:rPr>
                <w:rFonts w:cs="Arial"/>
                <w:szCs w:val="22"/>
              </w:rPr>
              <w:t xml:space="preserve"> showing </w:t>
            </w:r>
            <w:r w:rsidR="00780661">
              <w:rPr>
                <w:rFonts w:cs="Arial"/>
                <w:szCs w:val="22"/>
              </w:rPr>
              <w:t xml:space="preserve">that </w:t>
            </w:r>
            <w:r w:rsidR="002F71E2">
              <w:rPr>
                <w:rFonts w:cs="Arial"/>
                <w:szCs w:val="22"/>
              </w:rPr>
              <w:t>the mapping</w:t>
            </w:r>
            <w:r w:rsidR="006202A7">
              <w:rPr>
                <w:rFonts w:cs="Arial"/>
                <w:szCs w:val="22"/>
              </w:rPr>
              <w:t xml:space="preserve"> of the parent</w:t>
            </w:r>
            <w:r w:rsidR="002F71E2">
              <w:rPr>
                <w:rFonts w:cs="Arial"/>
                <w:szCs w:val="22"/>
              </w:rPr>
              <w:t xml:space="preserve"> </w:t>
            </w:r>
            <w:r w:rsidR="006202A7">
              <w:rPr>
                <w:rFonts w:cs="Arial"/>
                <w:szCs w:val="22"/>
              </w:rPr>
              <w:t xml:space="preserve">concept </w:t>
            </w:r>
            <w:r w:rsidR="002F71E2">
              <w:rPr>
                <w:rFonts w:cs="Arial"/>
                <w:szCs w:val="22"/>
              </w:rPr>
              <w:t>is dependent on age</w:t>
            </w:r>
            <w:r w:rsidRPr="00ED1CD7">
              <w:rPr>
                <w:rFonts w:cs="Arial"/>
                <w:szCs w:val="22"/>
              </w:rPr>
              <w:t xml:space="preserve"> </w:t>
            </w:r>
            <w:r w:rsidR="000D1F1D">
              <w:rPr>
                <w:rFonts w:cs="Arial"/>
                <w:szCs w:val="22"/>
              </w:rPr>
              <w:t xml:space="preserve">of onset </w:t>
            </w:r>
            <w:r w:rsidRPr="00ED1CD7">
              <w:rPr>
                <w:rFonts w:cs="Arial"/>
                <w:szCs w:val="22"/>
              </w:rPr>
              <w:t>is not required</w:t>
            </w:r>
            <w:r>
              <w:rPr>
                <w:rFonts w:cs="Arial"/>
                <w:szCs w:val="22"/>
              </w:rPr>
              <w:t>.</w:t>
            </w:r>
          </w:p>
          <w:p w14:paraId="7426215E" w14:textId="77777777" w:rsidR="00E002AE" w:rsidRDefault="00E002AE" w:rsidP="00F909B9">
            <w:pPr>
              <w:pStyle w:val="ListParagraph"/>
              <w:numPr>
                <w:ilvl w:val="0"/>
                <w:numId w:val="0"/>
              </w:numPr>
              <w:spacing w:after="200" w:line="276" w:lineRule="auto"/>
              <w:ind w:left="720"/>
              <w:jc w:val="both"/>
              <w:rPr>
                <w:rFonts w:cs="Arial"/>
                <w:szCs w:val="22"/>
              </w:rPr>
            </w:pPr>
            <w:r w:rsidRPr="00D762B8">
              <w:rPr>
                <w:rFonts w:cs="Arial"/>
                <w:szCs w:val="22"/>
              </w:rPr>
              <w:t xml:space="preserve">If an age-related condition is </w:t>
            </w:r>
            <w:r w:rsidRPr="00D762B8">
              <w:rPr>
                <w:rFonts w:cs="Arial"/>
                <w:b/>
                <w:szCs w:val="22"/>
              </w:rPr>
              <w:t>not</w:t>
            </w:r>
            <w:r w:rsidRPr="00D762B8">
              <w:rPr>
                <w:rFonts w:cs="Arial"/>
                <w:szCs w:val="22"/>
              </w:rPr>
              <w:t xml:space="preserve"> listed as a descendant, </w:t>
            </w:r>
            <w:r w:rsidR="002F71E2">
              <w:rPr>
                <w:rFonts w:cs="Arial"/>
                <w:szCs w:val="22"/>
              </w:rPr>
              <w:t xml:space="preserve">then a map </w:t>
            </w:r>
            <w:r w:rsidR="00417CB4">
              <w:rPr>
                <w:rFonts w:cs="Arial"/>
                <w:szCs w:val="22"/>
              </w:rPr>
              <w:t>rule</w:t>
            </w:r>
            <w:r w:rsidR="002F71E2">
              <w:rPr>
                <w:rFonts w:cs="Arial"/>
                <w:szCs w:val="22"/>
              </w:rPr>
              <w:t xml:space="preserve"> </w:t>
            </w:r>
            <w:r w:rsidR="002F71E2" w:rsidRPr="002F71E2">
              <w:rPr>
                <w:rFonts w:cs="Arial"/>
                <w:szCs w:val="22"/>
              </w:rPr>
              <w:t xml:space="preserve">showing the mapping </w:t>
            </w:r>
            <w:r w:rsidR="006202A7">
              <w:rPr>
                <w:rFonts w:cs="Arial"/>
                <w:szCs w:val="22"/>
              </w:rPr>
              <w:t xml:space="preserve">of the </w:t>
            </w:r>
            <w:r w:rsidR="008D6FA7">
              <w:rPr>
                <w:rFonts w:cs="Arial"/>
                <w:szCs w:val="22"/>
              </w:rPr>
              <w:t xml:space="preserve">main </w:t>
            </w:r>
            <w:r w:rsidR="006202A7">
              <w:rPr>
                <w:rFonts w:cs="Arial"/>
                <w:szCs w:val="22"/>
              </w:rPr>
              <w:t xml:space="preserve">concept </w:t>
            </w:r>
            <w:r w:rsidR="002F71E2" w:rsidRPr="002F71E2">
              <w:rPr>
                <w:rFonts w:cs="Arial"/>
                <w:szCs w:val="22"/>
              </w:rPr>
              <w:t xml:space="preserve">is dependent on age </w:t>
            </w:r>
            <w:r w:rsidR="000D1F1D">
              <w:rPr>
                <w:rFonts w:cs="Arial"/>
                <w:szCs w:val="22"/>
              </w:rPr>
              <w:t xml:space="preserve">of onset </w:t>
            </w:r>
            <w:r w:rsidR="002F71E2" w:rsidRPr="002F71E2">
              <w:rPr>
                <w:rFonts w:cs="Arial"/>
                <w:szCs w:val="22"/>
              </w:rPr>
              <w:t>is required</w:t>
            </w:r>
            <w:r w:rsidR="00417CB4">
              <w:rPr>
                <w:rFonts w:cs="Arial"/>
                <w:szCs w:val="22"/>
              </w:rPr>
              <w:t>.</w:t>
            </w:r>
          </w:p>
          <w:p w14:paraId="75DB13A6" w14:textId="77777777" w:rsidR="00417CB4" w:rsidRPr="00C24C31" w:rsidRDefault="00C24C31" w:rsidP="00F909B9">
            <w:pPr>
              <w:pStyle w:val="ListParagraph"/>
              <w:numPr>
                <w:ilvl w:val="0"/>
                <w:numId w:val="0"/>
              </w:numPr>
              <w:spacing w:after="200" w:line="276" w:lineRule="auto"/>
              <w:ind w:left="720"/>
              <w:jc w:val="both"/>
              <w:rPr>
                <w:rFonts w:cs="Arial"/>
                <w:szCs w:val="22"/>
              </w:rPr>
            </w:pPr>
            <w:r>
              <w:rPr>
                <w:rFonts w:cs="Arial"/>
                <w:b/>
                <w:szCs w:val="22"/>
              </w:rPr>
              <w:t xml:space="preserve">447045002 Abscess of paraumbilical region (disorder) </w:t>
            </w:r>
            <w:r>
              <w:rPr>
                <w:rFonts w:cs="Arial"/>
                <w:szCs w:val="22"/>
              </w:rPr>
              <w:t>has no descendant describing a perinatal</w:t>
            </w:r>
            <w:r w:rsidR="00330955">
              <w:rPr>
                <w:rFonts w:cs="Arial"/>
                <w:szCs w:val="22"/>
              </w:rPr>
              <w:t xml:space="preserve"> age of onset</w:t>
            </w:r>
            <w:r>
              <w:rPr>
                <w:rFonts w:cs="Arial"/>
                <w:szCs w:val="22"/>
              </w:rPr>
              <w:t xml:space="preserve">. </w:t>
            </w:r>
          </w:p>
          <w:p w14:paraId="708DB4EC" w14:textId="77777777" w:rsidR="006F2D08" w:rsidRDefault="00C43594" w:rsidP="006F2D08">
            <w:pPr>
              <w:spacing w:after="200" w:line="276" w:lineRule="auto"/>
              <w:rPr>
                <w:rFonts w:cs="Arial"/>
                <w:sz w:val="20"/>
                <w:szCs w:val="20"/>
              </w:rPr>
            </w:pPr>
            <w:r>
              <w:pict w14:anchorId="037D2FE3">
                <v:shape id="_x0000_i1055" type="#_x0000_t75" style="width:498.4pt;height:229.1pt">
                  <v:imagedata r:id="rId63" o:title=""/>
                </v:shape>
              </w:pict>
            </w:r>
          </w:p>
          <w:p w14:paraId="0762B80D" w14:textId="77777777" w:rsidR="00E002AE" w:rsidRPr="00CD1D6C" w:rsidRDefault="00D762B8" w:rsidP="00D762B8">
            <w:pPr>
              <w:spacing w:after="200" w:line="276" w:lineRule="auto"/>
              <w:ind w:left="360"/>
              <w:rPr>
                <w:rFonts w:cs="Arial"/>
                <w:szCs w:val="22"/>
              </w:rPr>
            </w:pPr>
            <w:r>
              <w:rPr>
                <w:rFonts w:cs="Arial"/>
                <w:sz w:val="20"/>
                <w:szCs w:val="20"/>
              </w:rPr>
              <w:t xml:space="preserve">3     </w:t>
            </w:r>
            <w:r w:rsidR="00E002AE" w:rsidRPr="00CD1D6C">
              <w:rPr>
                <w:rFonts w:cs="Arial"/>
                <w:szCs w:val="22"/>
              </w:rPr>
              <w:t>The Map Rule for age context should be placed just above the ELSE rule.</w:t>
            </w:r>
          </w:p>
          <w:p w14:paraId="713B7701" w14:textId="138B8EB2" w:rsidR="00E002AE" w:rsidRPr="00CD1D6C" w:rsidRDefault="00E002AE" w:rsidP="00D762B8">
            <w:pPr>
              <w:pStyle w:val="ListParagraph"/>
              <w:numPr>
                <w:ilvl w:val="0"/>
                <w:numId w:val="41"/>
              </w:numPr>
              <w:spacing w:after="200" w:line="276" w:lineRule="auto"/>
              <w:rPr>
                <w:rFonts w:cs="Arial"/>
                <w:szCs w:val="22"/>
              </w:rPr>
            </w:pPr>
            <w:r w:rsidRPr="00CD1D6C">
              <w:rPr>
                <w:rFonts w:cs="Arial"/>
                <w:szCs w:val="22"/>
              </w:rPr>
              <w:t xml:space="preserve">Definitions for common phases of life will be employed when SNOMED CT or ICD-10 employ descriptive terms. See Appendix </w:t>
            </w:r>
            <w:r w:rsidR="00B3433F">
              <w:rPr>
                <w:rFonts w:cs="Arial"/>
                <w:szCs w:val="22"/>
              </w:rPr>
              <w:t xml:space="preserve">3 </w:t>
            </w:r>
            <w:r w:rsidRPr="00CD1D6C">
              <w:rPr>
                <w:rFonts w:cs="Arial"/>
                <w:szCs w:val="22"/>
              </w:rPr>
              <w:t>for guidance on age ranges.</w:t>
            </w:r>
          </w:p>
          <w:p w14:paraId="1151489E" w14:textId="77777777" w:rsidR="00746610" w:rsidRPr="009C3B1B" w:rsidRDefault="00746610" w:rsidP="000A3963">
            <w:pPr>
              <w:autoSpaceDE w:val="0"/>
              <w:autoSpaceDN w:val="0"/>
              <w:adjustRightInd w:val="0"/>
              <w:spacing w:line="200" w:lineRule="exact"/>
              <w:ind w:left="360" w:hanging="360"/>
              <w:outlineLvl w:val="2"/>
            </w:pPr>
          </w:p>
        </w:tc>
      </w:tr>
      <w:tr w:rsidR="00746610" w:rsidRPr="009C3B1B" w14:paraId="7C0C8758" w14:textId="77777777" w:rsidTr="007D155D">
        <w:trPr>
          <w:trHeight w:val="1839"/>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25F36E0" w14:textId="77777777" w:rsidR="00746610" w:rsidRPr="009C3B1B" w:rsidRDefault="00746610" w:rsidP="000A3963">
            <w:r w:rsidRPr="009C3B1B">
              <w:rPr>
                <w:b/>
                <w:bCs/>
              </w:rPr>
              <w:t>Reference</w:t>
            </w:r>
          </w:p>
        </w:tc>
        <w:tc>
          <w:tcPr>
            <w:tcW w:w="8789"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9C8EBD9" w14:textId="77777777" w:rsidR="00746610" w:rsidRPr="009C3B1B" w:rsidRDefault="00746610" w:rsidP="000A3963">
            <w:r>
              <w:t xml:space="preserve">Mapping SNOMED CT to ICD-10 Technical Specifications Version 2.0, 11.4 </w:t>
            </w:r>
            <w:r w:rsidRPr="00A34C5D">
              <w:t>Ma</w:t>
            </w:r>
            <w:r>
              <w:t xml:space="preserve">pping Context: Patient Age at Onset </w:t>
            </w:r>
          </w:p>
        </w:tc>
      </w:tr>
    </w:tbl>
    <w:p w14:paraId="07B13EEC" w14:textId="77777777" w:rsidR="00746610" w:rsidRDefault="00746610" w:rsidP="002A61E1"/>
    <w:tbl>
      <w:tblPr>
        <w:tblW w:w="10182" w:type="dxa"/>
        <w:tblLayout w:type="fixed"/>
        <w:tblCellMar>
          <w:left w:w="0" w:type="dxa"/>
          <w:right w:w="0" w:type="dxa"/>
        </w:tblCellMar>
        <w:tblLook w:val="0600" w:firstRow="0" w:lastRow="0" w:firstColumn="0" w:lastColumn="0" w:noHBand="1" w:noVBand="1"/>
      </w:tblPr>
      <w:tblGrid>
        <w:gridCol w:w="1520"/>
        <w:gridCol w:w="8662"/>
      </w:tblGrid>
      <w:tr w:rsidR="00746610" w:rsidRPr="00F3724E" w14:paraId="5B4FD77D" w14:textId="77777777" w:rsidTr="00F66002">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5C79244" w14:textId="77777777" w:rsidR="00746610" w:rsidRPr="00F3724E" w:rsidRDefault="00746610" w:rsidP="000A3963">
            <w:pPr>
              <w:rPr>
                <w:rFonts w:cs="Arial"/>
              </w:rPr>
            </w:pPr>
            <w:r w:rsidRPr="00F3724E">
              <w:rPr>
                <w:rFonts w:cs="Arial"/>
                <w:b/>
                <w:bCs/>
              </w:rPr>
              <w:lastRenderedPageBreak/>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4430CD3" w14:textId="19AD55C6" w:rsidR="00746610" w:rsidRPr="00F3724E" w:rsidRDefault="00746610" w:rsidP="00C05751">
            <w:pPr>
              <w:rPr>
                <w:rFonts w:cs="Arial"/>
              </w:rPr>
            </w:pPr>
            <w:r>
              <w:rPr>
                <w:rFonts w:cs="Arial"/>
                <w:b/>
                <w:bCs/>
              </w:rPr>
              <w:t>02</w:t>
            </w:r>
            <w:r w:rsidR="003A4465">
              <w:rPr>
                <w:rFonts w:cs="Arial"/>
                <w:b/>
                <w:bCs/>
              </w:rPr>
              <w:t>5</w:t>
            </w:r>
          </w:p>
        </w:tc>
      </w:tr>
      <w:tr w:rsidR="00746610" w:rsidRPr="00F3724E" w14:paraId="0C855A2D" w14:textId="77777777" w:rsidTr="00F66002">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10AB246" w14:textId="77777777" w:rsidR="00746610" w:rsidRPr="00F3724E" w:rsidRDefault="00746610" w:rsidP="000A3963">
            <w:pPr>
              <w:rPr>
                <w:rFonts w:cs="Arial"/>
              </w:rPr>
            </w:pPr>
            <w:r w:rsidRPr="00F3724E">
              <w:rPr>
                <w:rFonts w:cs="Arial"/>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265F56E" w14:textId="77777777" w:rsidR="00746610" w:rsidRPr="008C2504" w:rsidRDefault="00746610" w:rsidP="000A3963">
            <w:pPr>
              <w:rPr>
                <w:rFonts w:cs="Arial"/>
                <w:b/>
              </w:rPr>
            </w:pPr>
            <w:r>
              <w:rPr>
                <w:rFonts w:cs="Arial"/>
                <w:b/>
              </w:rPr>
              <w:t>CURRENT PATIENT AGE</w:t>
            </w:r>
          </w:p>
        </w:tc>
      </w:tr>
      <w:tr w:rsidR="00E508D7" w:rsidRPr="00F3724E" w14:paraId="7BF92EE0" w14:textId="77777777" w:rsidTr="00F66002">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2E12252" w14:textId="77777777" w:rsidR="00E508D7" w:rsidRPr="00F3724E" w:rsidRDefault="00E508D7" w:rsidP="000A3963">
            <w:pPr>
              <w:rPr>
                <w:rFonts w:cs="Arial"/>
                <w:b/>
                <w:bCs/>
              </w:rPr>
            </w:pPr>
            <w:r w:rsidRPr="00E508D7">
              <w:rPr>
                <w:rFonts w:cs="Arial"/>
                <w:b/>
                <w:bCs/>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1EEA9E9" w14:textId="77777777" w:rsidR="00E508D7" w:rsidRDefault="00E508D7" w:rsidP="000A3963">
            <w:pPr>
              <w:rPr>
                <w:rFonts w:cs="Arial"/>
                <w:b/>
              </w:rPr>
            </w:pPr>
          </w:p>
        </w:tc>
      </w:tr>
      <w:tr w:rsidR="00F66002" w:rsidRPr="00F3724E" w14:paraId="5924395D" w14:textId="77777777" w:rsidTr="00F66002">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1884269" w14:textId="77777777" w:rsidR="00F66002" w:rsidRPr="00F66002" w:rsidRDefault="00F66002" w:rsidP="0067243B">
            <w:pPr>
              <w:rPr>
                <w:b/>
              </w:rPr>
            </w:pPr>
            <w:r w:rsidRPr="00F66002">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3687384" w14:textId="77777777" w:rsidR="00F66002" w:rsidRDefault="002324A6" w:rsidP="002324A6">
            <w:r>
              <w:t>23</w:t>
            </w:r>
            <w:r w:rsidR="00F66002" w:rsidRPr="000D5188">
              <w:t xml:space="preserve"> January 2013</w:t>
            </w:r>
          </w:p>
        </w:tc>
      </w:tr>
      <w:tr w:rsidR="00746610" w:rsidRPr="00F3724E" w14:paraId="306300DB" w14:textId="77777777" w:rsidTr="00F66002">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DB97748" w14:textId="77777777" w:rsidR="00746610" w:rsidRPr="00F3724E" w:rsidRDefault="00746610" w:rsidP="000A3963">
            <w:pPr>
              <w:rPr>
                <w:rFonts w:cs="Arial"/>
              </w:rPr>
            </w:pPr>
            <w:r w:rsidRPr="00F3724E">
              <w:rPr>
                <w:rFonts w:cs="Arial"/>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1608F37" w14:textId="6F543B4F" w:rsidR="00746610" w:rsidRPr="00FC6BE9" w:rsidRDefault="00CB56AE" w:rsidP="00F909B9">
            <w:pPr>
              <w:jc w:val="both"/>
            </w:pPr>
            <w:r>
              <w:t>The addition of a map r</w:t>
            </w:r>
            <w:r w:rsidR="00746610">
              <w:t xml:space="preserve">ule of ‘Current patient age’ allows </w:t>
            </w:r>
            <w:r w:rsidR="004E6843">
              <w:t xml:space="preserve">identification in SNOMED CT </w:t>
            </w:r>
            <w:r w:rsidR="00C20EE0">
              <w:t xml:space="preserve">that mapping to </w:t>
            </w:r>
            <w:r w:rsidR="004E6843">
              <w:t xml:space="preserve">the ICD-10 </w:t>
            </w:r>
            <w:r w:rsidR="00C20EE0">
              <w:t xml:space="preserve">target </w:t>
            </w:r>
            <w:r w:rsidR="004E6843">
              <w:t xml:space="preserve">code </w:t>
            </w:r>
            <w:r w:rsidR="00C20EE0">
              <w:t xml:space="preserve">is </w:t>
            </w:r>
            <w:r w:rsidR="004E6843">
              <w:t>based on the actual chronological age of the patient</w:t>
            </w:r>
            <w:r w:rsidR="00C20EE0">
              <w:t>.</w:t>
            </w:r>
          </w:p>
        </w:tc>
      </w:tr>
      <w:tr w:rsidR="00746610" w:rsidRPr="00F3724E" w14:paraId="43CECC14" w14:textId="77777777" w:rsidTr="00FC6BE9">
        <w:trPr>
          <w:trHeight w:val="44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1249D29" w14:textId="77777777" w:rsidR="00746610" w:rsidRPr="00F3724E" w:rsidRDefault="00746610" w:rsidP="000A3963">
            <w:pPr>
              <w:rPr>
                <w:rFonts w:cs="Arial"/>
              </w:rPr>
            </w:pPr>
            <w:r w:rsidRPr="00F3724E">
              <w:rPr>
                <w:rFonts w:cs="Arial"/>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4AE124C" w14:textId="77777777" w:rsidR="00746610" w:rsidRPr="00993481" w:rsidRDefault="00993481" w:rsidP="000A3963">
            <w:pPr>
              <w:rPr>
                <w:rFonts w:cs="Arial"/>
                <w:b/>
              </w:rPr>
            </w:pPr>
            <w:r w:rsidRPr="00993481">
              <w:rPr>
                <w:rFonts w:cs="Arial"/>
                <w:b/>
              </w:rPr>
              <w:t>32398004 Bronchitis (disorder)</w:t>
            </w:r>
          </w:p>
          <w:p w14:paraId="3500D6BC" w14:textId="77777777" w:rsidR="00993481" w:rsidRDefault="00993481" w:rsidP="00F909B9">
            <w:pPr>
              <w:pStyle w:val="NormalWeb"/>
              <w:jc w:val="both"/>
              <w:rPr>
                <w:rFonts w:ascii="Arial" w:hAnsi="Arial" w:cs="Arial"/>
                <w:bCs/>
                <w:sz w:val="22"/>
                <w:szCs w:val="22"/>
              </w:rPr>
            </w:pPr>
            <w:bookmarkStart w:id="18" w:name="B6581"/>
            <w:r w:rsidRPr="00993481">
              <w:rPr>
                <w:rFonts w:ascii="Arial" w:hAnsi="Arial" w:cs="Arial"/>
                <w:bCs/>
                <w:sz w:val="22"/>
                <w:szCs w:val="22"/>
              </w:rPr>
              <w:t xml:space="preserve">Bronchitis is </w:t>
            </w:r>
            <w:r>
              <w:rPr>
                <w:rFonts w:ascii="Arial" w:hAnsi="Arial" w:cs="Arial"/>
                <w:bCs/>
                <w:sz w:val="22"/>
                <w:szCs w:val="22"/>
              </w:rPr>
              <w:t xml:space="preserve">a high level term in SNOMED CT with more than 10 descendants but has </w:t>
            </w:r>
            <w:r w:rsidRPr="00993481">
              <w:rPr>
                <w:rFonts w:ascii="Arial" w:hAnsi="Arial" w:cs="Arial"/>
                <w:bCs/>
                <w:sz w:val="22"/>
                <w:szCs w:val="22"/>
              </w:rPr>
              <w:t xml:space="preserve">a decisive age range </w:t>
            </w:r>
            <w:r w:rsidR="00782491">
              <w:rPr>
                <w:rFonts w:ascii="Arial" w:hAnsi="Arial" w:cs="Arial"/>
                <w:bCs/>
                <w:sz w:val="22"/>
                <w:szCs w:val="22"/>
              </w:rPr>
              <w:t xml:space="preserve">in the </w:t>
            </w:r>
            <w:r w:rsidR="00782491" w:rsidRPr="00782491">
              <w:rPr>
                <w:rFonts w:ascii="Arial" w:hAnsi="Arial" w:cs="Arial"/>
                <w:bCs/>
                <w:sz w:val="22"/>
                <w:szCs w:val="22"/>
              </w:rPr>
              <w:t xml:space="preserve">ICD-10 alphabetical index </w:t>
            </w:r>
            <w:r>
              <w:rPr>
                <w:rFonts w:ascii="Arial" w:hAnsi="Arial" w:cs="Arial"/>
                <w:bCs/>
                <w:sz w:val="22"/>
                <w:szCs w:val="22"/>
              </w:rPr>
              <w:t xml:space="preserve">of “15 years and above” </w:t>
            </w:r>
            <w:r w:rsidRPr="00993481">
              <w:rPr>
                <w:rFonts w:ascii="Arial" w:hAnsi="Arial" w:cs="Arial"/>
                <w:bCs/>
                <w:sz w:val="22"/>
                <w:szCs w:val="22"/>
              </w:rPr>
              <w:t>to be considered before applying a target ICD-10 code at default level</w:t>
            </w:r>
            <w:r>
              <w:rPr>
                <w:rFonts w:ascii="Arial" w:hAnsi="Arial" w:cs="Arial"/>
                <w:bCs/>
                <w:sz w:val="22"/>
                <w:szCs w:val="22"/>
              </w:rPr>
              <w:t>.</w:t>
            </w:r>
          </w:p>
          <w:p w14:paraId="7C3ABE10" w14:textId="77777777" w:rsidR="00993481" w:rsidRDefault="00993481" w:rsidP="00993481">
            <w:pPr>
              <w:pStyle w:val="NormalWeb"/>
              <w:rPr>
                <w:rFonts w:ascii="Arial" w:hAnsi="Arial" w:cs="Arial"/>
                <w:bCs/>
                <w:sz w:val="22"/>
                <w:szCs w:val="22"/>
              </w:rPr>
            </w:pPr>
            <w:r>
              <w:rPr>
                <w:rFonts w:ascii="Arial" w:hAnsi="Arial" w:cs="Arial"/>
                <w:bCs/>
                <w:sz w:val="22"/>
                <w:szCs w:val="22"/>
              </w:rPr>
              <w:t>ICD-10 alphabetical index entry for Bronchitis:</w:t>
            </w:r>
          </w:p>
          <w:p w14:paraId="749A6EDC" w14:textId="77777777" w:rsidR="00993481" w:rsidRDefault="00993481" w:rsidP="00993481">
            <w:pPr>
              <w:pStyle w:val="NormalWeb"/>
            </w:pPr>
            <w:r>
              <w:rPr>
                <w:b/>
                <w:bCs/>
              </w:rPr>
              <w:t>Bronchitis</w:t>
            </w:r>
            <w:r>
              <w:t xml:space="preserve"> (diffuse) (fibrinous) (hypostatic) (infective) (membranous) (with tracheitis) (15 years of age and above) J40 </w:t>
            </w:r>
            <w:bookmarkEnd w:id="18"/>
          </w:p>
          <w:p w14:paraId="639BE249" w14:textId="2162B23D" w:rsidR="00993481" w:rsidRDefault="002C2A40" w:rsidP="000A3963">
            <w:pPr>
              <w:rPr>
                <w:rFonts w:cs="Arial"/>
              </w:rPr>
            </w:pPr>
            <w:r w:rsidRPr="001A7C7B">
              <w:rPr>
                <w:rFonts w:cs="Arial"/>
                <w:noProof/>
                <w:lang w:eastAsia="en-US"/>
              </w:rPr>
              <w:drawing>
                <wp:inline distT="0" distB="0" distL="0" distR="0" wp14:anchorId="625C7FFC" wp14:editId="3C0D3753">
                  <wp:extent cx="5370830" cy="4001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1 at 6.05.21 PM.png"/>
                          <pic:cNvPicPr/>
                        </pic:nvPicPr>
                        <pic:blipFill>
                          <a:blip r:embed="rId64">
                            <a:extLst>
                              <a:ext uri="{28A0092B-C50C-407E-A947-70E740481C1C}">
                                <a14:useLocalDpi xmlns:a14="http://schemas.microsoft.com/office/drawing/2010/main" val="0"/>
                              </a:ext>
                            </a:extLst>
                          </a:blip>
                          <a:stretch>
                            <a:fillRect/>
                          </a:stretch>
                        </pic:blipFill>
                        <pic:spPr>
                          <a:xfrm>
                            <a:off x="0" y="0"/>
                            <a:ext cx="5370830" cy="4001135"/>
                          </a:xfrm>
                          <a:prstGeom prst="rect">
                            <a:avLst/>
                          </a:prstGeom>
                        </pic:spPr>
                      </pic:pic>
                    </a:graphicData>
                  </a:graphic>
                </wp:inline>
              </w:drawing>
            </w:r>
          </w:p>
          <w:p w14:paraId="647DA925" w14:textId="65EC0994" w:rsidR="00993481" w:rsidRPr="00F3724E" w:rsidRDefault="00993481" w:rsidP="000A3963">
            <w:pPr>
              <w:rPr>
                <w:rFonts w:cs="Arial"/>
              </w:rPr>
            </w:pPr>
          </w:p>
        </w:tc>
      </w:tr>
      <w:tr w:rsidR="00746610" w:rsidRPr="00F3724E" w14:paraId="1FBEF3F3" w14:textId="77777777" w:rsidTr="00F909B9">
        <w:trPr>
          <w:trHeight w:val="85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77FAB9" w14:textId="77777777" w:rsidR="00746610" w:rsidRPr="00F3724E" w:rsidRDefault="00746610" w:rsidP="000A3963">
            <w:pPr>
              <w:rPr>
                <w:rFonts w:cs="Arial"/>
              </w:rPr>
            </w:pPr>
            <w:r w:rsidRPr="00F3724E">
              <w:rPr>
                <w:rFonts w:cs="Arial"/>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8DA74C7" w14:textId="77777777" w:rsidR="00746610" w:rsidRPr="00F3724E" w:rsidRDefault="00746610" w:rsidP="000A3963">
            <w:pPr>
              <w:rPr>
                <w:rFonts w:cs="Arial"/>
              </w:rPr>
            </w:pPr>
            <w:r>
              <w:rPr>
                <w:rFonts w:cs="Arial"/>
              </w:rPr>
              <w:t>MST Minutes 09/11/2012</w:t>
            </w:r>
          </w:p>
        </w:tc>
      </w:tr>
    </w:tbl>
    <w:p w14:paraId="2FA9DC0F" w14:textId="77777777" w:rsidR="00245EDE" w:rsidRDefault="00245EDE" w:rsidP="00FF6B97">
      <w:pPr>
        <w:pStyle w:val="Heading1"/>
        <w:rPr>
          <w:sz w:val="32"/>
        </w:rPr>
      </w:pPr>
      <w:bookmarkStart w:id="19" w:name="_Toc318987322"/>
    </w:p>
    <w:tbl>
      <w:tblPr>
        <w:tblW w:w="10182" w:type="dxa"/>
        <w:tblLayout w:type="fixed"/>
        <w:tblCellMar>
          <w:left w:w="0" w:type="dxa"/>
          <w:right w:w="0" w:type="dxa"/>
        </w:tblCellMar>
        <w:tblLook w:val="0600" w:firstRow="0" w:lastRow="0" w:firstColumn="0" w:lastColumn="0" w:noHBand="1" w:noVBand="1"/>
      </w:tblPr>
      <w:tblGrid>
        <w:gridCol w:w="1520"/>
        <w:gridCol w:w="8662"/>
      </w:tblGrid>
      <w:tr w:rsidR="00245EDE" w:rsidRPr="009C3B1B" w14:paraId="5E7115E8" w14:textId="77777777" w:rsidTr="00245EDE">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857A601" w14:textId="77777777" w:rsidR="00245EDE" w:rsidRPr="00AA1E6C" w:rsidRDefault="00245EDE" w:rsidP="00245EDE">
            <w:pPr>
              <w:rPr>
                <w:rFonts w:cs="Arial"/>
                <w:szCs w:val="22"/>
              </w:rPr>
            </w:pPr>
            <w:r w:rsidRPr="00AA1E6C">
              <w:rPr>
                <w:rFonts w:cs="Arial"/>
                <w:b/>
                <w:bCs/>
                <w:szCs w:val="22"/>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5887159" w14:textId="29C04A5F" w:rsidR="00245EDE" w:rsidRPr="00801123" w:rsidRDefault="00245EDE" w:rsidP="00C05751">
            <w:pPr>
              <w:rPr>
                <w:rFonts w:cs="Arial"/>
                <w:b/>
                <w:szCs w:val="22"/>
              </w:rPr>
            </w:pPr>
            <w:r w:rsidRPr="00801123">
              <w:rPr>
                <w:rFonts w:cs="Arial"/>
                <w:b/>
                <w:szCs w:val="22"/>
              </w:rPr>
              <w:t>026</w:t>
            </w:r>
          </w:p>
        </w:tc>
      </w:tr>
      <w:tr w:rsidR="00245EDE" w:rsidRPr="009C3B1B" w14:paraId="613DA335" w14:textId="77777777" w:rsidTr="00245E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362566D" w14:textId="77777777" w:rsidR="00245EDE" w:rsidRPr="00AA1E6C" w:rsidRDefault="00245EDE" w:rsidP="00245EDE">
            <w:pPr>
              <w:rPr>
                <w:rFonts w:cs="Arial"/>
                <w:szCs w:val="22"/>
              </w:rPr>
            </w:pPr>
            <w:r w:rsidRPr="00AA1E6C">
              <w:rPr>
                <w:rFonts w:cs="Arial"/>
                <w:b/>
                <w:bCs/>
                <w:szCs w:val="22"/>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E9A51B6" w14:textId="77777777" w:rsidR="00245EDE" w:rsidRPr="00732F49" w:rsidRDefault="00245EDE" w:rsidP="00245EDE">
            <w:pPr>
              <w:rPr>
                <w:rFonts w:cs="Arial"/>
                <w:b/>
                <w:szCs w:val="22"/>
              </w:rPr>
            </w:pPr>
            <w:r>
              <w:rPr>
                <w:rFonts w:cs="Arial"/>
                <w:b/>
                <w:szCs w:val="22"/>
              </w:rPr>
              <w:t>MAPPED FOLLOWING IHTSDO GUIDANCE</w:t>
            </w:r>
          </w:p>
        </w:tc>
      </w:tr>
      <w:tr w:rsidR="00245EDE" w:rsidRPr="009C3B1B" w14:paraId="4FF8709B" w14:textId="77777777" w:rsidTr="00245E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4AB1E45" w14:textId="77777777" w:rsidR="00245EDE" w:rsidRPr="00AA1E6C" w:rsidRDefault="00245EDE" w:rsidP="00245EDE">
            <w:pPr>
              <w:rPr>
                <w:rFonts w:cs="Arial"/>
                <w:b/>
                <w:bCs/>
                <w:szCs w:val="22"/>
              </w:rPr>
            </w:pPr>
            <w:r w:rsidRPr="00AA1E6C">
              <w:rPr>
                <w:rFonts w:cs="Arial"/>
                <w:b/>
                <w:bCs/>
                <w:szCs w:val="22"/>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3B4F3C5" w14:textId="77777777" w:rsidR="00245EDE" w:rsidRPr="00AA1E6C" w:rsidRDefault="00245EDE" w:rsidP="00245EDE">
            <w:pPr>
              <w:rPr>
                <w:rFonts w:cs="Arial"/>
                <w:szCs w:val="22"/>
              </w:rPr>
            </w:pPr>
            <w:r>
              <w:rPr>
                <w:rFonts w:cs="Arial"/>
                <w:szCs w:val="22"/>
              </w:rPr>
              <w:t>5 March 2013</w:t>
            </w:r>
          </w:p>
        </w:tc>
      </w:tr>
      <w:tr w:rsidR="00245EDE" w:rsidRPr="009C3B1B" w14:paraId="6FB8CA0B" w14:textId="77777777" w:rsidTr="00245E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904D250" w14:textId="77777777" w:rsidR="00245EDE" w:rsidRPr="00AA1E6C" w:rsidRDefault="00245EDE" w:rsidP="00245EDE">
            <w:pPr>
              <w:rPr>
                <w:rFonts w:cs="Arial"/>
                <w:b/>
                <w:bCs/>
                <w:szCs w:val="22"/>
              </w:rPr>
            </w:pPr>
            <w:r w:rsidRPr="009321B4">
              <w:rPr>
                <w:rFonts w:cs="Arial"/>
                <w:b/>
                <w:bCs/>
                <w:szCs w:val="22"/>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904FF09" w14:textId="77777777" w:rsidR="00245EDE" w:rsidRDefault="00245EDE" w:rsidP="00245EDE">
            <w:pPr>
              <w:rPr>
                <w:rFonts w:cs="Arial"/>
                <w:szCs w:val="22"/>
              </w:rPr>
            </w:pPr>
          </w:p>
        </w:tc>
      </w:tr>
      <w:tr w:rsidR="00245EDE" w:rsidRPr="009C3B1B" w14:paraId="68FF570A" w14:textId="77777777" w:rsidTr="00245EDE">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F2BF6AB" w14:textId="77777777" w:rsidR="00245EDE" w:rsidRPr="00AA1E6C" w:rsidRDefault="00245EDE" w:rsidP="00245EDE">
            <w:pPr>
              <w:rPr>
                <w:rFonts w:cs="Arial"/>
                <w:szCs w:val="22"/>
              </w:rPr>
            </w:pPr>
            <w:r w:rsidRPr="00AA1E6C">
              <w:rPr>
                <w:rFonts w:cs="Arial"/>
                <w:b/>
                <w:bCs/>
                <w:szCs w:val="22"/>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4A2BC89" w14:textId="77777777" w:rsidR="00245EDE" w:rsidRPr="00C30057" w:rsidRDefault="00245EDE" w:rsidP="00F909B9">
            <w:pPr>
              <w:shd w:val="clear" w:color="auto" w:fill="FFFFFF"/>
              <w:spacing w:line="240" w:lineRule="auto"/>
              <w:jc w:val="both"/>
              <w:rPr>
                <w:rFonts w:cs="Arial"/>
                <w:szCs w:val="22"/>
                <w:lang w:val="en-GB" w:eastAsia="en-GB"/>
              </w:rPr>
            </w:pPr>
            <w:r w:rsidRPr="00C30057">
              <w:rPr>
                <w:rFonts w:cs="Arial"/>
                <w:szCs w:val="22"/>
                <w:lang w:val="en-GB" w:eastAsia="en-GB"/>
              </w:rPr>
              <w:t>Whe</w:t>
            </w:r>
            <w:r>
              <w:rPr>
                <w:rFonts w:cs="Arial"/>
                <w:szCs w:val="22"/>
                <w:lang w:val="en-GB" w:eastAsia="en-GB"/>
              </w:rPr>
              <w:t>n mapping a SNOMED CT concept, if</w:t>
            </w:r>
            <w:r w:rsidRPr="00C30057">
              <w:rPr>
                <w:rFonts w:cs="Arial"/>
                <w:szCs w:val="22"/>
                <w:lang w:val="en-GB" w:eastAsia="en-GB"/>
              </w:rPr>
              <w:t xml:space="preserve"> the SNOMED Tree View represents a different meaning to ICD 10, the map advice </w:t>
            </w:r>
            <w:r>
              <w:rPr>
                <w:rFonts w:cs="Arial"/>
                <w:szCs w:val="22"/>
                <w:lang w:val="en-GB" w:eastAsia="en-GB"/>
              </w:rPr>
              <w:t>‘MAPPED FOLLOWING IHTSDO GUIDANCE’</w:t>
            </w:r>
            <w:r w:rsidRPr="00C30057">
              <w:rPr>
                <w:rFonts w:cs="Arial"/>
                <w:szCs w:val="22"/>
                <w:lang w:val="en-GB" w:eastAsia="en-GB"/>
              </w:rPr>
              <w:t xml:space="preserve"> should be assig</w:t>
            </w:r>
            <w:r>
              <w:rPr>
                <w:rFonts w:cs="Arial"/>
                <w:szCs w:val="22"/>
                <w:lang w:val="en-GB" w:eastAsia="en-GB"/>
              </w:rPr>
              <w:t>ned.</w:t>
            </w:r>
            <w:r w:rsidRPr="00C30057">
              <w:rPr>
                <w:rFonts w:cs="Arial"/>
                <w:szCs w:val="22"/>
                <w:lang w:val="en-GB" w:eastAsia="en-GB"/>
              </w:rPr>
              <w:t xml:space="preserve">  This is because the map specialist will assign a target code based on the information given within the SNOMED Tree View.  In the given example, </w:t>
            </w:r>
            <w:r w:rsidRPr="00C30057">
              <w:rPr>
                <w:rFonts w:cs="Arial"/>
                <w:szCs w:val="22"/>
                <w:shd w:val="clear" w:color="auto" w:fill="FFFFFF"/>
              </w:rPr>
              <w:t>SNOMED CT defines a villous adenoma as a benign neoplasm but ICD-10 classifies it as a neoplasm of uncertain behavior.</w:t>
            </w:r>
          </w:p>
          <w:p w14:paraId="2227B960" w14:textId="77777777" w:rsidR="00245EDE" w:rsidRPr="00AA1E6C" w:rsidRDefault="00245EDE" w:rsidP="00245EDE">
            <w:pPr>
              <w:tabs>
                <w:tab w:val="left" w:pos="1428"/>
              </w:tabs>
              <w:rPr>
                <w:rFonts w:cs="Arial"/>
                <w:szCs w:val="22"/>
              </w:rPr>
            </w:pPr>
          </w:p>
        </w:tc>
      </w:tr>
      <w:tr w:rsidR="00245EDE" w:rsidRPr="009C3B1B" w14:paraId="38619C21" w14:textId="77777777" w:rsidTr="00245EDE">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6BAF932" w14:textId="77777777" w:rsidR="00245EDE" w:rsidRPr="00AA1E6C" w:rsidRDefault="00245EDE" w:rsidP="00245EDE">
            <w:pPr>
              <w:rPr>
                <w:rFonts w:cs="Arial"/>
                <w:szCs w:val="22"/>
              </w:rPr>
            </w:pPr>
            <w:r w:rsidRPr="00AA1E6C">
              <w:rPr>
                <w:rFonts w:cs="Arial"/>
                <w:b/>
                <w:bCs/>
                <w:szCs w:val="22"/>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6F5C186" w14:textId="38E663A9" w:rsidR="00F965DE" w:rsidRPr="00F965DE" w:rsidRDefault="00245EDE" w:rsidP="00245EDE">
            <w:pPr>
              <w:rPr>
                <w:b/>
              </w:rPr>
            </w:pPr>
            <w:r w:rsidRPr="002F0414">
              <w:rPr>
                <w:b/>
              </w:rPr>
              <w:t>312823001 Vill</w:t>
            </w:r>
            <w:r>
              <w:rPr>
                <w:b/>
              </w:rPr>
              <w:t>ous adenoma of rectum</w:t>
            </w:r>
          </w:p>
          <w:p w14:paraId="3C8794BB" w14:textId="77777777" w:rsidR="00245EDE" w:rsidRPr="00AA1E6C" w:rsidRDefault="00245EDE" w:rsidP="00245EDE">
            <w:pPr>
              <w:rPr>
                <w:rFonts w:cs="Arial"/>
                <w:szCs w:val="22"/>
              </w:rPr>
            </w:pPr>
            <w:r>
              <w:object w:dxaOrig="5424" w:dyaOrig="5364" w14:anchorId="5325B32D">
                <v:shape id="_x0000_i1056" type="#_x0000_t75" style="width:271.15pt;height:268.35pt" o:ole="">
                  <v:imagedata r:id="rId65" o:title=""/>
                </v:shape>
                <o:OLEObject Type="Embed" ProgID="PBrush" ShapeID="_x0000_i1056" DrawAspect="Content" ObjectID="_1449577597" r:id="rId66"/>
              </w:object>
            </w:r>
          </w:p>
        </w:tc>
      </w:tr>
      <w:tr w:rsidR="00245EDE" w:rsidRPr="009C3B1B" w14:paraId="01DB52DB" w14:textId="77777777" w:rsidTr="00F909B9">
        <w:trPr>
          <w:trHeight w:val="43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3AF81CC" w14:textId="77777777" w:rsidR="00245EDE" w:rsidRPr="009C3B1B" w:rsidRDefault="00245EDE" w:rsidP="00245EDE">
            <w:r w:rsidRPr="009C3B1B">
              <w:rPr>
                <w:b/>
                <w:bCs/>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BD229C9" w14:textId="77777777" w:rsidR="00245EDE" w:rsidRDefault="00245EDE" w:rsidP="00245EDE"/>
          <w:p w14:paraId="3899DDB6" w14:textId="77777777" w:rsidR="00245EDE" w:rsidRPr="009C3B1B" w:rsidRDefault="00245EDE" w:rsidP="00245EDE"/>
        </w:tc>
      </w:tr>
    </w:tbl>
    <w:p w14:paraId="7DADF8F0" w14:textId="77777777" w:rsidR="00FC6BE9" w:rsidRDefault="00FC6BE9" w:rsidP="00F965DE"/>
    <w:tbl>
      <w:tblPr>
        <w:tblW w:w="10182" w:type="dxa"/>
        <w:tblLayout w:type="fixed"/>
        <w:tblCellMar>
          <w:left w:w="0" w:type="dxa"/>
          <w:right w:w="0" w:type="dxa"/>
        </w:tblCellMar>
        <w:tblLook w:val="0600" w:firstRow="0" w:lastRow="0" w:firstColumn="0" w:lastColumn="0" w:noHBand="1" w:noVBand="1"/>
      </w:tblPr>
      <w:tblGrid>
        <w:gridCol w:w="1520"/>
        <w:gridCol w:w="8662"/>
      </w:tblGrid>
      <w:tr w:rsidR="00FC6BE9" w:rsidRPr="00927185" w14:paraId="6466BC4F" w14:textId="77777777" w:rsidTr="00FC6BE9">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07B6442" w14:textId="77777777" w:rsidR="00FC6BE9" w:rsidRPr="00927185" w:rsidRDefault="00FC6BE9" w:rsidP="00FC6BE9">
            <w:pPr>
              <w:spacing w:line="240" w:lineRule="auto"/>
            </w:pPr>
            <w:r>
              <w:rPr>
                <w:b/>
                <w:bCs/>
              </w:rPr>
              <w:t>Pr</w:t>
            </w:r>
            <w:r w:rsidRPr="00927185">
              <w:rPr>
                <w:b/>
                <w:bCs/>
              </w:rPr>
              <w:t>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8C1F87E" w14:textId="543CFDFB" w:rsidR="00FC6BE9" w:rsidRPr="00927185" w:rsidRDefault="00FC6BE9" w:rsidP="00FC6BE9">
            <w:pPr>
              <w:spacing w:line="240" w:lineRule="auto"/>
            </w:pPr>
            <w:r>
              <w:rPr>
                <w:b/>
                <w:bCs/>
              </w:rPr>
              <w:t>027</w:t>
            </w:r>
          </w:p>
        </w:tc>
      </w:tr>
      <w:tr w:rsidR="00FC6BE9" w:rsidRPr="00927185" w14:paraId="558AE52F" w14:textId="77777777" w:rsidTr="00FC6BE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453136E" w14:textId="77777777" w:rsidR="00FC6BE9" w:rsidRPr="00927185" w:rsidRDefault="00FC6BE9" w:rsidP="00FC6BE9">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56D84C3" w14:textId="0C716D95" w:rsidR="00FC6BE9" w:rsidRPr="00FC6BE9" w:rsidRDefault="00FC6BE9" w:rsidP="00FC6BE9">
            <w:pPr>
              <w:spacing w:line="240" w:lineRule="auto"/>
              <w:rPr>
                <w:b/>
              </w:rPr>
            </w:pPr>
            <w:r>
              <w:rPr>
                <w:b/>
              </w:rPr>
              <w:t>SEQUENCING OF POISONING CODES</w:t>
            </w:r>
          </w:p>
        </w:tc>
      </w:tr>
      <w:tr w:rsidR="00FC6BE9" w:rsidRPr="00927185" w14:paraId="0646425E" w14:textId="77777777" w:rsidTr="00FC6BE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C872CB1" w14:textId="77777777" w:rsidR="00FC6BE9" w:rsidRPr="00393AD6" w:rsidRDefault="00FC6BE9" w:rsidP="00FC6BE9">
            <w:pPr>
              <w:rPr>
                <w:b/>
              </w:rPr>
            </w:pPr>
            <w:r w:rsidRPr="00393AD6">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8CA5C5D" w14:textId="234A14F0" w:rsidR="00FC6BE9" w:rsidRDefault="00FC6BE9" w:rsidP="00FC6BE9">
            <w:r>
              <w:t>11</w:t>
            </w:r>
            <w:r w:rsidRPr="00E43197">
              <w:t xml:space="preserve"> </w:t>
            </w:r>
            <w:r>
              <w:t>July</w:t>
            </w:r>
            <w:r w:rsidRPr="00E43197">
              <w:t xml:space="preserve"> 2013</w:t>
            </w:r>
          </w:p>
        </w:tc>
      </w:tr>
      <w:tr w:rsidR="00FC6BE9" w:rsidRPr="00927185" w14:paraId="2144F417" w14:textId="77777777" w:rsidTr="00FC6BE9">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06CB6E3" w14:textId="77777777" w:rsidR="00FC6BE9" w:rsidRPr="00393AD6" w:rsidRDefault="00FC6BE9" w:rsidP="00FC6BE9">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5B0F8C7" w14:textId="77777777" w:rsidR="00FC6BE9" w:rsidRPr="00E43197" w:rsidRDefault="00FC6BE9" w:rsidP="00FC6BE9"/>
        </w:tc>
      </w:tr>
      <w:tr w:rsidR="00FC6BE9" w:rsidRPr="00927185" w14:paraId="4F0E988E" w14:textId="77777777" w:rsidTr="00FC6BE9">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D54CB54" w14:textId="77777777" w:rsidR="00FC6BE9" w:rsidRPr="00927185" w:rsidRDefault="00FC6BE9" w:rsidP="00FC6BE9">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9093F76" w14:textId="1DCADC4E" w:rsidR="00FC6BE9" w:rsidRDefault="00FC6BE9" w:rsidP="00463243">
            <w:pPr>
              <w:spacing w:line="240" w:lineRule="auto"/>
              <w:jc w:val="both"/>
            </w:pPr>
            <w:r>
              <w:t xml:space="preserve">WHO does not give direct guidance on sequencing of poisoning codes, manifestations, and external causes.  Each country has its own method.  </w:t>
            </w:r>
            <w:r w:rsidR="00463243">
              <w:t xml:space="preserve">Because external cause codes are optional, their position will be last. So, the Mapping Service Team will map the poisoning code first, any manifestation [if known], and lastly the external cause code. </w:t>
            </w:r>
          </w:p>
          <w:p w14:paraId="22D48C14" w14:textId="77777777" w:rsidR="00FC6BE9" w:rsidRPr="00927185" w:rsidRDefault="00FC6BE9" w:rsidP="00FC6BE9">
            <w:pPr>
              <w:spacing w:line="240" w:lineRule="auto"/>
            </w:pPr>
          </w:p>
        </w:tc>
      </w:tr>
      <w:tr w:rsidR="00FC6BE9" w:rsidRPr="00927185" w14:paraId="66C3B591" w14:textId="77777777" w:rsidTr="00463243">
        <w:trPr>
          <w:trHeight w:val="386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DFF6FC0" w14:textId="77777777" w:rsidR="00FC6BE9" w:rsidRPr="00927185" w:rsidRDefault="00FC6BE9" w:rsidP="00FC6BE9">
            <w:pPr>
              <w:spacing w:line="240" w:lineRule="auto"/>
            </w:pPr>
            <w:r w:rsidRPr="00927185">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B6F15BB" w14:textId="1C07AAB6" w:rsidR="00FC6BE9" w:rsidRDefault="00463243" w:rsidP="00FC6BE9">
            <w:pPr>
              <w:spacing w:line="240" w:lineRule="auto"/>
              <w:rPr>
                <w:b/>
              </w:rPr>
            </w:pPr>
            <w:r>
              <w:rPr>
                <w:b/>
              </w:rPr>
              <w:t>59686008</w:t>
            </w:r>
            <w:r w:rsidR="00FC6BE9" w:rsidRPr="00D90B28">
              <w:rPr>
                <w:b/>
              </w:rPr>
              <w:t xml:space="preserve">: </w:t>
            </w:r>
            <w:r>
              <w:rPr>
                <w:b/>
              </w:rPr>
              <w:t xml:space="preserve">Metabolic acidosis due to ethylene glycol </w:t>
            </w:r>
            <w:r w:rsidR="00FC6BE9" w:rsidRPr="00D90B28">
              <w:rPr>
                <w:b/>
              </w:rPr>
              <w:t>(disorder)</w:t>
            </w:r>
          </w:p>
          <w:p w14:paraId="7FA17FDF" w14:textId="77777777" w:rsidR="00FC6BE9" w:rsidRDefault="00FC6BE9" w:rsidP="00FC6BE9">
            <w:pPr>
              <w:spacing w:line="240" w:lineRule="auto"/>
              <w:rPr>
                <w:b/>
              </w:rPr>
            </w:pPr>
          </w:p>
          <w:p w14:paraId="0E21DFCD" w14:textId="77777777" w:rsidR="00FC6BE9" w:rsidRPr="00D90B28" w:rsidRDefault="00FC6BE9" w:rsidP="00FC6BE9">
            <w:pPr>
              <w:spacing w:line="240" w:lineRule="auto"/>
              <w:rPr>
                <w:b/>
              </w:rPr>
            </w:pPr>
          </w:p>
          <w:p w14:paraId="44936CDA" w14:textId="56769D31" w:rsidR="00FC6BE9" w:rsidRPr="00927185" w:rsidRDefault="00463243" w:rsidP="00FC6BE9">
            <w:pPr>
              <w:spacing w:line="240" w:lineRule="auto"/>
            </w:pPr>
            <w:r>
              <w:object w:dxaOrig="8445" w:dyaOrig="2655" w14:anchorId="5B689706">
                <v:shape id="_x0000_i1057" type="#_x0000_t75" style="width:422.65pt;height:133.7pt" o:ole="">
                  <v:imagedata r:id="rId67" o:title=""/>
                </v:shape>
                <o:OLEObject Type="Embed" ProgID="PBrush" ShapeID="_x0000_i1057" DrawAspect="Content" ObjectID="_1449577598" r:id="rId68"/>
              </w:object>
            </w:r>
          </w:p>
        </w:tc>
      </w:tr>
      <w:tr w:rsidR="00FC6BE9" w:rsidRPr="00927185" w14:paraId="549E19C0" w14:textId="77777777" w:rsidTr="006033D9">
        <w:trPr>
          <w:trHeight w:val="76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D197BBA" w14:textId="77777777" w:rsidR="00FC6BE9" w:rsidRPr="00927185" w:rsidRDefault="00FC6BE9" w:rsidP="00FC6BE9">
            <w:pPr>
              <w:spacing w:line="240" w:lineRule="auto"/>
            </w:pPr>
            <w:r w:rsidRPr="00927185">
              <w:rPr>
                <w:b/>
                <w:bCs/>
              </w:rPr>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5AC78AB" w14:textId="6D2CDC1C" w:rsidR="00FC6BE9" w:rsidRPr="00927185" w:rsidRDefault="00FC6BE9" w:rsidP="00FC6BE9">
            <w:pPr>
              <w:spacing w:line="240" w:lineRule="auto"/>
            </w:pPr>
          </w:p>
        </w:tc>
      </w:tr>
    </w:tbl>
    <w:p w14:paraId="163405CD" w14:textId="77777777" w:rsidR="00FC6BE9" w:rsidRDefault="00FC6BE9" w:rsidP="00F965DE"/>
    <w:p w14:paraId="54512B82" w14:textId="77777777" w:rsidR="006033D9" w:rsidRDefault="006033D9" w:rsidP="00F965DE"/>
    <w:tbl>
      <w:tblPr>
        <w:tblW w:w="10182" w:type="dxa"/>
        <w:tblLayout w:type="fixed"/>
        <w:tblCellMar>
          <w:left w:w="0" w:type="dxa"/>
          <w:right w:w="0" w:type="dxa"/>
        </w:tblCellMar>
        <w:tblLook w:val="0600" w:firstRow="0" w:lastRow="0" w:firstColumn="0" w:lastColumn="0" w:noHBand="1" w:noVBand="1"/>
      </w:tblPr>
      <w:tblGrid>
        <w:gridCol w:w="1520"/>
        <w:gridCol w:w="8662"/>
      </w:tblGrid>
      <w:tr w:rsidR="006033D9" w:rsidRPr="00927185" w14:paraId="13FCF33B" w14:textId="77777777" w:rsidTr="000B70DE">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8973D2A" w14:textId="77777777" w:rsidR="006033D9" w:rsidRPr="00927185" w:rsidRDefault="006033D9" w:rsidP="000B70DE">
            <w:pPr>
              <w:spacing w:line="240" w:lineRule="auto"/>
            </w:pPr>
            <w:r>
              <w:rPr>
                <w:b/>
                <w:bCs/>
              </w:rPr>
              <w:t>Pr</w:t>
            </w:r>
            <w:r w:rsidRPr="00927185">
              <w:rPr>
                <w:b/>
                <w:bCs/>
              </w:rPr>
              <w:t>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D12596A" w14:textId="4E1FAD98" w:rsidR="006033D9" w:rsidRPr="00927185" w:rsidRDefault="006033D9" w:rsidP="000B70DE">
            <w:pPr>
              <w:spacing w:line="240" w:lineRule="auto"/>
            </w:pPr>
            <w:r>
              <w:rPr>
                <w:b/>
                <w:bCs/>
              </w:rPr>
              <w:t>028</w:t>
            </w:r>
          </w:p>
        </w:tc>
      </w:tr>
      <w:tr w:rsidR="006033D9" w:rsidRPr="00927185" w14:paraId="3A3128D4" w14:textId="77777777" w:rsidTr="000B70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A0BC8FE" w14:textId="77777777" w:rsidR="006033D9" w:rsidRPr="00927185" w:rsidRDefault="006033D9" w:rsidP="000B70DE">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12A98B4" w14:textId="0DC63FE4" w:rsidR="006033D9" w:rsidRPr="00FC6BE9" w:rsidRDefault="006033D9" w:rsidP="000B70DE">
            <w:pPr>
              <w:spacing w:line="240" w:lineRule="auto"/>
              <w:rPr>
                <w:b/>
              </w:rPr>
            </w:pPr>
            <w:r>
              <w:rPr>
                <w:b/>
              </w:rPr>
              <w:t>OPEN WOUNDS ACCOMPANYING OTHER INJURIES</w:t>
            </w:r>
          </w:p>
        </w:tc>
      </w:tr>
      <w:tr w:rsidR="006033D9" w:rsidRPr="00927185" w14:paraId="66494BD8" w14:textId="77777777" w:rsidTr="000B70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AF81506" w14:textId="77777777" w:rsidR="006033D9" w:rsidRPr="00393AD6" w:rsidRDefault="006033D9" w:rsidP="000B70DE">
            <w:pPr>
              <w:rPr>
                <w:b/>
              </w:rPr>
            </w:pPr>
            <w:r w:rsidRPr="00393AD6">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A4B5002" w14:textId="567BCBB7" w:rsidR="006033D9" w:rsidRDefault="006033D9" w:rsidP="006033D9">
            <w:r>
              <w:t>2</w:t>
            </w:r>
            <w:r w:rsidRPr="00E43197">
              <w:t xml:space="preserve"> </w:t>
            </w:r>
            <w:r>
              <w:t>August</w:t>
            </w:r>
            <w:r w:rsidRPr="00E43197">
              <w:t xml:space="preserve"> 2013</w:t>
            </w:r>
          </w:p>
        </w:tc>
      </w:tr>
      <w:tr w:rsidR="006033D9" w:rsidRPr="00927185" w14:paraId="76688E04" w14:textId="77777777" w:rsidTr="000B70DE">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4EF859F" w14:textId="77777777" w:rsidR="006033D9" w:rsidRPr="00393AD6" w:rsidRDefault="006033D9" w:rsidP="000B70DE">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3E5EAAC" w14:textId="77777777" w:rsidR="006033D9" w:rsidRPr="00E43197" w:rsidRDefault="006033D9" w:rsidP="000B70DE"/>
        </w:tc>
      </w:tr>
      <w:tr w:rsidR="006033D9" w:rsidRPr="00927185" w14:paraId="0AF2A65B" w14:textId="77777777" w:rsidTr="000B70DE">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41D1EE0" w14:textId="77777777" w:rsidR="006033D9" w:rsidRPr="00927185" w:rsidRDefault="006033D9" w:rsidP="000B70DE">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C362EC0" w14:textId="031A8631" w:rsidR="006033D9" w:rsidRDefault="006033D9" w:rsidP="000B70DE">
            <w:pPr>
              <w:spacing w:line="240" w:lineRule="auto"/>
              <w:jc w:val="both"/>
            </w:pPr>
            <w:r>
              <w:t xml:space="preserve">WHO handles open wounds that may accompany injuries in various ways.  The index trail may lead to one code only, or the mapping specialist may need to use the index to find two separate codes to appropriately describe a concept.   </w:t>
            </w:r>
          </w:p>
          <w:p w14:paraId="15AC3825" w14:textId="77777777" w:rsidR="006033D9" w:rsidRPr="00927185" w:rsidRDefault="006033D9" w:rsidP="000B70DE">
            <w:pPr>
              <w:spacing w:line="240" w:lineRule="auto"/>
            </w:pPr>
          </w:p>
        </w:tc>
      </w:tr>
      <w:tr w:rsidR="006033D9" w:rsidRPr="00927185" w14:paraId="6B7928CB" w14:textId="77777777" w:rsidTr="000B70DE">
        <w:trPr>
          <w:trHeight w:val="386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4F3E859" w14:textId="5C256CDB" w:rsidR="006033D9" w:rsidRDefault="006033D9" w:rsidP="000B70DE">
            <w:pPr>
              <w:spacing w:line="240" w:lineRule="auto"/>
              <w:rPr>
                <w:b/>
                <w:bCs/>
              </w:rPr>
            </w:pPr>
            <w:r w:rsidRPr="00927185">
              <w:rPr>
                <w:b/>
                <w:bCs/>
              </w:rPr>
              <w:lastRenderedPageBreak/>
              <w:t>Example</w:t>
            </w:r>
            <w:r w:rsidR="00A33CCE">
              <w:rPr>
                <w:b/>
                <w:bCs/>
              </w:rPr>
              <w:t xml:space="preserve"> #1</w:t>
            </w:r>
          </w:p>
          <w:p w14:paraId="5243EDEE" w14:textId="77777777" w:rsidR="00A33CCE" w:rsidRDefault="00A33CCE" w:rsidP="000B70DE">
            <w:pPr>
              <w:spacing w:line="240" w:lineRule="auto"/>
              <w:rPr>
                <w:b/>
                <w:bCs/>
              </w:rPr>
            </w:pPr>
          </w:p>
          <w:p w14:paraId="19E4AC68" w14:textId="22CDF530" w:rsidR="00A33CCE" w:rsidRPr="00927185" w:rsidRDefault="00A33CCE" w:rsidP="00A33CCE">
            <w:pPr>
              <w:spacing w:line="240" w:lineRule="auto"/>
              <w:jc w:val="center"/>
            </w:pPr>
            <w:r>
              <w:rPr>
                <w:b/>
                <w:bCs/>
              </w:rPr>
              <w:t>Open dislocations</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4B6BFDC" w14:textId="4148CA6C" w:rsidR="006033D9" w:rsidRDefault="006033D9" w:rsidP="000B70DE">
            <w:pPr>
              <w:spacing w:line="240" w:lineRule="auto"/>
              <w:rPr>
                <w:b/>
              </w:rPr>
            </w:pPr>
            <w:r>
              <w:rPr>
                <w:b/>
              </w:rPr>
              <w:t xml:space="preserve">11920000 </w:t>
            </w:r>
            <w:r w:rsidRPr="00D90B28">
              <w:rPr>
                <w:b/>
              </w:rPr>
              <w:t xml:space="preserve"> </w:t>
            </w:r>
            <w:r>
              <w:rPr>
                <w:b/>
              </w:rPr>
              <w:t xml:space="preserve">|Open dislocation of elbow </w:t>
            </w:r>
            <w:r w:rsidRPr="00D90B28">
              <w:rPr>
                <w:b/>
              </w:rPr>
              <w:t>(disorder)</w:t>
            </w:r>
            <w:r>
              <w:rPr>
                <w:b/>
              </w:rPr>
              <w:t>|</w:t>
            </w:r>
          </w:p>
          <w:p w14:paraId="21EB4FF6" w14:textId="77777777" w:rsidR="006033D9" w:rsidRDefault="006033D9" w:rsidP="000B70DE">
            <w:pPr>
              <w:spacing w:line="240" w:lineRule="auto"/>
              <w:rPr>
                <w:b/>
              </w:rPr>
            </w:pPr>
          </w:p>
          <w:p w14:paraId="28FDFE0A" w14:textId="37091EE7" w:rsidR="00A33CCE" w:rsidRPr="00A33CCE" w:rsidRDefault="00A33CCE" w:rsidP="00A33CCE">
            <w:pPr>
              <w:spacing w:line="240" w:lineRule="auto"/>
              <w:ind w:left="280"/>
            </w:pPr>
            <w:r>
              <w:t xml:space="preserve">Because WHO does not classify dislocations as open or closed (like fractures), the direct index to dislocation of a joint does not describe an open injury.  Below is the index trail in ICD-10. </w:t>
            </w:r>
          </w:p>
          <w:p w14:paraId="054451AD" w14:textId="77777777" w:rsidR="00A33CCE" w:rsidRDefault="00A33CCE" w:rsidP="000B70DE">
            <w:pPr>
              <w:spacing w:line="240" w:lineRule="auto"/>
              <w:rPr>
                <w:b/>
              </w:rPr>
            </w:pPr>
          </w:p>
          <w:p w14:paraId="656BE209" w14:textId="23C16244" w:rsidR="00A33CCE" w:rsidRDefault="00A33CCE" w:rsidP="00A33CCE">
            <w:pPr>
              <w:spacing w:line="240" w:lineRule="auto"/>
              <w:ind w:left="1304"/>
              <w:rPr>
                <w:b/>
              </w:rPr>
            </w:pPr>
            <w:r w:rsidRPr="00A33CCE">
              <w:rPr>
                <w:b/>
              </w:rPr>
              <w:t>Dislocation (articular) T14.3</w:t>
            </w:r>
          </w:p>
          <w:p w14:paraId="4CE39D6C" w14:textId="5AEA00CA" w:rsidR="00A33CCE" w:rsidRDefault="00A33CCE" w:rsidP="00A33CCE">
            <w:pPr>
              <w:spacing w:line="240" w:lineRule="auto"/>
              <w:ind w:left="1304"/>
              <w:rPr>
                <w:b/>
              </w:rPr>
            </w:pPr>
            <w:r w:rsidRPr="00A33CCE">
              <w:rPr>
                <w:b/>
              </w:rPr>
              <w:t xml:space="preserve">- </w:t>
            </w:r>
            <w:r w:rsidRPr="00A33CCE">
              <w:t>elbow S53.1</w:t>
            </w:r>
          </w:p>
          <w:p w14:paraId="5B675FB7" w14:textId="77777777" w:rsidR="006033D9" w:rsidRDefault="006033D9" w:rsidP="000B70DE">
            <w:pPr>
              <w:spacing w:line="240" w:lineRule="auto"/>
              <w:rPr>
                <w:b/>
              </w:rPr>
            </w:pPr>
          </w:p>
          <w:p w14:paraId="5E2D272A" w14:textId="4CC8CE1E" w:rsidR="00A33CCE" w:rsidRDefault="00A33CCE" w:rsidP="00A33CCE">
            <w:pPr>
              <w:spacing w:line="240" w:lineRule="auto"/>
              <w:ind w:left="280"/>
            </w:pPr>
            <w:r w:rsidRPr="00A33CCE">
              <w:t xml:space="preserve">Because </w:t>
            </w:r>
            <w:r>
              <w:t xml:space="preserve">the open injury is not described, it must be mapped separately as shown in the index trail below. </w:t>
            </w:r>
          </w:p>
          <w:p w14:paraId="6B2D7248" w14:textId="77777777" w:rsidR="00A33CCE" w:rsidRDefault="00A33CCE" w:rsidP="000B70DE">
            <w:pPr>
              <w:spacing w:line="240" w:lineRule="auto"/>
            </w:pPr>
          </w:p>
          <w:p w14:paraId="498632C9" w14:textId="5CBCA9BE" w:rsidR="00A33CCE" w:rsidRDefault="00A33CCE" w:rsidP="00A33CCE">
            <w:pPr>
              <w:spacing w:line="240" w:lineRule="auto"/>
              <w:ind w:left="1304"/>
              <w:rPr>
                <w:b/>
              </w:rPr>
            </w:pPr>
            <w:r w:rsidRPr="00A33CCE">
              <w:rPr>
                <w:b/>
              </w:rPr>
              <w:t>Wound, open (animal bite) (cut) (laceration) (puncture wound) (shot wound) (with penetrating foreign body) T14.1</w:t>
            </w:r>
          </w:p>
          <w:p w14:paraId="4E98248C" w14:textId="511760B7" w:rsidR="00A33CCE" w:rsidRDefault="00A33CCE" w:rsidP="00A33CCE">
            <w:pPr>
              <w:spacing w:line="240" w:lineRule="auto"/>
              <w:ind w:left="1304"/>
            </w:pPr>
            <w:r w:rsidRPr="00A33CCE">
              <w:t>- elbow S51.0</w:t>
            </w:r>
          </w:p>
          <w:p w14:paraId="08E61E75" w14:textId="77777777" w:rsidR="00A33CCE" w:rsidRDefault="00A33CCE" w:rsidP="00A33CCE">
            <w:pPr>
              <w:spacing w:line="240" w:lineRule="auto"/>
              <w:ind w:left="1304"/>
            </w:pPr>
          </w:p>
          <w:p w14:paraId="1C36B336" w14:textId="77777777" w:rsidR="00A33CCE" w:rsidRDefault="00A33CCE" w:rsidP="00A33CCE">
            <w:pPr>
              <w:spacing w:line="240" w:lineRule="auto"/>
              <w:ind w:left="280"/>
            </w:pPr>
          </w:p>
          <w:p w14:paraId="7F2B1709" w14:textId="484F2523" w:rsidR="00A33CCE" w:rsidRDefault="00A33CCE" w:rsidP="00A33CCE">
            <w:pPr>
              <w:spacing w:line="240" w:lineRule="auto"/>
              <w:ind w:left="280"/>
            </w:pPr>
            <w:r>
              <w:t xml:space="preserve">The final map for </w:t>
            </w:r>
            <w:r w:rsidRPr="00A33CCE">
              <w:rPr>
                <w:i/>
              </w:rPr>
              <w:t>Open dislocation of elbow</w:t>
            </w:r>
            <w:r>
              <w:t xml:space="preserve"> should have two codes, as shown below, along with </w:t>
            </w:r>
            <w:r w:rsidR="00F23517">
              <w:t>advice of POSSIBLE REQUIREMENT FOR AN EXTERNAL CAUSE CODE</w:t>
            </w:r>
            <w:r>
              <w:t xml:space="preserve"> applied to each code.</w:t>
            </w:r>
          </w:p>
          <w:p w14:paraId="331FBEBD" w14:textId="77777777" w:rsidR="00A33CCE" w:rsidRDefault="00A33CCE" w:rsidP="00A33CCE">
            <w:pPr>
              <w:spacing w:line="240" w:lineRule="auto"/>
              <w:ind w:left="280"/>
            </w:pPr>
          </w:p>
          <w:p w14:paraId="27CFD708" w14:textId="6DB20BAA" w:rsidR="006033D9" w:rsidRPr="00927185" w:rsidRDefault="00A33CCE" w:rsidP="00A33CCE">
            <w:pPr>
              <w:spacing w:line="240" w:lineRule="auto"/>
              <w:ind w:left="280"/>
            </w:pPr>
            <w:r>
              <w:object w:dxaOrig="6390" w:dyaOrig="3300" w14:anchorId="52C839D1">
                <v:shape id="_x0000_i1058" type="#_x0000_t75" style="width:319.8pt;height:164.55pt" o:ole="">
                  <v:imagedata r:id="rId69" o:title=""/>
                </v:shape>
                <o:OLEObject Type="Embed" ProgID="PBrush" ShapeID="_x0000_i1058" DrawAspect="Content" ObjectID="_1449577599" r:id="rId70"/>
              </w:object>
            </w:r>
          </w:p>
        </w:tc>
      </w:tr>
      <w:tr w:rsidR="00A33CCE" w:rsidRPr="00927185" w14:paraId="7AD0093C" w14:textId="77777777" w:rsidTr="000B70DE">
        <w:trPr>
          <w:trHeight w:val="76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110413C" w14:textId="3575ACDC" w:rsidR="00A33CCE" w:rsidRDefault="00A33CCE" w:rsidP="00A33CCE">
            <w:pPr>
              <w:spacing w:line="240" w:lineRule="auto"/>
              <w:rPr>
                <w:b/>
                <w:bCs/>
              </w:rPr>
            </w:pPr>
            <w:r w:rsidRPr="00927185">
              <w:rPr>
                <w:b/>
                <w:bCs/>
              </w:rPr>
              <w:t>Example</w:t>
            </w:r>
            <w:r>
              <w:rPr>
                <w:b/>
                <w:bCs/>
              </w:rPr>
              <w:t xml:space="preserve"> #2</w:t>
            </w:r>
          </w:p>
          <w:p w14:paraId="67A34820" w14:textId="77777777" w:rsidR="00A33CCE" w:rsidRDefault="00A33CCE" w:rsidP="00A33CCE">
            <w:pPr>
              <w:spacing w:line="240" w:lineRule="auto"/>
              <w:rPr>
                <w:b/>
                <w:bCs/>
              </w:rPr>
            </w:pPr>
          </w:p>
          <w:p w14:paraId="493CF7D8" w14:textId="7038DF70" w:rsidR="00A33CCE" w:rsidRPr="00927185" w:rsidRDefault="00A33CCE" w:rsidP="00F23517">
            <w:pPr>
              <w:spacing w:line="240" w:lineRule="auto"/>
              <w:jc w:val="center"/>
              <w:rPr>
                <w:b/>
                <w:bCs/>
              </w:rPr>
            </w:pPr>
            <w:r>
              <w:rPr>
                <w:b/>
                <w:bCs/>
              </w:rPr>
              <w:t xml:space="preserve">Open </w:t>
            </w:r>
            <w:r w:rsidR="00F23517">
              <w:rPr>
                <w:b/>
                <w:bCs/>
              </w:rPr>
              <w:t>division of ligaments</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0E0CC30" w14:textId="77777777" w:rsidR="00A33CCE" w:rsidRDefault="00F23517" w:rsidP="000B70DE">
            <w:pPr>
              <w:spacing w:line="240" w:lineRule="auto"/>
              <w:rPr>
                <w:b/>
              </w:rPr>
            </w:pPr>
            <w:r>
              <w:rPr>
                <w:b/>
              </w:rPr>
              <w:t>373439009 |Traumatic open division of ligament (disorder)|</w:t>
            </w:r>
          </w:p>
          <w:p w14:paraId="19147E53" w14:textId="77777777" w:rsidR="00F23517" w:rsidRDefault="00F23517" w:rsidP="000B70DE">
            <w:pPr>
              <w:spacing w:line="240" w:lineRule="auto"/>
            </w:pPr>
          </w:p>
          <w:p w14:paraId="099D750A" w14:textId="77777777" w:rsidR="00F23517" w:rsidRDefault="00F23517" w:rsidP="00F23517">
            <w:pPr>
              <w:spacing w:line="240" w:lineRule="auto"/>
              <w:ind w:left="280"/>
            </w:pPr>
            <w:r>
              <w:t xml:space="preserve">WHO classifies division of ligament(s) with open wound as only open wound(s) as shown in the index trail below. </w:t>
            </w:r>
          </w:p>
          <w:p w14:paraId="224062AC" w14:textId="77777777" w:rsidR="00F23517" w:rsidRDefault="00F23517" w:rsidP="00F23517">
            <w:pPr>
              <w:spacing w:line="240" w:lineRule="auto"/>
              <w:ind w:left="280"/>
            </w:pPr>
          </w:p>
          <w:p w14:paraId="1492D1EB" w14:textId="77777777" w:rsidR="00F23517" w:rsidRPr="00F23517" w:rsidRDefault="00F23517" w:rsidP="00F23517">
            <w:pPr>
              <w:spacing w:line="240" w:lineRule="auto"/>
              <w:ind w:left="1304"/>
              <w:rPr>
                <w:b/>
              </w:rPr>
            </w:pPr>
            <w:r w:rsidRPr="00F23517">
              <w:rPr>
                <w:b/>
              </w:rPr>
              <w:t xml:space="preserve">Division </w:t>
            </w:r>
          </w:p>
          <w:p w14:paraId="06547068" w14:textId="77777777" w:rsidR="00F23517" w:rsidRDefault="00F23517" w:rsidP="00F23517">
            <w:pPr>
              <w:spacing w:line="240" w:lineRule="auto"/>
              <w:ind w:left="1304"/>
            </w:pPr>
            <w:r>
              <w:t>- ligament — see also Sprain (current) (partial or complete) T14.3</w:t>
            </w:r>
          </w:p>
          <w:p w14:paraId="085CD190" w14:textId="77777777" w:rsidR="00F23517" w:rsidRDefault="00F23517" w:rsidP="00F23517">
            <w:pPr>
              <w:spacing w:line="240" w:lineRule="auto"/>
              <w:ind w:left="1304"/>
            </w:pPr>
            <w:r>
              <w:t>- - with open wound — see Wound, open</w:t>
            </w:r>
          </w:p>
          <w:p w14:paraId="6BE03A7B" w14:textId="77777777" w:rsidR="00F23517" w:rsidRDefault="00F23517" w:rsidP="00F23517">
            <w:pPr>
              <w:spacing w:line="240" w:lineRule="auto"/>
              <w:ind w:left="280"/>
            </w:pPr>
          </w:p>
          <w:p w14:paraId="1430713B" w14:textId="659CBE77" w:rsidR="00F23517" w:rsidRDefault="00F23517" w:rsidP="00F23517">
            <w:pPr>
              <w:spacing w:line="240" w:lineRule="auto"/>
              <w:ind w:left="280"/>
            </w:pPr>
            <w:r>
              <w:t xml:space="preserve">Because division of ligament with open wound is classified as only an open wound, there will be only one mapped code, as shown below, along with advice of  POSSIBLE REQUIREMENT FOR AN EXTERNAL CAUSE CODE. </w:t>
            </w:r>
          </w:p>
          <w:p w14:paraId="0FF7A2B3" w14:textId="77777777" w:rsidR="00F23517" w:rsidRDefault="00F23517" w:rsidP="00F23517">
            <w:pPr>
              <w:spacing w:line="240" w:lineRule="auto"/>
              <w:ind w:left="280"/>
            </w:pPr>
          </w:p>
          <w:p w14:paraId="42FCE452" w14:textId="2FBCD95F" w:rsidR="00F23517" w:rsidRPr="00F23517" w:rsidRDefault="00F23517" w:rsidP="00F23517">
            <w:pPr>
              <w:spacing w:line="240" w:lineRule="auto"/>
              <w:ind w:left="280"/>
            </w:pPr>
            <w:r>
              <w:object w:dxaOrig="6540" w:dyaOrig="2700" w14:anchorId="7F9FC7B1">
                <v:shape id="_x0000_i1059" type="#_x0000_t75" style="width:327.25pt;height:134.65pt" o:ole="">
                  <v:imagedata r:id="rId71" o:title=""/>
                </v:shape>
                <o:OLEObject Type="Embed" ProgID="PBrush" ShapeID="_x0000_i1059" DrawAspect="Content" ObjectID="_1449577600" r:id="rId72"/>
              </w:object>
            </w:r>
          </w:p>
        </w:tc>
      </w:tr>
      <w:tr w:rsidR="006033D9" w:rsidRPr="00927185" w14:paraId="7B319D2B" w14:textId="77777777" w:rsidTr="000B70DE">
        <w:trPr>
          <w:trHeight w:val="76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21EDA40" w14:textId="21749151" w:rsidR="006033D9" w:rsidRPr="00927185" w:rsidRDefault="006033D9" w:rsidP="000B70DE">
            <w:pPr>
              <w:spacing w:line="240" w:lineRule="auto"/>
            </w:pPr>
            <w:r w:rsidRPr="00927185">
              <w:rPr>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4A78F50" w14:textId="77777777" w:rsidR="006033D9" w:rsidRPr="00927185" w:rsidRDefault="006033D9" w:rsidP="000B70DE">
            <w:pPr>
              <w:spacing w:line="240" w:lineRule="auto"/>
            </w:pPr>
          </w:p>
        </w:tc>
      </w:tr>
    </w:tbl>
    <w:p w14:paraId="75FA29CB" w14:textId="77777777" w:rsidR="00801123" w:rsidRDefault="00801123" w:rsidP="00F965DE"/>
    <w:p w14:paraId="19223BF9" w14:textId="77777777" w:rsidR="00801123" w:rsidRDefault="00801123" w:rsidP="00F965DE"/>
    <w:tbl>
      <w:tblPr>
        <w:tblW w:w="10182" w:type="dxa"/>
        <w:tblLayout w:type="fixed"/>
        <w:tblCellMar>
          <w:left w:w="0" w:type="dxa"/>
          <w:right w:w="0" w:type="dxa"/>
        </w:tblCellMar>
        <w:tblLook w:val="0600" w:firstRow="0" w:lastRow="0" w:firstColumn="0" w:lastColumn="0" w:noHBand="1" w:noVBand="1"/>
      </w:tblPr>
      <w:tblGrid>
        <w:gridCol w:w="1520"/>
        <w:gridCol w:w="8662"/>
      </w:tblGrid>
      <w:tr w:rsidR="00504E57" w:rsidRPr="009C3B1B" w14:paraId="7625A706" w14:textId="77777777" w:rsidTr="00833D1D">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11FEA3C" w14:textId="77777777" w:rsidR="00504E57" w:rsidRPr="00AA1E6C" w:rsidRDefault="00504E57" w:rsidP="00833D1D">
            <w:pPr>
              <w:rPr>
                <w:rFonts w:cs="Arial"/>
                <w:szCs w:val="22"/>
              </w:rPr>
            </w:pPr>
            <w:r w:rsidRPr="00AA1E6C">
              <w:rPr>
                <w:rFonts w:cs="Arial"/>
                <w:b/>
                <w:bCs/>
                <w:szCs w:val="22"/>
              </w:rPr>
              <w:t>Principle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069CE8D" w14:textId="50F1F641" w:rsidR="00504E57" w:rsidRPr="00801123" w:rsidRDefault="00504E57" w:rsidP="00C05751">
            <w:pPr>
              <w:rPr>
                <w:rFonts w:cs="Arial"/>
                <w:b/>
                <w:szCs w:val="22"/>
              </w:rPr>
            </w:pPr>
            <w:r w:rsidRPr="00801123">
              <w:rPr>
                <w:rFonts w:cs="Arial"/>
                <w:b/>
                <w:szCs w:val="22"/>
              </w:rPr>
              <w:t>029</w:t>
            </w:r>
          </w:p>
        </w:tc>
      </w:tr>
      <w:tr w:rsidR="00504E57" w:rsidRPr="009C3B1B" w14:paraId="085DD634" w14:textId="77777777" w:rsidTr="00833D1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D858D0A" w14:textId="77777777" w:rsidR="00504E57" w:rsidRPr="00AA1E6C" w:rsidRDefault="00504E57" w:rsidP="00833D1D">
            <w:pPr>
              <w:rPr>
                <w:rFonts w:cs="Arial"/>
                <w:szCs w:val="22"/>
              </w:rPr>
            </w:pPr>
            <w:r w:rsidRPr="00AA1E6C">
              <w:rPr>
                <w:rFonts w:cs="Arial"/>
                <w:b/>
                <w:bCs/>
                <w:szCs w:val="22"/>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780843D" w14:textId="77777777" w:rsidR="00504E57" w:rsidRPr="00732F49" w:rsidRDefault="00504E57" w:rsidP="00833D1D">
            <w:pPr>
              <w:rPr>
                <w:rFonts w:cs="Arial"/>
                <w:b/>
                <w:szCs w:val="22"/>
              </w:rPr>
            </w:pPr>
            <w:r>
              <w:rPr>
                <w:rFonts w:cs="Arial"/>
                <w:b/>
                <w:szCs w:val="22"/>
              </w:rPr>
              <w:t>REPORTED HEAD INJURIES WITH LOSS OF CONSCIOUSNESS</w:t>
            </w:r>
          </w:p>
        </w:tc>
      </w:tr>
      <w:tr w:rsidR="00504E57" w:rsidRPr="009C3B1B" w14:paraId="137ABA60" w14:textId="77777777" w:rsidTr="00833D1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2EF4BA8" w14:textId="77777777" w:rsidR="00504E57" w:rsidRPr="00AA1E6C" w:rsidRDefault="00504E57" w:rsidP="00833D1D">
            <w:pPr>
              <w:rPr>
                <w:rFonts w:cs="Arial"/>
                <w:b/>
                <w:bCs/>
                <w:szCs w:val="22"/>
              </w:rPr>
            </w:pPr>
            <w:r w:rsidRPr="00AA1E6C">
              <w:rPr>
                <w:rFonts w:cs="Arial"/>
                <w:b/>
                <w:bCs/>
                <w:szCs w:val="22"/>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1361971" w14:textId="77777777" w:rsidR="00504E57" w:rsidRPr="00AA1E6C" w:rsidRDefault="00504E57" w:rsidP="00833D1D">
            <w:pPr>
              <w:rPr>
                <w:rFonts w:cs="Arial"/>
                <w:szCs w:val="22"/>
              </w:rPr>
            </w:pPr>
            <w:r>
              <w:rPr>
                <w:rFonts w:cs="Arial"/>
                <w:szCs w:val="22"/>
              </w:rPr>
              <w:t>6</w:t>
            </w:r>
            <w:r>
              <w:rPr>
                <w:rFonts w:cs="Arial"/>
                <w:szCs w:val="22"/>
                <w:vertAlign w:val="superscript"/>
              </w:rPr>
              <w:t xml:space="preserve"> </w:t>
            </w:r>
            <w:r>
              <w:rPr>
                <w:rFonts w:cs="Arial"/>
                <w:szCs w:val="22"/>
              </w:rPr>
              <w:t>August 2013</w:t>
            </w:r>
          </w:p>
        </w:tc>
      </w:tr>
      <w:tr w:rsidR="00504E57" w:rsidRPr="009C3B1B" w14:paraId="2E466D21" w14:textId="77777777" w:rsidTr="00833D1D">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64CC2CD" w14:textId="77777777" w:rsidR="00504E57" w:rsidRPr="00AA1E6C" w:rsidRDefault="00504E57" w:rsidP="00833D1D">
            <w:pPr>
              <w:rPr>
                <w:rFonts w:cs="Arial"/>
                <w:b/>
                <w:bCs/>
                <w:szCs w:val="22"/>
              </w:rPr>
            </w:pPr>
            <w:r w:rsidRPr="009321B4">
              <w:rPr>
                <w:rFonts w:cs="Arial"/>
                <w:b/>
                <w:bCs/>
                <w:szCs w:val="22"/>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9DA1438" w14:textId="77777777" w:rsidR="00504E57" w:rsidRDefault="00504E57" w:rsidP="00833D1D">
            <w:pPr>
              <w:rPr>
                <w:rFonts w:cs="Arial"/>
                <w:szCs w:val="22"/>
              </w:rPr>
            </w:pPr>
          </w:p>
        </w:tc>
      </w:tr>
      <w:tr w:rsidR="00504E57" w:rsidRPr="009C3B1B" w14:paraId="353B758B" w14:textId="77777777" w:rsidTr="00833D1D">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ED55B16" w14:textId="77777777" w:rsidR="00504E57" w:rsidRPr="00AA1E6C" w:rsidRDefault="00504E57" w:rsidP="00833D1D">
            <w:pPr>
              <w:rPr>
                <w:rFonts w:cs="Arial"/>
                <w:szCs w:val="22"/>
              </w:rPr>
            </w:pPr>
            <w:r w:rsidRPr="00AA1E6C">
              <w:rPr>
                <w:rFonts w:cs="Arial"/>
                <w:b/>
                <w:bCs/>
                <w:szCs w:val="22"/>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A143B80" w14:textId="4891717A" w:rsidR="00504E57" w:rsidRPr="00811B95" w:rsidRDefault="00504E57" w:rsidP="00F909B9">
            <w:pPr>
              <w:shd w:val="clear" w:color="auto" w:fill="FFFFFF"/>
              <w:spacing w:line="240" w:lineRule="auto"/>
              <w:jc w:val="both"/>
              <w:rPr>
                <w:rFonts w:cs="Arial"/>
                <w:szCs w:val="22"/>
                <w:lang w:val="en-GB" w:eastAsia="en-GB"/>
              </w:rPr>
            </w:pPr>
            <w:r w:rsidRPr="00C30057">
              <w:rPr>
                <w:rFonts w:cs="Arial"/>
                <w:szCs w:val="22"/>
                <w:lang w:val="en-GB" w:eastAsia="en-GB"/>
              </w:rPr>
              <w:t>Whe</w:t>
            </w:r>
            <w:r>
              <w:rPr>
                <w:rFonts w:cs="Arial"/>
                <w:szCs w:val="22"/>
                <w:lang w:val="en-GB" w:eastAsia="en-GB"/>
              </w:rPr>
              <w:t xml:space="preserve">n mapping a SNOMED CT concept which describes an injury or condition which results in loss of consciousness, only the accident or diagnosis code is required.  </w:t>
            </w:r>
            <w:r w:rsidR="00F909B9">
              <w:rPr>
                <w:rFonts w:cs="Arial"/>
                <w:szCs w:val="22"/>
                <w:lang w:val="en-GB" w:eastAsia="en-GB"/>
              </w:rPr>
              <w:t>A target</w:t>
            </w:r>
            <w:r>
              <w:rPr>
                <w:rFonts w:cs="Arial"/>
                <w:szCs w:val="22"/>
                <w:lang w:val="en-GB" w:eastAsia="en-GB"/>
              </w:rPr>
              <w:t xml:space="preserve"> code for the loss of consciousness is not required as the only existing code </w:t>
            </w:r>
            <w:r w:rsidR="00F909B9">
              <w:rPr>
                <w:rFonts w:cs="Arial"/>
                <w:szCs w:val="22"/>
                <w:lang w:val="en-GB" w:eastAsia="en-GB"/>
              </w:rPr>
              <w:t>in ICD</w:t>
            </w:r>
            <w:r>
              <w:rPr>
                <w:rFonts w:cs="Arial"/>
                <w:szCs w:val="22"/>
                <w:lang w:val="en-GB" w:eastAsia="en-GB"/>
              </w:rPr>
              <w:t xml:space="preserve">-10 describes </w:t>
            </w:r>
            <w:r w:rsidR="00F909B9">
              <w:rPr>
                <w:rFonts w:cs="Arial"/>
                <w:szCs w:val="22"/>
                <w:lang w:val="en-GB" w:eastAsia="en-GB"/>
              </w:rPr>
              <w:t>unconsciousness (</w:t>
            </w:r>
            <w:r>
              <w:rPr>
                <w:rFonts w:cs="Arial"/>
                <w:szCs w:val="22"/>
                <w:lang w:val="en-GB" w:eastAsia="en-GB"/>
              </w:rPr>
              <w:t>coma).</w:t>
            </w:r>
          </w:p>
        </w:tc>
      </w:tr>
      <w:tr w:rsidR="00504E57" w:rsidRPr="009C3B1B" w14:paraId="55F7FF45" w14:textId="77777777" w:rsidTr="00833D1D">
        <w:trPr>
          <w:trHeight w:val="5117"/>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5191962" w14:textId="77777777" w:rsidR="00504E57" w:rsidRPr="00AA1E6C" w:rsidRDefault="00504E57" w:rsidP="00833D1D">
            <w:pPr>
              <w:rPr>
                <w:rFonts w:cs="Arial"/>
                <w:szCs w:val="22"/>
              </w:rPr>
            </w:pPr>
            <w:r w:rsidRPr="00AA1E6C">
              <w:rPr>
                <w:rFonts w:cs="Arial"/>
                <w:b/>
                <w:bCs/>
                <w:szCs w:val="22"/>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EEF8DCE" w14:textId="77777777" w:rsidR="00504E57" w:rsidRDefault="00504E57" w:rsidP="00833D1D">
            <w:pPr>
              <w:rPr>
                <w:b/>
              </w:rPr>
            </w:pPr>
            <w:r>
              <w:rPr>
                <w:b/>
              </w:rPr>
              <w:t>18485009 |</w:t>
            </w:r>
            <w:r w:rsidRPr="00811B95">
              <w:rPr>
                <w:b/>
              </w:rPr>
              <w:t>Intracranial hemorrhage following injury without open intracranial wound AND with loss of consciousness (disorde</w:t>
            </w:r>
            <w:r>
              <w:rPr>
                <w:b/>
              </w:rPr>
              <w:t>r)|</w:t>
            </w:r>
          </w:p>
          <w:p w14:paraId="7720036E" w14:textId="77777777" w:rsidR="00504E57" w:rsidRDefault="00504E57" w:rsidP="00833D1D">
            <w:pPr>
              <w:rPr>
                <w:b/>
              </w:rPr>
            </w:pPr>
          </w:p>
          <w:p w14:paraId="22308CDF" w14:textId="77777777" w:rsidR="00504E57" w:rsidRDefault="00504E57" w:rsidP="00833D1D">
            <w:pPr>
              <w:rPr>
                <w:b/>
              </w:rPr>
            </w:pPr>
            <w:r>
              <w:object w:dxaOrig="9156" w:dyaOrig="7584" w14:anchorId="31C72D41">
                <v:shape id="_x0000_i1060" type="#_x0000_t75" style="width:421.7pt;height:350.65pt" o:ole="">
                  <v:imagedata r:id="rId73" o:title=""/>
                </v:shape>
                <o:OLEObject Type="Embed" ProgID="PBrush" ShapeID="_x0000_i1060" DrawAspect="Content" ObjectID="_1449577601" r:id="rId74"/>
              </w:object>
            </w:r>
          </w:p>
          <w:p w14:paraId="3B990EDE" w14:textId="77777777" w:rsidR="00504E57" w:rsidRPr="002F0414" w:rsidRDefault="00504E57" w:rsidP="00833D1D">
            <w:pPr>
              <w:rPr>
                <w:b/>
              </w:rPr>
            </w:pPr>
          </w:p>
          <w:p w14:paraId="79DC3BE7" w14:textId="77777777" w:rsidR="00504E57" w:rsidRDefault="00504E57" w:rsidP="00833D1D"/>
          <w:p w14:paraId="10F30448" w14:textId="77777777" w:rsidR="00504E57" w:rsidRPr="00AA1E6C" w:rsidRDefault="00504E57" w:rsidP="00833D1D">
            <w:pPr>
              <w:rPr>
                <w:rFonts w:cs="Arial"/>
                <w:szCs w:val="22"/>
              </w:rPr>
            </w:pPr>
          </w:p>
        </w:tc>
      </w:tr>
      <w:tr w:rsidR="00504E57" w:rsidRPr="009C3B1B" w14:paraId="602930F4" w14:textId="77777777" w:rsidTr="00833D1D">
        <w:trPr>
          <w:trHeight w:val="1839"/>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608CDFD" w14:textId="77777777" w:rsidR="00504E57" w:rsidRPr="009C3B1B" w:rsidRDefault="00504E57" w:rsidP="00833D1D">
            <w:r w:rsidRPr="009C3B1B">
              <w:rPr>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D91DF1C" w14:textId="0EBB3F46" w:rsidR="00504E57" w:rsidRPr="009C3B1B" w:rsidRDefault="00504E57" w:rsidP="00833D1D">
            <w:r>
              <w:t>Mapping Service Team Meeting discrepancy review 6 August 2013</w:t>
            </w:r>
          </w:p>
        </w:tc>
      </w:tr>
    </w:tbl>
    <w:p w14:paraId="0A619D2E" w14:textId="77777777" w:rsidR="000B70DE" w:rsidRDefault="000B70DE" w:rsidP="00F965DE"/>
    <w:p w14:paraId="40770DC3" w14:textId="77777777" w:rsidR="00F909B9" w:rsidRDefault="00F909B9" w:rsidP="00F965DE"/>
    <w:tbl>
      <w:tblPr>
        <w:tblW w:w="9862" w:type="dxa"/>
        <w:tblCellMar>
          <w:left w:w="0" w:type="dxa"/>
          <w:right w:w="0" w:type="dxa"/>
        </w:tblCellMar>
        <w:tblLook w:val="0600" w:firstRow="0" w:lastRow="0" w:firstColumn="0" w:lastColumn="0" w:noHBand="1" w:noVBand="1"/>
      </w:tblPr>
      <w:tblGrid>
        <w:gridCol w:w="1378"/>
        <w:gridCol w:w="8484"/>
      </w:tblGrid>
      <w:tr w:rsidR="00F909B9" w:rsidRPr="00287AB7" w14:paraId="2131BCFE" w14:textId="77777777" w:rsidTr="00B17C7B">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0904D0E" w14:textId="77777777" w:rsidR="00F909B9" w:rsidRPr="00287AB7" w:rsidRDefault="00F909B9" w:rsidP="00B17C7B">
            <w:r w:rsidRPr="00287AB7">
              <w:rPr>
                <w:b/>
                <w:bCs/>
              </w:rPr>
              <w:t>Principle Number</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AE8D4A0" w14:textId="6D80E9FC" w:rsidR="00F909B9" w:rsidRPr="00287AB7" w:rsidRDefault="00F909B9" w:rsidP="00C05751">
            <w:pPr>
              <w:rPr>
                <w:b/>
              </w:rPr>
            </w:pPr>
            <w:r w:rsidRPr="00287AB7">
              <w:rPr>
                <w:b/>
              </w:rPr>
              <w:t>0</w:t>
            </w:r>
            <w:r>
              <w:rPr>
                <w:b/>
              </w:rPr>
              <w:t>30</w:t>
            </w:r>
          </w:p>
        </w:tc>
      </w:tr>
      <w:tr w:rsidR="00F909B9" w:rsidRPr="00287AB7" w14:paraId="5E23A26D" w14:textId="77777777" w:rsidTr="00B17C7B">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C2C1EF7" w14:textId="77777777" w:rsidR="00F909B9" w:rsidRPr="00287AB7" w:rsidRDefault="00F909B9" w:rsidP="00B17C7B">
            <w:r w:rsidRPr="00287AB7">
              <w:rPr>
                <w:b/>
                <w:bCs/>
              </w:rPr>
              <w:t>Title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3AC902C" w14:textId="77777777" w:rsidR="00F909B9" w:rsidRPr="00287AB7" w:rsidRDefault="00F909B9" w:rsidP="00B17C7B">
            <w:pPr>
              <w:rPr>
                <w:b/>
              </w:rPr>
            </w:pPr>
            <w:r>
              <w:rPr>
                <w:b/>
              </w:rPr>
              <w:t>MULTIPLE FRACTURES</w:t>
            </w:r>
          </w:p>
        </w:tc>
      </w:tr>
      <w:tr w:rsidR="00F909B9" w:rsidRPr="00287AB7" w14:paraId="5B4E97C3" w14:textId="77777777" w:rsidTr="00B17C7B">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81B2384" w14:textId="77777777" w:rsidR="00F909B9" w:rsidRPr="00287AB7" w:rsidRDefault="00F909B9" w:rsidP="00B17C7B">
            <w:pPr>
              <w:rPr>
                <w:b/>
              </w:rPr>
            </w:pPr>
            <w:r w:rsidRPr="00287AB7">
              <w:rPr>
                <w:b/>
              </w:rPr>
              <w:t>Date of Origination</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42E325A" w14:textId="6F32567D" w:rsidR="00F909B9" w:rsidRPr="00287AB7" w:rsidRDefault="00DA1A7F" w:rsidP="00B17C7B">
            <w:r>
              <w:t>5</w:t>
            </w:r>
            <w:r w:rsidR="00F909B9">
              <w:t xml:space="preserve"> September </w:t>
            </w:r>
            <w:r w:rsidR="00F909B9" w:rsidRPr="00287AB7">
              <w:t>2013</w:t>
            </w:r>
          </w:p>
        </w:tc>
      </w:tr>
      <w:tr w:rsidR="00F909B9" w:rsidRPr="00287AB7" w14:paraId="4E74E535" w14:textId="77777777" w:rsidTr="00B17C7B">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120F159" w14:textId="77777777" w:rsidR="00F909B9" w:rsidRPr="00287AB7" w:rsidRDefault="00F909B9" w:rsidP="00B17C7B">
            <w:pPr>
              <w:rPr>
                <w:b/>
              </w:rPr>
            </w:pPr>
            <w:r w:rsidRPr="00287AB7">
              <w:rPr>
                <w:b/>
              </w:rPr>
              <w:t>Date of Revision</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7D7D78C" w14:textId="77777777" w:rsidR="00F909B9" w:rsidRPr="00287AB7" w:rsidRDefault="00F909B9" w:rsidP="00B17C7B"/>
        </w:tc>
      </w:tr>
      <w:tr w:rsidR="00F909B9" w:rsidRPr="00287AB7" w14:paraId="14A924B6" w14:textId="77777777" w:rsidTr="00B17C7B">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58A09CD" w14:textId="77777777" w:rsidR="00F909B9" w:rsidRPr="00287AB7" w:rsidRDefault="00F909B9" w:rsidP="00B17C7B">
            <w:r w:rsidRPr="00287AB7">
              <w:rPr>
                <w:b/>
                <w:bCs/>
              </w:rPr>
              <w:lastRenderedPageBreak/>
              <w:t>Principle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BA6FEB9" w14:textId="77777777" w:rsidR="00F909B9" w:rsidRDefault="00F909B9" w:rsidP="00B17C7B">
            <w:pPr>
              <w:jc w:val="both"/>
            </w:pPr>
            <w:r w:rsidRPr="00231784">
              <w:t xml:space="preserve">When more than one site </w:t>
            </w:r>
            <w:r>
              <w:t xml:space="preserve">of fracture </w:t>
            </w:r>
            <w:r w:rsidRPr="00231784">
              <w:t>is mentioned</w:t>
            </w:r>
            <w:r>
              <w:t xml:space="preserve"> within a three character category in Chapter S</w:t>
            </w:r>
            <w:r w:rsidRPr="00231784">
              <w:t xml:space="preserve">, code to </w:t>
            </w:r>
            <w:r>
              <w:t>the specific “</w:t>
            </w:r>
            <w:r w:rsidRPr="00231784">
              <w:t>multiple fractures</w:t>
            </w:r>
            <w:r>
              <w:t xml:space="preserve">” code at </w:t>
            </w:r>
            <w:r w:rsidRPr="001E713B">
              <w:t>four</w:t>
            </w:r>
            <w:r>
              <w:t xml:space="preserve">th </w:t>
            </w:r>
            <w:r w:rsidRPr="001E713B">
              <w:t xml:space="preserve">character </w:t>
            </w:r>
            <w:r>
              <w:t xml:space="preserve">level within that category </w:t>
            </w:r>
            <w:r w:rsidRPr="00C03B6D">
              <w:t>(usually fourth character .7 in categories</w:t>
            </w:r>
            <w:r>
              <w:t xml:space="preserve"> </w:t>
            </w:r>
            <w:r w:rsidRPr="00C03B6D">
              <w:t>S00–S99)</w:t>
            </w:r>
            <w:r>
              <w:t>. See example #1.</w:t>
            </w:r>
          </w:p>
          <w:p w14:paraId="6F000B2F" w14:textId="77777777" w:rsidR="00F909B9" w:rsidRDefault="00F909B9" w:rsidP="00B17C7B">
            <w:pPr>
              <w:jc w:val="both"/>
            </w:pPr>
          </w:p>
          <w:p w14:paraId="6086E5C8" w14:textId="77777777" w:rsidR="00F909B9" w:rsidRDefault="00F909B9" w:rsidP="00B17C7B">
            <w:pPr>
              <w:jc w:val="both"/>
            </w:pPr>
            <w:r>
              <w:t xml:space="preserve">For multiple injuries of the same </w:t>
            </w:r>
            <w:r w:rsidRPr="00C03B6D">
              <w:t>four</w:t>
            </w:r>
            <w:r>
              <w:t xml:space="preserve">th </w:t>
            </w:r>
            <w:r w:rsidRPr="00C03B6D">
              <w:t xml:space="preserve">character subcategory </w:t>
            </w:r>
            <w:r>
              <w:t>code, map to the site-specific code.  See example #2.</w:t>
            </w:r>
          </w:p>
          <w:p w14:paraId="6FBA0FF8" w14:textId="77777777" w:rsidR="00F909B9" w:rsidRDefault="00F909B9" w:rsidP="00B17C7B">
            <w:pPr>
              <w:jc w:val="both"/>
            </w:pPr>
          </w:p>
          <w:p w14:paraId="50038DB6" w14:textId="77777777" w:rsidR="00F909B9" w:rsidRDefault="00F909B9" w:rsidP="00B17C7B">
            <w:pPr>
              <w:jc w:val="both"/>
            </w:pPr>
            <w:r w:rsidRPr="001E713B">
              <w:t>When more than one body region is involved</w:t>
            </w:r>
            <w:r>
              <w:t xml:space="preserve"> or for bilateral fractures of the same site</w:t>
            </w:r>
            <w:r w:rsidRPr="001E713B">
              <w:t>, coding should be made to the</w:t>
            </w:r>
            <w:r>
              <w:t xml:space="preserve"> </w:t>
            </w:r>
            <w:r w:rsidRPr="001E713B">
              <w:t xml:space="preserve">relevant category of </w:t>
            </w:r>
            <w:r w:rsidRPr="00D56455">
              <w:rPr>
                <w:i/>
              </w:rPr>
              <w:t>Injuries involving multiple body regions</w:t>
            </w:r>
            <w:r w:rsidRPr="001E713B">
              <w:t xml:space="preserve"> (T00–T06)</w:t>
            </w:r>
            <w:r>
              <w:t xml:space="preserve"> as per explicit WHO Volume 2 instructions.</w:t>
            </w:r>
          </w:p>
          <w:p w14:paraId="322A1D0C" w14:textId="77777777" w:rsidR="00F909B9" w:rsidRPr="00287AB7" w:rsidRDefault="00F909B9" w:rsidP="00B17C7B">
            <w:pPr>
              <w:jc w:val="both"/>
            </w:pPr>
          </w:p>
        </w:tc>
      </w:tr>
      <w:tr w:rsidR="00F909B9" w:rsidRPr="00287AB7" w14:paraId="36FDD1D0" w14:textId="77777777" w:rsidTr="00F909B9">
        <w:trPr>
          <w:trHeight w:val="169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7F21B4E" w14:textId="77777777" w:rsidR="00F909B9" w:rsidRDefault="00F909B9" w:rsidP="00B17C7B">
            <w:pPr>
              <w:rPr>
                <w:b/>
                <w:bCs/>
              </w:rPr>
            </w:pPr>
            <w:r w:rsidRPr="00287AB7">
              <w:rPr>
                <w:b/>
                <w:bCs/>
              </w:rPr>
              <w:t>Example</w:t>
            </w:r>
            <w:r>
              <w:rPr>
                <w:b/>
                <w:bCs/>
              </w:rPr>
              <w:t xml:space="preserve"> #1</w:t>
            </w:r>
          </w:p>
          <w:p w14:paraId="5E0E5A39" w14:textId="77777777" w:rsidR="00F909B9" w:rsidRDefault="00F909B9" w:rsidP="00B17C7B">
            <w:pPr>
              <w:rPr>
                <w:b/>
                <w:bCs/>
              </w:rPr>
            </w:pPr>
          </w:p>
          <w:p w14:paraId="67A82335" w14:textId="77777777" w:rsidR="00F909B9" w:rsidRDefault="00F909B9" w:rsidP="00B17C7B">
            <w:pPr>
              <w:rPr>
                <w:b/>
                <w:bCs/>
              </w:rPr>
            </w:pPr>
          </w:p>
          <w:p w14:paraId="385B94AD" w14:textId="77777777" w:rsidR="00F909B9" w:rsidRDefault="00F909B9" w:rsidP="00B17C7B">
            <w:pPr>
              <w:rPr>
                <w:b/>
                <w:bCs/>
              </w:rPr>
            </w:pPr>
          </w:p>
          <w:p w14:paraId="2C638452" w14:textId="77777777" w:rsidR="00F909B9" w:rsidRDefault="00F909B9" w:rsidP="00B17C7B">
            <w:pPr>
              <w:rPr>
                <w:b/>
                <w:bCs/>
              </w:rPr>
            </w:pPr>
          </w:p>
          <w:p w14:paraId="00D7FE9B" w14:textId="77777777" w:rsidR="00F909B9" w:rsidRDefault="00F909B9" w:rsidP="00B17C7B">
            <w:pPr>
              <w:rPr>
                <w:b/>
                <w:bCs/>
              </w:rPr>
            </w:pPr>
          </w:p>
          <w:p w14:paraId="794F385A" w14:textId="77777777" w:rsidR="00F909B9" w:rsidRDefault="00F909B9" w:rsidP="00B17C7B">
            <w:pPr>
              <w:rPr>
                <w:b/>
                <w:bCs/>
              </w:rPr>
            </w:pPr>
          </w:p>
          <w:p w14:paraId="6F31CFCD" w14:textId="77777777" w:rsidR="00F909B9" w:rsidRDefault="00F909B9" w:rsidP="00B17C7B">
            <w:pPr>
              <w:rPr>
                <w:b/>
                <w:bCs/>
              </w:rPr>
            </w:pPr>
          </w:p>
          <w:p w14:paraId="64FDE1A2" w14:textId="77777777" w:rsidR="00F909B9" w:rsidRDefault="00F909B9" w:rsidP="00B17C7B">
            <w:pPr>
              <w:rPr>
                <w:b/>
                <w:bCs/>
              </w:rPr>
            </w:pPr>
          </w:p>
          <w:p w14:paraId="7AC5EEEC" w14:textId="77777777" w:rsidR="00F909B9" w:rsidRDefault="00F909B9" w:rsidP="00B17C7B">
            <w:pPr>
              <w:rPr>
                <w:b/>
                <w:bCs/>
              </w:rPr>
            </w:pPr>
          </w:p>
          <w:p w14:paraId="166BC33B" w14:textId="77777777" w:rsidR="00F909B9" w:rsidRDefault="00F909B9" w:rsidP="00B17C7B">
            <w:pPr>
              <w:rPr>
                <w:b/>
                <w:bCs/>
              </w:rPr>
            </w:pPr>
          </w:p>
          <w:p w14:paraId="3F2D6CB3" w14:textId="77777777" w:rsidR="00F909B9" w:rsidRDefault="00F909B9" w:rsidP="00B17C7B">
            <w:pPr>
              <w:rPr>
                <w:b/>
                <w:bCs/>
              </w:rPr>
            </w:pPr>
          </w:p>
          <w:p w14:paraId="4CAFE6B1" w14:textId="77777777" w:rsidR="00F909B9" w:rsidRDefault="00F909B9" w:rsidP="00B17C7B">
            <w:pPr>
              <w:rPr>
                <w:b/>
                <w:bCs/>
              </w:rPr>
            </w:pPr>
          </w:p>
          <w:p w14:paraId="13320213" w14:textId="77777777" w:rsidR="00F909B9" w:rsidRDefault="00F909B9" w:rsidP="00B17C7B">
            <w:pPr>
              <w:rPr>
                <w:b/>
                <w:bCs/>
              </w:rPr>
            </w:pPr>
          </w:p>
          <w:p w14:paraId="00864A5A" w14:textId="77777777" w:rsidR="00F909B9" w:rsidRDefault="00F909B9" w:rsidP="00B17C7B">
            <w:pPr>
              <w:rPr>
                <w:b/>
                <w:bCs/>
              </w:rPr>
            </w:pPr>
          </w:p>
          <w:p w14:paraId="3ADF220E" w14:textId="77777777" w:rsidR="00F909B9" w:rsidRDefault="00F909B9" w:rsidP="00B17C7B">
            <w:pPr>
              <w:rPr>
                <w:b/>
                <w:bCs/>
              </w:rPr>
            </w:pPr>
          </w:p>
          <w:p w14:paraId="1D2A583E" w14:textId="77777777" w:rsidR="00F909B9" w:rsidRDefault="00F909B9" w:rsidP="00B17C7B">
            <w:pPr>
              <w:rPr>
                <w:b/>
                <w:bCs/>
              </w:rPr>
            </w:pPr>
          </w:p>
          <w:p w14:paraId="7C8809B4" w14:textId="77777777" w:rsidR="00F909B9" w:rsidRDefault="00F909B9" w:rsidP="00B17C7B">
            <w:pPr>
              <w:rPr>
                <w:b/>
                <w:bCs/>
              </w:rPr>
            </w:pPr>
          </w:p>
          <w:p w14:paraId="09E92DAA" w14:textId="77777777" w:rsidR="00F909B9" w:rsidRDefault="00F909B9" w:rsidP="00B17C7B">
            <w:pPr>
              <w:rPr>
                <w:b/>
                <w:bCs/>
              </w:rPr>
            </w:pPr>
          </w:p>
          <w:p w14:paraId="51897C31" w14:textId="77777777" w:rsidR="00F909B9" w:rsidRDefault="00F909B9" w:rsidP="00B17C7B">
            <w:pPr>
              <w:rPr>
                <w:b/>
                <w:bCs/>
              </w:rPr>
            </w:pPr>
          </w:p>
          <w:p w14:paraId="183DBF9B" w14:textId="77777777" w:rsidR="00F909B9" w:rsidRDefault="00F909B9" w:rsidP="00B17C7B">
            <w:pPr>
              <w:rPr>
                <w:b/>
                <w:bCs/>
              </w:rPr>
            </w:pPr>
          </w:p>
          <w:p w14:paraId="13EC4E64" w14:textId="77777777" w:rsidR="00F909B9" w:rsidRDefault="00F909B9" w:rsidP="00B17C7B">
            <w:pPr>
              <w:rPr>
                <w:b/>
                <w:bCs/>
              </w:rPr>
            </w:pPr>
            <w:r>
              <w:rPr>
                <w:b/>
                <w:bCs/>
              </w:rPr>
              <w:t>Example #2</w:t>
            </w:r>
          </w:p>
          <w:p w14:paraId="6B8804D4" w14:textId="77777777" w:rsidR="00F909B9" w:rsidRPr="00287AB7" w:rsidRDefault="00F909B9" w:rsidP="00B17C7B"/>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C2E2330" w14:textId="77777777" w:rsidR="00F909B9" w:rsidRDefault="00F909B9" w:rsidP="00B17C7B">
            <w:pPr>
              <w:rPr>
                <w:b/>
                <w:bCs/>
              </w:rPr>
            </w:pPr>
            <w:r>
              <w:rPr>
                <w:b/>
                <w:bCs/>
              </w:rPr>
              <w:t>Fracture of frontal bone of skull and lower jaw (mandible)</w:t>
            </w:r>
          </w:p>
          <w:p w14:paraId="33605942" w14:textId="77777777" w:rsidR="00F909B9" w:rsidRPr="00287AB7" w:rsidRDefault="00F909B9" w:rsidP="00B17C7B">
            <w:pPr>
              <w:rPr>
                <w:b/>
                <w:bCs/>
              </w:rPr>
            </w:pPr>
          </w:p>
          <w:p w14:paraId="7108D11C" w14:textId="77777777" w:rsidR="00F909B9" w:rsidRDefault="00F909B9" w:rsidP="00B17C7B">
            <w:r>
              <w:object w:dxaOrig="4320" w:dyaOrig="1818" w14:anchorId="1F36B37C">
                <v:shape id="_x0000_i1061" type="#_x0000_t75" style="width:405.8pt;height:199.15pt" o:ole="">
                  <v:imagedata r:id="rId75" o:title=""/>
                </v:shape>
                <o:OLEObject Type="Embed" ProgID="PBrush" ShapeID="_x0000_i1061" DrawAspect="Content" ObjectID="_1449577602" r:id="rId76"/>
              </w:object>
            </w:r>
          </w:p>
          <w:p w14:paraId="124D0029" w14:textId="77777777" w:rsidR="00F909B9" w:rsidRDefault="00F909B9" w:rsidP="00B17C7B">
            <w:pPr>
              <w:ind w:left="720"/>
              <w:jc w:val="both"/>
            </w:pPr>
          </w:p>
          <w:p w14:paraId="7A4B15DB" w14:textId="77777777" w:rsidR="00F909B9" w:rsidRDefault="00F909B9" w:rsidP="00B17C7B">
            <w:pPr>
              <w:ind w:left="720"/>
              <w:jc w:val="both"/>
            </w:pPr>
            <w:r>
              <w:t xml:space="preserve">Since both </w:t>
            </w:r>
            <w:r w:rsidRPr="00800AB0">
              <w:rPr>
                <w:i/>
              </w:rPr>
              <w:t>frontal bone of skull</w:t>
            </w:r>
            <w:r>
              <w:t xml:space="preserve"> (S02.0) and </w:t>
            </w:r>
            <w:r w:rsidRPr="00800AB0">
              <w:rPr>
                <w:i/>
              </w:rPr>
              <w:t>lower jaw</w:t>
            </w:r>
            <w:r>
              <w:t xml:space="preserve"> (S02.6) </w:t>
            </w:r>
            <w:r w:rsidRPr="00800AB0">
              <w:rPr>
                <w:i/>
              </w:rPr>
              <w:t>fractures</w:t>
            </w:r>
            <w:r>
              <w:t xml:space="preserve"> are located at different 4</w:t>
            </w:r>
            <w:r w:rsidRPr="00800AB0">
              <w:rPr>
                <w:vertAlign w:val="superscript"/>
              </w:rPr>
              <w:t>th</w:t>
            </w:r>
            <w:r>
              <w:t xml:space="preserve"> category levels within </w:t>
            </w:r>
            <w:r w:rsidRPr="00800AB0">
              <w:rPr>
                <w:i/>
              </w:rPr>
              <w:t>S02:  Fracture of skull and facial bones</w:t>
            </w:r>
            <w:r>
              <w:t xml:space="preserve">, the correct map is </w:t>
            </w:r>
            <w:r w:rsidRPr="00800AB0">
              <w:rPr>
                <w:i/>
              </w:rPr>
              <w:t>S02.7:  Multiple fractures involving skull and facial bones</w:t>
            </w:r>
            <w:r>
              <w:t xml:space="preserve">. </w:t>
            </w:r>
          </w:p>
          <w:p w14:paraId="2D9267F9" w14:textId="77777777" w:rsidR="00F909B9" w:rsidRDefault="00F909B9" w:rsidP="00B17C7B"/>
          <w:p w14:paraId="64AB8735" w14:textId="77777777" w:rsidR="00F909B9" w:rsidRDefault="00F909B9" w:rsidP="00B17C7B"/>
          <w:p w14:paraId="236EEE99" w14:textId="77777777" w:rsidR="00F909B9" w:rsidRPr="00CB6D29" w:rsidRDefault="00F909B9" w:rsidP="00B17C7B">
            <w:pPr>
              <w:rPr>
                <w:b/>
              </w:rPr>
            </w:pPr>
            <w:r w:rsidRPr="00CB6D29">
              <w:rPr>
                <w:b/>
              </w:rPr>
              <w:t xml:space="preserve">Multiple fractures of the neck of femur </w:t>
            </w:r>
          </w:p>
          <w:p w14:paraId="71C41E19" w14:textId="77777777" w:rsidR="00F909B9" w:rsidRDefault="00F909B9" w:rsidP="00B17C7B"/>
          <w:p w14:paraId="0BC39FF8" w14:textId="77777777" w:rsidR="00F909B9" w:rsidRPr="00CB6D29" w:rsidRDefault="00F909B9" w:rsidP="00B17C7B">
            <w:pPr>
              <w:ind w:left="720"/>
            </w:pPr>
            <w:r>
              <w:t xml:space="preserve">Fracture (abduction) </w:t>
            </w:r>
            <w:r w:rsidRPr="00CB6D29">
              <w:t>(avulsion) (comminuted) (compre</w:t>
            </w:r>
            <w:r>
              <w:t xml:space="preserve">ssion) (dislocation) </w:t>
            </w:r>
            <w:r w:rsidRPr="00CB6D29">
              <w:t xml:space="preserve"> T14.2 </w:t>
            </w:r>
          </w:p>
          <w:p w14:paraId="6ADC9C5F" w14:textId="77777777" w:rsidR="00F909B9" w:rsidRPr="00CB6D29" w:rsidRDefault="00F909B9" w:rsidP="00B17C7B">
            <w:pPr>
              <w:ind w:left="720"/>
            </w:pPr>
            <w:r w:rsidRPr="00CB6D29">
              <w:t xml:space="preserve">- femur, femoral S72.9 </w:t>
            </w:r>
          </w:p>
          <w:p w14:paraId="2C67D9F4" w14:textId="77777777" w:rsidR="00F909B9" w:rsidRPr="00CB6D29" w:rsidRDefault="00F909B9" w:rsidP="00B17C7B">
            <w:pPr>
              <w:ind w:left="720"/>
            </w:pPr>
            <w:r w:rsidRPr="00CB6D29">
              <w:t xml:space="preserve">- - multiple S72.7 </w:t>
            </w:r>
          </w:p>
          <w:p w14:paraId="27213FC8" w14:textId="77777777" w:rsidR="00F909B9" w:rsidRDefault="00F909B9" w:rsidP="00B17C7B">
            <w:pPr>
              <w:ind w:left="720"/>
            </w:pPr>
            <w:r w:rsidRPr="00CB6D29">
              <w:t>- - neck S72.0</w:t>
            </w:r>
          </w:p>
          <w:p w14:paraId="4198A2D7" w14:textId="77777777" w:rsidR="00F909B9" w:rsidRDefault="00F909B9" w:rsidP="00B17C7B">
            <w:pPr>
              <w:ind w:left="720"/>
            </w:pPr>
          </w:p>
          <w:p w14:paraId="17ABDB03" w14:textId="77777777" w:rsidR="00F909B9" w:rsidRPr="00D56455" w:rsidRDefault="00F909B9" w:rsidP="00B17C7B">
            <w:pPr>
              <w:ind w:left="720"/>
              <w:jc w:val="both"/>
              <w:rPr>
                <w:i/>
              </w:rPr>
            </w:pPr>
            <w:r>
              <w:lastRenderedPageBreak/>
              <w:t>Since “multiple” and “neck” are indexed at the same level of indentation, and multiple fractures of the neck of femur can be classified into the same fourth character subcategory, map</w:t>
            </w:r>
            <w:r w:rsidRPr="00CB6D29">
              <w:t xml:space="preserve"> to</w:t>
            </w:r>
            <w:r>
              <w:t xml:space="preserve"> the site-specific,</w:t>
            </w:r>
            <w:r w:rsidRPr="00CB6D29">
              <w:t xml:space="preserve"> </w:t>
            </w:r>
            <w:r w:rsidRPr="00D56455">
              <w:rPr>
                <w:i/>
              </w:rPr>
              <w:t>S72.0 Fracture of neck of femur.</w:t>
            </w:r>
          </w:p>
        </w:tc>
      </w:tr>
      <w:tr w:rsidR="00F909B9" w:rsidRPr="00287AB7" w14:paraId="6CE02BDF" w14:textId="77777777" w:rsidTr="00B17C7B">
        <w:trPr>
          <w:trHeight w:val="595"/>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266FC98" w14:textId="77777777" w:rsidR="00F909B9" w:rsidRPr="00287AB7" w:rsidRDefault="00F909B9" w:rsidP="00B17C7B">
            <w:r w:rsidRPr="00287AB7">
              <w:rPr>
                <w:b/>
                <w:bCs/>
              </w:rPr>
              <w:lastRenderedPageBreak/>
              <w:t>Reference</w:t>
            </w:r>
          </w:p>
        </w:tc>
        <w:tc>
          <w:tcPr>
            <w:tcW w:w="84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3F51981" w14:textId="77777777" w:rsidR="00F909B9" w:rsidRPr="00287AB7" w:rsidRDefault="00F909B9" w:rsidP="00B17C7B">
            <w:r w:rsidRPr="00287AB7">
              <w:t>ICD-10 Online Training</w:t>
            </w:r>
            <w:r>
              <w:t xml:space="preserve"> </w:t>
            </w:r>
            <w:r w:rsidRPr="00287AB7">
              <w:t>(</w:t>
            </w:r>
            <w:r>
              <w:t xml:space="preserve">version </w:t>
            </w:r>
            <w:r w:rsidRPr="00287AB7">
              <w:t>20</w:t>
            </w:r>
            <w:r>
              <w:t>10</w:t>
            </w:r>
            <w:r w:rsidRPr="00287AB7">
              <w:t>)</w:t>
            </w:r>
          </w:p>
        </w:tc>
      </w:tr>
    </w:tbl>
    <w:p w14:paraId="3257C78F" w14:textId="77777777" w:rsidR="00F909B9" w:rsidRDefault="00F909B9" w:rsidP="00F965DE"/>
    <w:p w14:paraId="792CE7A0" w14:textId="77777777" w:rsidR="00DA1A7F" w:rsidRDefault="00DA1A7F" w:rsidP="00F965DE"/>
    <w:p w14:paraId="4ABEECD2" w14:textId="77777777" w:rsidR="00DA1A7F" w:rsidRDefault="00DA1A7F" w:rsidP="00F965DE"/>
    <w:tbl>
      <w:tblPr>
        <w:tblW w:w="10632" w:type="dxa"/>
        <w:tblCellMar>
          <w:left w:w="0" w:type="dxa"/>
          <w:right w:w="0" w:type="dxa"/>
        </w:tblCellMar>
        <w:tblLook w:val="0600" w:firstRow="0" w:lastRow="0" w:firstColumn="0" w:lastColumn="0" w:noHBand="1" w:noVBand="1"/>
      </w:tblPr>
      <w:tblGrid>
        <w:gridCol w:w="1378"/>
        <w:gridCol w:w="9254"/>
      </w:tblGrid>
      <w:tr w:rsidR="00DA1A7F" w:rsidRPr="00287AB7" w14:paraId="7442F7DF" w14:textId="77777777" w:rsidTr="00BE4464">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2545569" w14:textId="77777777" w:rsidR="00DA1A7F" w:rsidRPr="00287AB7" w:rsidRDefault="00DA1A7F" w:rsidP="00B17C7B">
            <w:r w:rsidRPr="00287AB7">
              <w:rPr>
                <w:b/>
                <w:bCs/>
              </w:rPr>
              <w:t>Principle Number</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85D7449" w14:textId="059D689A" w:rsidR="00DA1A7F" w:rsidRPr="00287AB7" w:rsidRDefault="00DA1A7F" w:rsidP="00C05751">
            <w:pPr>
              <w:rPr>
                <w:b/>
              </w:rPr>
            </w:pPr>
            <w:r w:rsidRPr="00287AB7">
              <w:rPr>
                <w:b/>
              </w:rPr>
              <w:t>0</w:t>
            </w:r>
            <w:r>
              <w:rPr>
                <w:b/>
              </w:rPr>
              <w:t>31</w:t>
            </w:r>
          </w:p>
        </w:tc>
      </w:tr>
      <w:tr w:rsidR="00DA1A7F" w:rsidRPr="00287AB7" w14:paraId="4E666D05"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82C20AB" w14:textId="77777777" w:rsidR="00DA1A7F" w:rsidRPr="00287AB7" w:rsidRDefault="00DA1A7F" w:rsidP="00B17C7B">
            <w:r w:rsidRPr="00287AB7">
              <w:rPr>
                <w:b/>
                <w:bCs/>
              </w:rPr>
              <w:t>Title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FEE274C" w14:textId="6C12C2B6" w:rsidR="00DA1A7F" w:rsidRPr="00287AB7" w:rsidRDefault="00DA1A7F" w:rsidP="00B17C7B">
            <w:pPr>
              <w:rPr>
                <w:b/>
              </w:rPr>
            </w:pPr>
            <w:r>
              <w:rPr>
                <w:b/>
              </w:rPr>
              <w:t xml:space="preserve">MAPPING OF </w:t>
            </w:r>
            <w:r w:rsidR="00B17C7B">
              <w:rPr>
                <w:b/>
              </w:rPr>
              <w:t>“</w:t>
            </w:r>
            <w:r>
              <w:rPr>
                <w:b/>
              </w:rPr>
              <w:t>AND/OR</w:t>
            </w:r>
            <w:r w:rsidR="00B17C7B">
              <w:rPr>
                <w:b/>
              </w:rPr>
              <w:t>”</w:t>
            </w:r>
            <w:r>
              <w:rPr>
                <w:b/>
              </w:rPr>
              <w:t xml:space="preserve"> CONCEPTS</w:t>
            </w:r>
          </w:p>
        </w:tc>
      </w:tr>
      <w:tr w:rsidR="00DA1A7F" w:rsidRPr="00287AB7" w14:paraId="23BF3A38"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A712D8F" w14:textId="77777777" w:rsidR="00DA1A7F" w:rsidRPr="00287AB7" w:rsidRDefault="00DA1A7F" w:rsidP="00B17C7B">
            <w:pPr>
              <w:rPr>
                <w:b/>
              </w:rPr>
            </w:pPr>
            <w:r w:rsidRPr="00287AB7">
              <w:rPr>
                <w:b/>
              </w:rPr>
              <w:t>Date of Origination</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2EDB17F" w14:textId="262FFB6C" w:rsidR="00DA1A7F" w:rsidRPr="00287AB7" w:rsidRDefault="00DA1A7F" w:rsidP="00B17C7B">
            <w:r>
              <w:t xml:space="preserve">5 September </w:t>
            </w:r>
            <w:r w:rsidRPr="00287AB7">
              <w:t>2013</w:t>
            </w:r>
          </w:p>
        </w:tc>
      </w:tr>
      <w:tr w:rsidR="00DA1A7F" w:rsidRPr="00287AB7" w14:paraId="32A7DECA"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A292B2A" w14:textId="77777777" w:rsidR="00DA1A7F" w:rsidRPr="00287AB7" w:rsidRDefault="00DA1A7F" w:rsidP="00B17C7B">
            <w:pPr>
              <w:rPr>
                <w:b/>
              </w:rPr>
            </w:pPr>
            <w:r w:rsidRPr="00287AB7">
              <w:rPr>
                <w:b/>
              </w:rPr>
              <w:t>Date of Revision</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869ECA3" w14:textId="77777777" w:rsidR="00DA1A7F" w:rsidRPr="00287AB7" w:rsidRDefault="00DA1A7F" w:rsidP="00B17C7B"/>
        </w:tc>
      </w:tr>
      <w:tr w:rsidR="00DA1A7F" w:rsidRPr="00287AB7" w14:paraId="5398FC23" w14:textId="77777777" w:rsidTr="00BE4464">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D1AC059" w14:textId="77777777" w:rsidR="00DA1A7F" w:rsidRPr="00287AB7" w:rsidRDefault="00DA1A7F" w:rsidP="00B17C7B">
            <w:r w:rsidRPr="00287AB7">
              <w:rPr>
                <w:b/>
                <w:bCs/>
              </w:rPr>
              <w:t>Principle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2DF0CB4" w14:textId="0939E364" w:rsidR="00DA1A7F" w:rsidRDefault="00B17C7B" w:rsidP="00B17C7B">
            <w:pPr>
              <w:jc w:val="both"/>
            </w:pPr>
            <w:r>
              <w:t>When SNOMED CT uses the phrase “and/or” within a concept description, the target code for both possibilities will be researched.  In the uncommon instance where the target codes for both possibilities are the same, the map will be completed with that specific code</w:t>
            </w:r>
            <w:r w:rsidR="009D7B92">
              <w:t xml:space="preserve"> [example #1]</w:t>
            </w:r>
            <w:r>
              <w:t xml:space="preserve">.  </w:t>
            </w:r>
          </w:p>
          <w:p w14:paraId="735FF627" w14:textId="77777777" w:rsidR="00B17C7B" w:rsidRDefault="00B17C7B" w:rsidP="00B17C7B">
            <w:pPr>
              <w:jc w:val="both"/>
            </w:pPr>
          </w:p>
          <w:p w14:paraId="4EBC2C14" w14:textId="5B98B77B" w:rsidR="00B17C7B" w:rsidRDefault="00B17C7B" w:rsidP="00B17C7B">
            <w:pPr>
              <w:jc w:val="both"/>
            </w:pPr>
            <w:r>
              <w:t xml:space="preserve">In the instance where the target codes for both possibilities conflict, the concept is not mappable [example #2].  </w:t>
            </w:r>
          </w:p>
          <w:p w14:paraId="5B37EA82" w14:textId="77777777" w:rsidR="00B17C7B" w:rsidRDefault="00B17C7B" w:rsidP="00B17C7B">
            <w:pPr>
              <w:jc w:val="both"/>
            </w:pPr>
          </w:p>
          <w:p w14:paraId="45652067" w14:textId="34B60DF1" w:rsidR="00B17C7B" w:rsidRPr="00287AB7" w:rsidRDefault="00B17C7B" w:rsidP="00B17C7B">
            <w:pPr>
              <w:jc w:val="both"/>
            </w:pPr>
            <w:r>
              <w:t xml:space="preserve">Even if the two possible target codes are within the same ICD-10 category, the map is not mappable (i.e. the unspecified category code cannot be used) [example #2 continued].  </w:t>
            </w:r>
          </w:p>
        </w:tc>
      </w:tr>
      <w:tr w:rsidR="00DA1A7F" w:rsidRPr="00287AB7" w14:paraId="32ACAF1C" w14:textId="77777777" w:rsidTr="00BE4464">
        <w:trPr>
          <w:trHeight w:val="5117"/>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F0DBA0F" w14:textId="55751327" w:rsidR="00DA1A7F" w:rsidRDefault="00DA1A7F" w:rsidP="00B17C7B">
            <w:pPr>
              <w:rPr>
                <w:b/>
                <w:bCs/>
              </w:rPr>
            </w:pPr>
            <w:r w:rsidRPr="00287AB7">
              <w:rPr>
                <w:b/>
                <w:bCs/>
              </w:rPr>
              <w:lastRenderedPageBreak/>
              <w:t>Example</w:t>
            </w:r>
            <w:r>
              <w:rPr>
                <w:b/>
                <w:bCs/>
              </w:rPr>
              <w:t xml:space="preserve"> </w:t>
            </w:r>
            <w:r w:rsidR="00404DB2">
              <w:rPr>
                <w:b/>
                <w:bCs/>
              </w:rPr>
              <w:t>#1</w:t>
            </w:r>
          </w:p>
          <w:p w14:paraId="3CA7A824" w14:textId="77777777" w:rsidR="00DA1A7F" w:rsidRDefault="00DA1A7F" w:rsidP="00B17C7B">
            <w:pPr>
              <w:rPr>
                <w:b/>
                <w:bCs/>
              </w:rPr>
            </w:pPr>
          </w:p>
          <w:p w14:paraId="06EA4CFD" w14:textId="77777777" w:rsidR="00DA1A7F" w:rsidRDefault="00DA1A7F" w:rsidP="00B17C7B">
            <w:pPr>
              <w:rPr>
                <w:b/>
                <w:bCs/>
              </w:rPr>
            </w:pPr>
          </w:p>
          <w:p w14:paraId="65984C91" w14:textId="77777777" w:rsidR="00DA1A7F" w:rsidRDefault="00DA1A7F" w:rsidP="00B17C7B">
            <w:pPr>
              <w:rPr>
                <w:b/>
                <w:bCs/>
              </w:rPr>
            </w:pPr>
          </w:p>
          <w:p w14:paraId="1EBE3B88" w14:textId="77777777" w:rsidR="00DA1A7F" w:rsidRDefault="00DA1A7F" w:rsidP="00B17C7B">
            <w:pPr>
              <w:rPr>
                <w:b/>
                <w:bCs/>
              </w:rPr>
            </w:pPr>
          </w:p>
          <w:p w14:paraId="02FE969E" w14:textId="77777777" w:rsidR="00DA1A7F" w:rsidRDefault="00DA1A7F" w:rsidP="00B17C7B">
            <w:pPr>
              <w:rPr>
                <w:b/>
                <w:bCs/>
              </w:rPr>
            </w:pPr>
          </w:p>
          <w:p w14:paraId="7BE4E670" w14:textId="77777777" w:rsidR="00DA1A7F" w:rsidRDefault="00DA1A7F" w:rsidP="00B17C7B">
            <w:pPr>
              <w:rPr>
                <w:b/>
                <w:bCs/>
              </w:rPr>
            </w:pPr>
          </w:p>
          <w:p w14:paraId="17695BFD" w14:textId="77777777" w:rsidR="00DA1A7F" w:rsidRDefault="00DA1A7F" w:rsidP="00B17C7B">
            <w:pPr>
              <w:rPr>
                <w:b/>
                <w:bCs/>
              </w:rPr>
            </w:pPr>
          </w:p>
          <w:p w14:paraId="3FFAC8B6" w14:textId="77777777" w:rsidR="00DA1A7F" w:rsidRDefault="00DA1A7F" w:rsidP="00B17C7B">
            <w:pPr>
              <w:rPr>
                <w:b/>
                <w:bCs/>
              </w:rPr>
            </w:pPr>
          </w:p>
          <w:p w14:paraId="12F2B2C1" w14:textId="77777777" w:rsidR="00DA1A7F" w:rsidRDefault="00DA1A7F" w:rsidP="00B17C7B">
            <w:pPr>
              <w:rPr>
                <w:b/>
                <w:bCs/>
              </w:rPr>
            </w:pPr>
          </w:p>
          <w:p w14:paraId="22C2C76E" w14:textId="5CB89EC5" w:rsidR="00404DB2" w:rsidRPr="00404DB2" w:rsidRDefault="00404DB2" w:rsidP="00404DB2">
            <w:pPr>
              <w:jc w:val="both"/>
              <w:rPr>
                <w:b/>
              </w:rPr>
            </w:pPr>
            <w:r>
              <w:rPr>
                <w:b/>
              </w:rPr>
              <w:t>Example #2</w:t>
            </w:r>
          </w:p>
          <w:p w14:paraId="03C05847" w14:textId="77777777" w:rsidR="00DA1A7F" w:rsidRDefault="00DA1A7F" w:rsidP="00B17C7B">
            <w:pPr>
              <w:rPr>
                <w:b/>
                <w:bCs/>
              </w:rPr>
            </w:pPr>
          </w:p>
          <w:p w14:paraId="05075E2F" w14:textId="77777777" w:rsidR="00DA1A7F" w:rsidRDefault="00DA1A7F" w:rsidP="00B17C7B">
            <w:pPr>
              <w:rPr>
                <w:b/>
                <w:bCs/>
              </w:rPr>
            </w:pPr>
          </w:p>
          <w:p w14:paraId="10BB0645" w14:textId="77777777" w:rsidR="00DA1A7F" w:rsidRDefault="00DA1A7F" w:rsidP="00B17C7B">
            <w:pPr>
              <w:rPr>
                <w:b/>
                <w:bCs/>
              </w:rPr>
            </w:pPr>
          </w:p>
          <w:p w14:paraId="71EC34B8" w14:textId="77777777" w:rsidR="00DA1A7F" w:rsidRDefault="00DA1A7F" w:rsidP="00B17C7B">
            <w:pPr>
              <w:rPr>
                <w:b/>
                <w:bCs/>
              </w:rPr>
            </w:pPr>
          </w:p>
          <w:p w14:paraId="0DAF64C4" w14:textId="77777777" w:rsidR="00DA1A7F" w:rsidRDefault="00DA1A7F" w:rsidP="00B17C7B">
            <w:pPr>
              <w:rPr>
                <w:b/>
                <w:bCs/>
              </w:rPr>
            </w:pPr>
          </w:p>
          <w:p w14:paraId="1CB978AA" w14:textId="77777777" w:rsidR="00DA1A7F" w:rsidRDefault="00DA1A7F" w:rsidP="00B17C7B">
            <w:pPr>
              <w:rPr>
                <w:b/>
                <w:bCs/>
              </w:rPr>
            </w:pPr>
          </w:p>
          <w:p w14:paraId="46B63DAC" w14:textId="77777777" w:rsidR="00404DB2" w:rsidRDefault="00404DB2" w:rsidP="00B17C7B">
            <w:pPr>
              <w:rPr>
                <w:b/>
                <w:bCs/>
              </w:rPr>
            </w:pPr>
          </w:p>
          <w:p w14:paraId="5868B94A" w14:textId="77777777" w:rsidR="00404DB2" w:rsidRDefault="00404DB2" w:rsidP="00B17C7B">
            <w:pPr>
              <w:rPr>
                <w:b/>
                <w:bCs/>
              </w:rPr>
            </w:pPr>
          </w:p>
          <w:p w14:paraId="654C99D4" w14:textId="77777777" w:rsidR="00404DB2" w:rsidRPr="00404DB2" w:rsidRDefault="00404DB2" w:rsidP="00404DB2">
            <w:pPr>
              <w:pStyle w:val="NormalWeb"/>
              <w:spacing w:before="0" w:beforeAutospacing="0" w:after="0" w:afterAutospacing="0"/>
              <w:jc w:val="both"/>
              <w:rPr>
                <w:b/>
              </w:rPr>
            </w:pPr>
            <w:r w:rsidRPr="00404DB2">
              <w:rPr>
                <w:b/>
              </w:rPr>
              <w:t>Example #2 continued:</w:t>
            </w:r>
          </w:p>
          <w:p w14:paraId="748A85A2" w14:textId="77777777" w:rsidR="00DA1A7F" w:rsidRPr="00287AB7" w:rsidRDefault="00DA1A7F" w:rsidP="00DA1A7F"/>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13D882B" w14:textId="2374C390" w:rsidR="00B17C7B" w:rsidRPr="009D7B92" w:rsidRDefault="009D7B92" w:rsidP="00B17C7B">
            <w:pPr>
              <w:jc w:val="both"/>
              <w:rPr>
                <w:b/>
              </w:rPr>
            </w:pPr>
            <w:r w:rsidRPr="009D7B92">
              <w:rPr>
                <w:b/>
              </w:rPr>
              <w:t>63943002 |Superficial injury of eyelid AND/OR periocular area (disorder)|</w:t>
            </w:r>
          </w:p>
          <w:p w14:paraId="31F8B5BB" w14:textId="77777777" w:rsidR="009D7B92" w:rsidRDefault="009D7B92" w:rsidP="00B17C7B">
            <w:pPr>
              <w:jc w:val="both"/>
            </w:pPr>
          </w:p>
          <w:p w14:paraId="07790936" w14:textId="4B07CFCA" w:rsidR="009D7B92" w:rsidRDefault="009D7B92" w:rsidP="009D7B92">
            <w:pPr>
              <w:ind w:left="1304"/>
              <w:jc w:val="both"/>
            </w:pPr>
            <w:r w:rsidRPr="009D7B92">
              <w:rPr>
                <w:rFonts w:ascii="Times New Roman" w:hAnsi="Times New Roman"/>
                <w:b/>
                <w:bCs/>
                <w:sz w:val="24"/>
                <w:lang w:eastAsia="en-US"/>
              </w:rPr>
              <w:t>Injury</w:t>
            </w:r>
            <w:r w:rsidRPr="009D7B92">
              <w:t xml:space="preserve"> — see also specified injury type T14.9</w:t>
            </w:r>
          </w:p>
          <w:p w14:paraId="05BB4ABC" w14:textId="10D33EA0" w:rsidR="009D7B92" w:rsidRPr="009D7B92" w:rsidRDefault="009D7B92" w:rsidP="009D7B92">
            <w:pPr>
              <w:ind w:left="1304"/>
              <w:jc w:val="both"/>
              <w:rPr>
                <w:rFonts w:ascii="Times New Roman" w:hAnsi="Times New Roman"/>
                <w:sz w:val="24"/>
                <w:lang w:eastAsia="en-US"/>
              </w:rPr>
            </w:pPr>
            <w:r w:rsidRPr="009D7B92">
              <w:rPr>
                <w:rFonts w:ascii="Times New Roman" w:hAnsi="Times New Roman"/>
                <w:sz w:val="24"/>
                <w:lang w:eastAsia="en-US"/>
              </w:rPr>
              <w:t>- superficial (for contusions, see first Contusion)</w:t>
            </w:r>
          </w:p>
          <w:p w14:paraId="131643B7" w14:textId="015290F6" w:rsidR="009D7B92" w:rsidRPr="009D7B92" w:rsidRDefault="009D7B92" w:rsidP="009D7B92">
            <w:pPr>
              <w:ind w:left="1304"/>
              <w:jc w:val="both"/>
              <w:rPr>
                <w:rFonts w:ascii="Times New Roman" w:hAnsi="Times New Roman"/>
                <w:sz w:val="24"/>
                <w:lang w:eastAsia="en-US"/>
              </w:rPr>
            </w:pPr>
            <w:r w:rsidRPr="009D7B92">
              <w:rPr>
                <w:rFonts w:ascii="Times New Roman" w:hAnsi="Times New Roman"/>
                <w:sz w:val="24"/>
                <w:lang w:eastAsia="en-US"/>
              </w:rPr>
              <w:t>- - eyelid S00.2</w:t>
            </w:r>
          </w:p>
          <w:p w14:paraId="3A595B7C" w14:textId="5F49EC3C" w:rsidR="00B17C7B" w:rsidRPr="009D7B92" w:rsidRDefault="009D7B92" w:rsidP="009D7B92">
            <w:pPr>
              <w:ind w:left="1304"/>
              <w:jc w:val="both"/>
              <w:rPr>
                <w:rFonts w:ascii="Times New Roman" w:hAnsi="Times New Roman"/>
                <w:sz w:val="24"/>
                <w:lang w:eastAsia="en-US"/>
              </w:rPr>
            </w:pPr>
            <w:r w:rsidRPr="009D7B92">
              <w:rPr>
                <w:rFonts w:ascii="Times New Roman" w:hAnsi="Times New Roman"/>
                <w:sz w:val="24"/>
                <w:lang w:eastAsia="en-US"/>
              </w:rPr>
              <w:t>- - periocular area S00.2</w:t>
            </w:r>
          </w:p>
          <w:p w14:paraId="11176BD5" w14:textId="77777777" w:rsidR="00B17C7B" w:rsidRDefault="00B17C7B" w:rsidP="00B17C7B">
            <w:pPr>
              <w:jc w:val="both"/>
            </w:pPr>
          </w:p>
          <w:p w14:paraId="23F8574D" w14:textId="0CD53292" w:rsidR="009D7B92" w:rsidRDefault="009D7B92" w:rsidP="00404DB2">
            <w:pPr>
              <w:ind w:left="1304"/>
              <w:jc w:val="both"/>
            </w:pPr>
            <w:r>
              <w:t xml:space="preserve">Because the target code for either eyelid or periocular area is the same, S00.2, the map will be complete with this code.  </w:t>
            </w:r>
          </w:p>
          <w:p w14:paraId="19BA5CEC" w14:textId="77777777" w:rsidR="009D7B92" w:rsidRDefault="009D7B92" w:rsidP="00B17C7B">
            <w:pPr>
              <w:jc w:val="both"/>
            </w:pPr>
          </w:p>
          <w:p w14:paraId="1D8B9112" w14:textId="77777777" w:rsidR="009D7B92" w:rsidRDefault="009D7B92" w:rsidP="00B17C7B">
            <w:pPr>
              <w:jc w:val="both"/>
            </w:pPr>
          </w:p>
          <w:p w14:paraId="01359450" w14:textId="03F0FFCE" w:rsidR="00DA1A7F" w:rsidRPr="00287AB7" w:rsidRDefault="00DA1A7F" w:rsidP="00B17C7B">
            <w:pPr>
              <w:rPr>
                <w:b/>
                <w:bCs/>
              </w:rPr>
            </w:pPr>
            <w:r>
              <w:rPr>
                <w:b/>
                <w:bCs/>
              </w:rPr>
              <w:t>209436000 |Sprain of wrist and/or hand (disorder)|</w:t>
            </w:r>
          </w:p>
          <w:p w14:paraId="7F87694C" w14:textId="11EBC8F7" w:rsidR="00DA1A7F" w:rsidRDefault="00DA1A7F" w:rsidP="00B17C7B"/>
          <w:p w14:paraId="39C04A82" w14:textId="77777777" w:rsidR="00DA1A7F" w:rsidRDefault="00DA1A7F" w:rsidP="00DA1A7F">
            <w:pPr>
              <w:pStyle w:val="NormalWeb"/>
              <w:spacing w:before="0" w:beforeAutospacing="0" w:after="0" w:afterAutospacing="0"/>
              <w:ind w:left="1304"/>
            </w:pPr>
            <w:bookmarkStart w:id="20" w:name="S49032"/>
            <w:r>
              <w:rPr>
                <w:b/>
                <w:bCs/>
              </w:rPr>
              <w:t>Sprain, strain</w:t>
            </w:r>
            <w:r>
              <w:t xml:space="preserve"> (joint) (ligament) T14.3 </w:t>
            </w:r>
            <w:bookmarkEnd w:id="20"/>
          </w:p>
          <w:p w14:paraId="20F72E87" w14:textId="08757CC9" w:rsidR="00DA1A7F" w:rsidRDefault="00442F4C" w:rsidP="00DA1A7F">
            <w:pPr>
              <w:pStyle w:val="NormalWeb"/>
              <w:spacing w:before="0" w:beforeAutospacing="0" w:after="0" w:afterAutospacing="0"/>
              <w:ind w:left="1304"/>
            </w:pPr>
            <w:r w:rsidRPr="00442F4C">
              <w:t>- hand S63.7</w:t>
            </w:r>
          </w:p>
          <w:p w14:paraId="1E40E0E5" w14:textId="0EE8624A" w:rsidR="00442F4C" w:rsidRDefault="00442F4C" w:rsidP="00DA1A7F">
            <w:pPr>
              <w:pStyle w:val="NormalWeb"/>
              <w:spacing w:before="0" w:beforeAutospacing="0" w:after="0" w:afterAutospacing="0"/>
              <w:ind w:left="1304"/>
            </w:pPr>
            <w:r w:rsidRPr="00442F4C">
              <w:t>- wrist (cuneiform) (scaphoid) (semilunar) S63.5</w:t>
            </w:r>
          </w:p>
          <w:p w14:paraId="040F68EF" w14:textId="77777777" w:rsidR="00442F4C" w:rsidRDefault="00442F4C" w:rsidP="009D7B92">
            <w:pPr>
              <w:pStyle w:val="NormalWeb"/>
              <w:spacing w:before="0" w:beforeAutospacing="0" w:after="0" w:afterAutospacing="0"/>
            </w:pPr>
          </w:p>
          <w:p w14:paraId="6A01CA34" w14:textId="463F1D75" w:rsidR="009D7B92" w:rsidRDefault="009D7B92" w:rsidP="00404DB2">
            <w:pPr>
              <w:pStyle w:val="NormalWeb"/>
              <w:spacing w:before="0" w:beforeAutospacing="0" w:after="0" w:afterAutospacing="0"/>
              <w:ind w:left="1304"/>
            </w:pPr>
            <w:r>
              <w:t>Because the two possible target codes are different, this concept is unmappable.</w:t>
            </w:r>
          </w:p>
          <w:p w14:paraId="61B70B73" w14:textId="77777777" w:rsidR="009D7B92" w:rsidRDefault="009D7B92" w:rsidP="009D7B92">
            <w:pPr>
              <w:pStyle w:val="NormalWeb"/>
              <w:spacing w:before="0" w:beforeAutospacing="0" w:after="0" w:afterAutospacing="0"/>
            </w:pPr>
          </w:p>
          <w:p w14:paraId="0E491005" w14:textId="77777777" w:rsidR="009D7B92" w:rsidRDefault="009D7B92" w:rsidP="00B17C7B">
            <w:pPr>
              <w:pStyle w:val="NormalWeb"/>
              <w:spacing w:before="0" w:beforeAutospacing="0" w:after="0" w:afterAutospacing="0"/>
              <w:jc w:val="both"/>
            </w:pPr>
          </w:p>
          <w:p w14:paraId="093D108B" w14:textId="77777777" w:rsidR="00B17C7B" w:rsidRDefault="00B17C7B" w:rsidP="00B17C7B">
            <w:pPr>
              <w:pStyle w:val="NormalWeb"/>
              <w:spacing w:before="0" w:beforeAutospacing="0" w:after="0" w:afterAutospacing="0"/>
              <w:jc w:val="both"/>
            </w:pPr>
          </w:p>
          <w:p w14:paraId="517F22E9" w14:textId="77777777" w:rsidR="00DA1A7F" w:rsidRDefault="00442F4C" w:rsidP="00404DB2">
            <w:pPr>
              <w:pStyle w:val="NormalWeb"/>
              <w:spacing w:before="0" w:beforeAutospacing="0" w:after="0" w:afterAutospacing="0"/>
              <w:ind w:left="1304"/>
              <w:jc w:val="both"/>
            </w:pPr>
            <w:r>
              <w:t xml:space="preserve">Because we must know which part of the arm was sprained, this concept cannot be classified.  The concept could not be classified as </w:t>
            </w:r>
            <w:r w:rsidRPr="00442F4C">
              <w:rPr>
                <w:i/>
              </w:rPr>
              <w:t>Sprain, Unspecified</w:t>
            </w:r>
            <w:r>
              <w:t xml:space="preserve">, because the concept defines a site. </w:t>
            </w:r>
          </w:p>
          <w:p w14:paraId="4192AABB" w14:textId="4A2EB466" w:rsidR="009D7B92" w:rsidRPr="00DA1A7F" w:rsidRDefault="009D7B92" w:rsidP="00B17C7B">
            <w:pPr>
              <w:pStyle w:val="NormalWeb"/>
              <w:spacing w:before="0" w:beforeAutospacing="0" w:after="0" w:afterAutospacing="0"/>
              <w:jc w:val="both"/>
            </w:pPr>
          </w:p>
        </w:tc>
      </w:tr>
      <w:tr w:rsidR="00DA1A7F" w:rsidRPr="00287AB7" w14:paraId="1B30D890" w14:textId="77777777" w:rsidTr="00BE4464">
        <w:trPr>
          <w:trHeight w:val="595"/>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5C6A395" w14:textId="244A4B75" w:rsidR="00DA1A7F" w:rsidRPr="00287AB7" w:rsidRDefault="00DA1A7F" w:rsidP="00B17C7B">
            <w:r w:rsidRPr="00287AB7">
              <w:rPr>
                <w:b/>
                <w:bCs/>
              </w:rPr>
              <w:t>Reference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507E5FDF" w14:textId="4312C561" w:rsidR="00DA1A7F" w:rsidRPr="00287AB7" w:rsidRDefault="00DA1A7F" w:rsidP="00B17C7B">
            <w:r>
              <w:t>MST Meeting Minutes 20130730</w:t>
            </w:r>
          </w:p>
        </w:tc>
      </w:tr>
    </w:tbl>
    <w:p w14:paraId="2F0BEDCD" w14:textId="77777777" w:rsidR="00F909B9" w:rsidRDefault="00F909B9" w:rsidP="00F965DE"/>
    <w:tbl>
      <w:tblPr>
        <w:tblW w:w="10632" w:type="dxa"/>
        <w:tblCellMar>
          <w:left w:w="0" w:type="dxa"/>
          <w:right w:w="0" w:type="dxa"/>
        </w:tblCellMar>
        <w:tblLook w:val="0600" w:firstRow="0" w:lastRow="0" w:firstColumn="0" w:lastColumn="0" w:noHBand="1" w:noVBand="1"/>
      </w:tblPr>
      <w:tblGrid>
        <w:gridCol w:w="1378"/>
        <w:gridCol w:w="9254"/>
      </w:tblGrid>
      <w:tr w:rsidR="00404DB2" w:rsidRPr="00287AB7" w14:paraId="7DE90305" w14:textId="77777777" w:rsidTr="00BE4464">
        <w:trPr>
          <w:trHeight w:val="51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680AF29" w14:textId="77777777" w:rsidR="00404DB2" w:rsidRPr="00287AB7" w:rsidRDefault="00404DB2" w:rsidP="00044D76">
            <w:r w:rsidRPr="00287AB7">
              <w:rPr>
                <w:b/>
                <w:bCs/>
              </w:rPr>
              <w:t>Principle Number</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1CC83CC" w14:textId="02C29FC2" w:rsidR="00404DB2" w:rsidRPr="00287AB7" w:rsidRDefault="00404DB2" w:rsidP="00C05751">
            <w:pPr>
              <w:rPr>
                <w:b/>
              </w:rPr>
            </w:pPr>
            <w:r w:rsidRPr="00287AB7">
              <w:rPr>
                <w:b/>
              </w:rPr>
              <w:t>0</w:t>
            </w:r>
            <w:r>
              <w:rPr>
                <w:b/>
              </w:rPr>
              <w:t>32</w:t>
            </w:r>
          </w:p>
        </w:tc>
      </w:tr>
      <w:tr w:rsidR="00404DB2" w:rsidRPr="00287AB7" w14:paraId="2BA0527F"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F25D5D1" w14:textId="77777777" w:rsidR="00404DB2" w:rsidRPr="00287AB7" w:rsidRDefault="00404DB2" w:rsidP="00044D76">
            <w:r w:rsidRPr="00287AB7">
              <w:rPr>
                <w:b/>
                <w:bCs/>
              </w:rPr>
              <w:t>Title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988AEA3" w14:textId="68C06B50" w:rsidR="00404DB2" w:rsidRPr="00287AB7" w:rsidRDefault="00404DB2" w:rsidP="00404DB2">
            <w:pPr>
              <w:rPr>
                <w:b/>
              </w:rPr>
            </w:pPr>
            <w:r>
              <w:rPr>
                <w:b/>
              </w:rPr>
              <w:t>MAPPING OF ANIMAL BITES</w:t>
            </w:r>
          </w:p>
        </w:tc>
      </w:tr>
      <w:tr w:rsidR="00404DB2" w:rsidRPr="00287AB7" w14:paraId="7B3AA9B3"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0899D37" w14:textId="77777777" w:rsidR="00404DB2" w:rsidRPr="00287AB7" w:rsidRDefault="00404DB2" w:rsidP="00044D76">
            <w:pPr>
              <w:rPr>
                <w:b/>
              </w:rPr>
            </w:pPr>
            <w:r w:rsidRPr="00287AB7">
              <w:rPr>
                <w:b/>
              </w:rPr>
              <w:t>Date of Origination</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A6120F7" w14:textId="5E40853D" w:rsidR="00404DB2" w:rsidRPr="00287AB7" w:rsidRDefault="00404DB2" w:rsidP="00404DB2">
            <w:r>
              <w:t xml:space="preserve">10 December </w:t>
            </w:r>
            <w:r w:rsidRPr="00287AB7">
              <w:t>2013</w:t>
            </w:r>
          </w:p>
        </w:tc>
      </w:tr>
      <w:tr w:rsidR="00404DB2" w:rsidRPr="00287AB7" w14:paraId="5E5926C0" w14:textId="77777777" w:rsidTr="00BE4464">
        <w:trPr>
          <w:trHeight w:val="246"/>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48D2F8A" w14:textId="77777777" w:rsidR="00404DB2" w:rsidRPr="00287AB7" w:rsidRDefault="00404DB2" w:rsidP="00044D76">
            <w:pPr>
              <w:rPr>
                <w:b/>
              </w:rPr>
            </w:pPr>
            <w:r w:rsidRPr="00287AB7">
              <w:rPr>
                <w:b/>
              </w:rPr>
              <w:t>Date of Revision</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7659030" w14:textId="77777777" w:rsidR="00404DB2" w:rsidRPr="00287AB7" w:rsidRDefault="00404DB2" w:rsidP="00044D76"/>
        </w:tc>
      </w:tr>
      <w:tr w:rsidR="00404DB2" w:rsidRPr="00287AB7" w14:paraId="23031023" w14:textId="77777777" w:rsidTr="00BE4464">
        <w:trPr>
          <w:trHeight w:val="790"/>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D307F20" w14:textId="77777777" w:rsidR="00404DB2" w:rsidRPr="00287AB7" w:rsidRDefault="00404DB2" w:rsidP="00044D76">
            <w:r w:rsidRPr="00287AB7">
              <w:rPr>
                <w:b/>
                <w:bCs/>
              </w:rPr>
              <w:t>Principle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7B0A29D" w14:textId="77777777" w:rsidR="00404DB2" w:rsidRDefault="00E04C09" w:rsidP="00044D76">
            <w:pPr>
              <w:jc w:val="both"/>
            </w:pPr>
            <w:r>
              <w:t xml:space="preserve">Bite injuries may or may not break the skin.  SNOMED CT has many concepts described as bite wounds that are not defined as open wounds.  WHO makes the assumption within ICD that all bites of animals and humans are open wounds.  Because WHO makes this assumption, </w:t>
            </w:r>
            <w:r w:rsidR="00491A1C">
              <w:t xml:space="preserve">MAPPED FOLLOWING WHO GUIDANCE </w:t>
            </w:r>
            <w:r>
              <w:t xml:space="preserve">advice is necessary when mapping these concepts. </w:t>
            </w:r>
          </w:p>
          <w:p w14:paraId="74C775E7" w14:textId="70C16E48" w:rsidR="00491A1C" w:rsidRPr="00287AB7" w:rsidRDefault="00491A1C" w:rsidP="00044D76">
            <w:pPr>
              <w:jc w:val="both"/>
            </w:pPr>
          </w:p>
        </w:tc>
      </w:tr>
      <w:tr w:rsidR="00404DB2" w:rsidRPr="00287AB7" w14:paraId="6419BE2D" w14:textId="77777777" w:rsidTr="001D280A">
        <w:trPr>
          <w:trHeight w:val="4668"/>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78ED3E0" w14:textId="77777777" w:rsidR="00404DB2" w:rsidRDefault="00404DB2" w:rsidP="00044D76">
            <w:pPr>
              <w:rPr>
                <w:b/>
                <w:bCs/>
              </w:rPr>
            </w:pPr>
            <w:r w:rsidRPr="00287AB7">
              <w:rPr>
                <w:b/>
                <w:bCs/>
              </w:rPr>
              <w:lastRenderedPageBreak/>
              <w:t>Example</w:t>
            </w:r>
            <w:r>
              <w:rPr>
                <w:b/>
                <w:bCs/>
              </w:rPr>
              <w:t xml:space="preserve"> </w:t>
            </w:r>
          </w:p>
          <w:p w14:paraId="4D6304F4" w14:textId="77777777" w:rsidR="00404DB2" w:rsidRDefault="00404DB2" w:rsidP="00044D76">
            <w:pPr>
              <w:rPr>
                <w:b/>
                <w:bCs/>
              </w:rPr>
            </w:pPr>
          </w:p>
          <w:p w14:paraId="6AC1D08A" w14:textId="77777777" w:rsidR="00404DB2" w:rsidRDefault="00404DB2" w:rsidP="00044D76">
            <w:pPr>
              <w:rPr>
                <w:b/>
                <w:bCs/>
              </w:rPr>
            </w:pPr>
          </w:p>
          <w:p w14:paraId="286A3E69" w14:textId="77777777" w:rsidR="00404DB2" w:rsidRDefault="00404DB2" w:rsidP="00044D76">
            <w:pPr>
              <w:rPr>
                <w:b/>
                <w:bCs/>
              </w:rPr>
            </w:pPr>
          </w:p>
          <w:p w14:paraId="0EE91ACA" w14:textId="77777777" w:rsidR="00404DB2" w:rsidRDefault="00404DB2" w:rsidP="00044D76">
            <w:pPr>
              <w:rPr>
                <w:b/>
                <w:bCs/>
              </w:rPr>
            </w:pPr>
          </w:p>
          <w:p w14:paraId="1FB5664A" w14:textId="77777777" w:rsidR="00404DB2" w:rsidRDefault="00404DB2" w:rsidP="00044D76">
            <w:pPr>
              <w:rPr>
                <w:b/>
                <w:bCs/>
              </w:rPr>
            </w:pPr>
          </w:p>
          <w:p w14:paraId="0D21F37C" w14:textId="77777777" w:rsidR="00404DB2" w:rsidRDefault="00404DB2" w:rsidP="00044D76">
            <w:pPr>
              <w:rPr>
                <w:b/>
                <w:bCs/>
              </w:rPr>
            </w:pPr>
          </w:p>
          <w:p w14:paraId="6A86A447" w14:textId="77777777" w:rsidR="00404DB2" w:rsidRDefault="00404DB2" w:rsidP="00044D76">
            <w:pPr>
              <w:rPr>
                <w:b/>
                <w:bCs/>
              </w:rPr>
            </w:pPr>
          </w:p>
          <w:p w14:paraId="4A591587" w14:textId="77777777" w:rsidR="00404DB2" w:rsidRDefault="00404DB2" w:rsidP="00044D76">
            <w:pPr>
              <w:rPr>
                <w:b/>
                <w:bCs/>
              </w:rPr>
            </w:pPr>
          </w:p>
          <w:p w14:paraId="569BBECC" w14:textId="77777777" w:rsidR="00404DB2" w:rsidRDefault="00404DB2" w:rsidP="00044D76">
            <w:pPr>
              <w:rPr>
                <w:b/>
                <w:bCs/>
              </w:rPr>
            </w:pPr>
          </w:p>
          <w:p w14:paraId="2FF38163" w14:textId="77777777" w:rsidR="00404DB2" w:rsidRDefault="00404DB2" w:rsidP="00044D76">
            <w:pPr>
              <w:rPr>
                <w:b/>
                <w:bCs/>
              </w:rPr>
            </w:pPr>
          </w:p>
          <w:p w14:paraId="2BB76E4F" w14:textId="77777777" w:rsidR="00404DB2" w:rsidRDefault="00404DB2" w:rsidP="00044D76">
            <w:pPr>
              <w:rPr>
                <w:b/>
                <w:bCs/>
              </w:rPr>
            </w:pPr>
          </w:p>
          <w:p w14:paraId="370FA125" w14:textId="77777777" w:rsidR="00404DB2" w:rsidRDefault="00404DB2" w:rsidP="00044D76">
            <w:pPr>
              <w:rPr>
                <w:b/>
                <w:bCs/>
              </w:rPr>
            </w:pPr>
          </w:p>
          <w:p w14:paraId="6DA5D71D" w14:textId="77777777" w:rsidR="00404DB2" w:rsidRDefault="00404DB2" w:rsidP="00044D76">
            <w:pPr>
              <w:rPr>
                <w:b/>
                <w:bCs/>
              </w:rPr>
            </w:pPr>
          </w:p>
          <w:p w14:paraId="0E3A691A" w14:textId="77777777" w:rsidR="00404DB2" w:rsidRDefault="00404DB2" w:rsidP="00044D76">
            <w:pPr>
              <w:rPr>
                <w:b/>
                <w:bCs/>
              </w:rPr>
            </w:pPr>
          </w:p>
          <w:p w14:paraId="71DEBDC5" w14:textId="77777777" w:rsidR="00404DB2" w:rsidRDefault="00404DB2" w:rsidP="00044D76">
            <w:pPr>
              <w:rPr>
                <w:b/>
                <w:bCs/>
              </w:rPr>
            </w:pPr>
          </w:p>
          <w:p w14:paraId="092318AB" w14:textId="77777777" w:rsidR="00404DB2" w:rsidRPr="00287AB7" w:rsidRDefault="00404DB2" w:rsidP="00044D76"/>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BD5A1A1" w14:textId="7501C966" w:rsidR="00404DB2" w:rsidRPr="009D7B92" w:rsidRDefault="00517418" w:rsidP="00044D76">
            <w:pPr>
              <w:jc w:val="both"/>
              <w:rPr>
                <w:b/>
              </w:rPr>
            </w:pPr>
            <w:r>
              <w:rPr>
                <w:b/>
              </w:rPr>
              <w:t>2837733005</w:t>
            </w:r>
            <w:r w:rsidR="00404DB2" w:rsidRPr="009D7B92">
              <w:rPr>
                <w:b/>
              </w:rPr>
              <w:t xml:space="preserve"> |</w:t>
            </w:r>
            <w:r w:rsidR="00491A1C">
              <w:rPr>
                <w:b/>
              </w:rPr>
              <w:t xml:space="preserve">Dog bite of </w:t>
            </w:r>
            <w:r>
              <w:rPr>
                <w:b/>
              </w:rPr>
              <w:t>shin</w:t>
            </w:r>
            <w:r w:rsidR="00404DB2" w:rsidRPr="009D7B92">
              <w:rPr>
                <w:b/>
              </w:rPr>
              <w:t xml:space="preserve"> (disorder)|</w:t>
            </w:r>
          </w:p>
          <w:p w14:paraId="4DA692AD" w14:textId="77777777" w:rsidR="00404DB2" w:rsidRDefault="00404DB2" w:rsidP="00044D76">
            <w:pPr>
              <w:jc w:val="both"/>
            </w:pPr>
          </w:p>
          <w:p w14:paraId="1F7FA449" w14:textId="77777777" w:rsidR="00491A1C" w:rsidRPr="00491A1C" w:rsidRDefault="00491A1C" w:rsidP="00491A1C">
            <w:pPr>
              <w:ind w:left="1304"/>
              <w:jc w:val="both"/>
              <w:rPr>
                <w:rFonts w:ascii="Times New Roman" w:hAnsi="Times New Roman"/>
                <w:b/>
                <w:bCs/>
                <w:sz w:val="24"/>
                <w:lang w:eastAsia="en-US"/>
              </w:rPr>
            </w:pPr>
            <w:r w:rsidRPr="00491A1C">
              <w:rPr>
                <w:rFonts w:ascii="Times New Roman" w:hAnsi="Times New Roman"/>
                <w:b/>
                <w:bCs/>
                <w:sz w:val="24"/>
                <w:lang w:eastAsia="en-US"/>
              </w:rPr>
              <w:t xml:space="preserve">Bite(s) </w:t>
            </w:r>
          </w:p>
          <w:p w14:paraId="28FF829F" w14:textId="4CE74E07" w:rsidR="00404DB2" w:rsidRPr="00491A1C" w:rsidRDefault="00491A1C" w:rsidP="00491A1C">
            <w:pPr>
              <w:ind w:left="1304"/>
              <w:jc w:val="both"/>
              <w:rPr>
                <w:rFonts w:ascii="Times New Roman" w:hAnsi="Times New Roman"/>
                <w:bCs/>
                <w:sz w:val="24"/>
                <w:lang w:eastAsia="en-US"/>
              </w:rPr>
            </w:pPr>
            <w:r w:rsidRPr="00491A1C">
              <w:rPr>
                <w:rFonts w:ascii="Times New Roman" w:hAnsi="Times New Roman"/>
                <w:bCs/>
                <w:sz w:val="24"/>
                <w:lang w:eastAsia="en-US"/>
              </w:rPr>
              <w:t>- animal — see also Wound, open T14.1</w:t>
            </w:r>
          </w:p>
          <w:p w14:paraId="60A93231" w14:textId="77777777" w:rsidR="00491A1C" w:rsidRDefault="00491A1C" w:rsidP="00491A1C">
            <w:pPr>
              <w:jc w:val="both"/>
            </w:pPr>
          </w:p>
          <w:p w14:paraId="2396EF35" w14:textId="77777777" w:rsidR="00491A1C" w:rsidRPr="00A533DC" w:rsidRDefault="00491A1C" w:rsidP="00A533DC">
            <w:pPr>
              <w:ind w:left="1304"/>
              <w:jc w:val="both"/>
              <w:rPr>
                <w:rFonts w:ascii="Times New Roman" w:hAnsi="Times New Roman"/>
              </w:rPr>
            </w:pPr>
            <w:r w:rsidRPr="00A533DC">
              <w:rPr>
                <w:rFonts w:ascii="Times New Roman" w:hAnsi="Times New Roman"/>
                <w:b/>
                <w:bCs/>
                <w:sz w:val="24"/>
              </w:rPr>
              <w:t>Wound, open</w:t>
            </w:r>
            <w:r w:rsidRPr="00A533DC">
              <w:rPr>
                <w:rFonts w:ascii="Times New Roman" w:hAnsi="Times New Roman"/>
              </w:rPr>
              <w:t xml:space="preserve"> (animal bite) (cut) (laceration) (puncture wound) (shot wound) (with penetrating foreign body) T14.1 </w:t>
            </w:r>
          </w:p>
          <w:p w14:paraId="55F75EDC" w14:textId="4C6F817B" w:rsidR="00491A1C" w:rsidRPr="00A533DC" w:rsidRDefault="00491A1C" w:rsidP="00A533DC">
            <w:pPr>
              <w:ind w:left="1304"/>
              <w:jc w:val="both"/>
              <w:rPr>
                <w:rFonts w:ascii="Times New Roman" w:hAnsi="Times New Roman"/>
              </w:rPr>
            </w:pPr>
            <w:r w:rsidRPr="00A533DC">
              <w:rPr>
                <w:rFonts w:ascii="Times New Roman" w:hAnsi="Times New Roman"/>
              </w:rPr>
              <w:t xml:space="preserve">- </w:t>
            </w:r>
            <w:r w:rsidR="00517418">
              <w:rPr>
                <w:rFonts w:ascii="Times New Roman" w:hAnsi="Times New Roman"/>
              </w:rPr>
              <w:t>shin</w:t>
            </w:r>
            <w:r w:rsidRPr="00A533DC">
              <w:rPr>
                <w:rFonts w:ascii="Times New Roman" w:hAnsi="Times New Roman"/>
              </w:rPr>
              <w:t xml:space="preserve"> S</w:t>
            </w:r>
            <w:r w:rsidR="00517418">
              <w:rPr>
                <w:rFonts w:ascii="Times New Roman" w:hAnsi="Times New Roman"/>
              </w:rPr>
              <w:t>8</w:t>
            </w:r>
            <w:r w:rsidRPr="00A533DC">
              <w:rPr>
                <w:rFonts w:ascii="Times New Roman" w:hAnsi="Times New Roman"/>
              </w:rPr>
              <w:t>1.</w:t>
            </w:r>
            <w:r w:rsidR="00517418">
              <w:rPr>
                <w:rFonts w:ascii="Times New Roman" w:hAnsi="Times New Roman"/>
              </w:rPr>
              <w:t>8</w:t>
            </w:r>
          </w:p>
          <w:p w14:paraId="0DFF0EB1" w14:textId="77777777" w:rsidR="00491A1C" w:rsidRDefault="00491A1C" w:rsidP="00491A1C">
            <w:pPr>
              <w:jc w:val="both"/>
            </w:pPr>
          </w:p>
          <w:p w14:paraId="22D1CC77" w14:textId="77777777" w:rsidR="00491A1C" w:rsidRPr="00491A1C" w:rsidRDefault="00491A1C" w:rsidP="00491A1C">
            <w:pPr>
              <w:jc w:val="both"/>
            </w:pPr>
          </w:p>
          <w:p w14:paraId="45CCFD2F" w14:textId="10934BD2" w:rsidR="00404DB2" w:rsidRPr="00DA1A7F" w:rsidRDefault="00517418" w:rsidP="00517418">
            <w:pPr>
              <w:jc w:val="both"/>
            </w:pPr>
            <w:r>
              <w:t>The correct map is S81.8, Open wound of other parts of lower leg, with MAPPED FOLLOWING WHO GUIDANCE advice, and a second target code of W54, External cause code of Bitten or struck by dog, with POSSIBLE REQUIREMENT FOR PLACE OF OCCURRENCE advice.</w:t>
            </w:r>
          </w:p>
        </w:tc>
      </w:tr>
      <w:tr w:rsidR="00404DB2" w:rsidRPr="00287AB7" w14:paraId="56E68FDC" w14:textId="77777777" w:rsidTr="00BE4464">
        <w:trPr>
          <w:trHeight w:val="411"/>
        </w:trPr>
        <w:tc>
          <w:tcPr>
            <w:tcW w:w="13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4AA1C24D" w14:textId="77777777" w:rsidR="00404DB2" w:rsidRPr="00287AB7" w:rsidRDefault="00404DB2" w:rsidP="00044D76">
            <w:r w:rsidRPr="00287AB7">
              <w:rPr>
                <w:b/>
                <w:bCs/>
              </w:rPr>
              <w:t>Reference</w:t>
            </w:r>
          </w:p>
        </w:tc>
        <w:tc>
          <w:tcPr>
            <w:tcW w:w="9254"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AA7EAC6" w14:textId="6DC143BD" w:rsidR="00404DB2" w:rsidRPr="00287AB7" w:rsidRDefault="00404DB2" w:rsidP="00404DB2">
            <w:r>
              <w:t>MST Meeting Minutes 20131204</w:t>
            </w:r>
          </w:p>
        </w:tc>
      </w:tr>
    </w:tbl>
    <w:p w14:paraId="77AEA131" w14:textId="77777777" w:rsidR="00F909B9" w:rsidRDefault="00F909B9" w:rsidP="00F965DE"/>
    <w:p w14:paraId="31BEA7C1" w14:textId="77777777" w:rsidR="00C23FB4" w:rsidRDefault="00C23FB4" w:rsidP="00F965DE"/>
    <w:tbl>
      <w:tblPr>
        <w:tblW w:w="10200" w:type="dxa"/>
        <w:tblCellMar>
          <w:left w:w="0" w:type="dxa"/>
          <w:right w:w="0" w:type="dxa"/>
        </w:tblCellMar>
        <w:tblLook w:val="0600" w:firstRow="0" w:lastRow="0" w:firstColumn="0" w:lastColumn="0" w:noHBand="1" w:noVBand="1"/>
      </w:tblPr>
      <w:tblGrid>
        <w:gridCol w:w="1378"/>
        <w:gridCol w:w="9261"/>
      </w:tblGrid>
      <w:tr w:rsidR="00C23FB4" w:rsidRPr="00287AB7" w14:paraId="6211FABE" w14:textId="77777777" w:rsidTr="008B3629">
        <w:trPr>
          <w:trHeight w:val="518"/>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122F40B" w14:textId="77777777" w:rsidR="00C23FB4" w:rsidRPr="00287AB7" w:rsidRDefault="00C23FB4" w:rsidP="00044D76">
            <w:r w:rsidRPr="00287AB7">
              <w:rPr>
                <w:b/>
                <w:bCs/>
              </w:rPr>
              <w:t>Principle Number</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4F9111B" w14:textId="7F7797B6" w:rsidR="00C23FB4" w:rsidRPr="00287AB7" w:rsidRDefault="00C23FB4" w:rsidP="00C05751">
            <w:pPr>
              <w:rPr>
                <w:b/>
              </w:rPr>
            </w:pPr>
            <w:r w:rsidRPr="00287AB7">
              <w:rPr>
                <w:b/>
              </w:rPr>
              <w:t>0</w:t>
            </w:r>
            <w:r>
              <w:rPr>
                <w:b/>
              </w:rPr>
              <w:t>33</w:t>
            </w:r>
          </w:p>
        </w:tc>
      </w:tr>
      <w:tr w:rsidR="00C23FB4" w:rsidRPr="00287AB7" w14:paraId="69D35828" w14:textId="77777777" w:rsidTr="008B3629">
        <w:trPr>
          <w:trHeight w:val="246"/>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6CD453B" w14:textId="77777777" w:rsidR="00C23FB4" w:rsidRPr="00287AB7" w:rsidRDefault="00C23FB4" w:rsidP="00044D76">
            <w:r w:rsidRPr="00287AB7">
              <w:rPr>
                <w:b/>
                <w:bCs/>
              </w:rPr>
              <w:t>Title</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BE5CC16" w14:textId="40ACFD26" w:rsidR="00C23FB4" w:rsidRPr="00287AB7" w:rsidRDefault="00C23FB4" w:rsidP="00044D76">
            <w:pPr>
              <w:rPr>
                <w:b/>
              </w:rPr>
            </w:pPr>
            <w:r>
              <w:rPr>
                <w:b/>
              </w:rPr>
              <w:t>SYNDROMES</w:t>
            </w:r>
          </w:p>
        </w:tc>
      </w:tr>
      <w:tr w:rsidR="00C23FB4" w:rsidRPr="00287AB7" w14:paraId="7666B313" w14:textId="77777777" w:rsidTr="008B3629">
        <w:trPr>
          <w:trHeight w:val="246"/>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6BE9F396" w14:textId="77777777" w:rsidR="00C23FB4" w:rsidRPr="00287AB7" w:rsidRDefault="00C23FB4" w:rsidP="00044D76">
            <w:pPr>
              <w:rPr>
                <w:b/>
              </w:rPr>
            </w:pPr>
            <w:r w:rsidRPr="00287AB7">
              <w:rPr>
                <w:b/>
              </w:rPr>
              <w:t>Date of Origination</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0932A167" w14:textId="741F841A" w:rsidR="00C23FB4" w:rsidRPr="00287AB7" w:rsidRDefault="00C23FB4" w:rsidP="00C23FB4">
            <w:r>
              <w:t xml:space="preserve">11 December </w:t>
            </w:r>
            <w:r w:rsidRPr="00287AB7">
              <w:t>2013</w:t>
            </w:r>
          </w:p>
        </w:tc>
      </w:tr>
      <w:tr w:rsidR="00C23FB4" w:rsidRPr="00287AB7" w14:paraId="252E36B9" w14:textId="77777777" w:rsidTr="008B3629">
        <w:trPr>
          <w:trHeight w:val="246"/>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5CF0C4C1" w14:textId="77777777" w:rsidR="00C23FB4" w:rsidRPr="00287AB7" w:rsidRDefault="00C23FB4" w:rsidP="00044D76">
            <w:pPr>
              <w:rPr>
                <w:b/>
              </w:rPr>
            </w:pPr>
            <w:r w:rsidRPr="00287AB7">
              <w:rPr>
                <w:b/>
              </w:rPr>
              <w:t>Date of Revision</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BB90CD6" w14:textId="77777777" w:rsidR="00C23FB4" w:rsidRPr="00287AB7" w:rsidRDefault="00C23FB4" w:rsidP="00044D76"/>
        </w:tc>
      </w:tr>
      <w:tr w:rsidR="00C23FB4" w:rsidRPr="00287AB7" w14:paraId="7BAC6851" w14:textId="77777777" w:rsidTr="008B3629">
        <w:trPr>
          <w:trHeight w:val="790"/>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8F62DE5" w14:textId="77777777" w:rsidR="00C23FB4" w:rsidRPr="00287AB7" w:rsidRDefault="00C23FB4" w:rsidP="00044D76">
            <w:r w:rsidRPr="00287AB7">
              <w:rPr>
                <w:b/>
                <w:bCs/>
              </w:rPr>
              <w:t>Principle</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74BB077" w14:textId="70604F4E" w:rsidR="00C23FB4" w:rsidRDefault="00044D76" w:rsidP="00044D76">
            <w:pPr>
              <w:jc w:val="both"/>
            </w:pPr>
            <w:r>
              <w:t xml:space="preserve">Rare congenital disorders with multiple, various manifestations often do not have an entry within the ICD-10 alphabetical index.  Because patients may exhibit some, but not all, of a particular syndrome’s typical features, the map will not list every ICD-10 code that could be found to comprise that syndrome.  Instead, for syndromes with no index entry in ICD-10, </w:t>
            </w:r>
            <w:hyperlink r:id="rId77" w:history="1">
              <w:r w:rsidRPr="008620D1">
                <w:rPr>
                  <w:rStyle w:val="Hyperlink"/>
                </w:rPr>
                <w:t>www.orphanet.com</w:t>
              </w:r>
            </w:hyperlink>
            <w:r>
              <w:t xml:space="preserve"> will be the code source of reference.  </w:t>
            </w:r>
          </w:p>
          <w:p w14:paraId="4DBD8BE3" w14:textId="77777777" w:rsidR="00C23FB4" w:rsidRPr="00287AB7" w:rsidRDefault="00C23FB4" w:rsidP="00044D76">
            <w:pPr>
              <w:jc w:val="both"/>
            </w:pPr>
          </w:p>
        </w:tc>
      </w:tr>
      <w:tr w:rsidR="00C23FB4" w:rsidRPr="00287AB7" w14:paraId="685B1594" w14:textId="77777777" w:rsidTr="008B3629">
        <w:trPr>
          <w:trHeight w:val="5117"/>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02AD800" w14:textId="77777777" w:rsidR="00C23FB4" w:rsidRDefault="00C23FB4" w:rsidP="00044D76">
            <w:pPr>
              <w:rPr>
                <w:b/>
                <w:bCs/>
              </w:rPr>
            </w:pPr>
            <w:r w:rsidRPr="00287AB7">
              <w:rPr>
                <w:b/>
                <w:bCs/>
              </w:rPr>
              <w:lastRenderedPageBreak/>
              <w:t>Example</w:t>
            </w:r>
            <w:r>
              <w:rPr>
                <w:b/>
                <w:bCs/>
              </w:rPr>
              <w:t xml:space="preserve"> </w:t>
            </w:r>
          </w:p>
          <w:p w14:paraId="26AD331F" w14:textId="77777777" w:rsidR="00C23FB4" w:rsidRDefault="00C23FB4" w:rsidP="00044D76">
            <w:pPr>
              <w:rPr>
                <w:b/>
                <w:bCs/>
              </w:rPr>
            </w:pPr>
          </w:p>
          <w:p w14:paraId="5D8EEBCD" w14:textId="77777777" w:rsidR="00C23FB4" w:rsidRDefault="00C23FB4" w:rsidP="00044D76">
            <w:pPr>
              <w:rPr>
                <w:b/>
                <w:bCs/>
              </w:rPr>
            </w:pPr>
          </w:p>
          <w:p w14:paraId="4EF8F283" w14:textId="77777777" w:rsidR="00C23FB4" w:rsidRDefault="00C23FB4" w:rsidP="00044D76">
            <w:pPr>
              <w:rPr>
                <w:b/>
                <w:bCs/>
              </w:rPr>
            </w:pPr>
          </w:p>
          <w:p w14:paraId="3F7C59AA" w14:textId="77777777" w:rsidR="00C23FB4" w:rsidRDefault="00C23FB4" w:rsidP="00044D76">
            <w:pPr>
              <w:rPr>
                <w:b/>
                <w:bCs/>
              </w:rPr>
            </w:pPr>
          </w:p>
          <w:p w14:paraId="2088B2F0" w14:textId="77777777" w:rsidR="00C23FB4" w:rsidRDefault="00C23FB4" w:rsidP="00044D76">
            <w:pPr>
              <w:rPr>
                <w:b/>
                <w:bCs/>
              </w:rPr>
            </w:pPr>
          </w:p>
          <w:p w14:paraId="37457568" w14:textId="77777777" w:rsidR="00C23FB4" w:rsidRDefault="00C23FB4" w:rsidP="00044D76">
            <w:pPr>
              <w:rPr>
                <w:b/>
                <w:bCs/>
              </w:rPr>
            </w:pPr>
          </w:p>
          <w:p w14:paraId="7EB5F6E9" w14:textId="77777777" w:rsidR="00C23FB4" w:rsidRDefault="00C23FB4" w:rsidP="00044D76">
            <w:pPr>
              <w:rPr>
                <w:b/>
                <w:bCs/>
              </w:rPr>
            </w:pPr>
          </w:p>
          <w:p w14:paraId="25CE4A92" w14:textId="77777777" w:rsidR="00C23FB4" w:rsidRDefault="00C23FB4" w:rsidP="00044D76">
            <w:pPr>
              <w:rPr>
                <w:b/>
                <w:bCs/>
              </w:rPr>
            </w:pPr>
          </w:p>
          <w:p w14:paraId="760F9BAD" w14:textId="77777777" w:rsidR="00C23FB4" w:rsidRDefault="00C23FB4" w:rsidP="00044D76">
            <w:pPr>
              <w:rPr>
                <w:b/>
                <w:bCs/>
              </w:rPr>
            </w:pPr>
          </w:p>
          <w:p w14:paraId="4FD4377B" w14:textId="77777777" w:rsidR="00C23FB4" w:rsidRDefault="00C23FB4" w:rsidP="00044D76">
            <w:pPr>
              <w:rPr>
                <w:b/>
                <w:bCs/>
              </w:rPr>
            </w:pPr>
          </w:p>
          <w:p w14:paraId="1B613870" w14:textId="77777777" w:rsidR="00C23FB4" w:rsidRDefault="00C23FB4" w:rsidP="00044D76">
            <w:pPr>
              <w:rPr>
                <w:b/>
                <w:bCs/>
              </w:rPr>
            </w:pPr>
          </w:p>
          <w:p w14:paraId="7BBED07D" w14:textId="77777777" w:rsidR="00C23FB4" w:rsidRDefault="00C23FB4" w:rsidP="00044D76">
            <w:pPr>
              <w:rPr>
                <w:b/>
                <w:bCs/>
              </w:rPr>
            </w:pPr>
          </w:p>
          <w:p w14:paraId="62514744" w14:textId="77777777" w:rsidR="00C23FB4" w:rsidRDefault="00C23FB4" w:rsidP="00044D76">
            <w:pPr>
              <w:rPr>
                <w:b/>
                <w:bCs/>
              </w:rPr>
            </w:pPr>
          </w:p>
          <w:p w14:paraId="6327DF48" w14:textId="77777777" w:rsidR="00C23FB4" w:rsidRDefault="00C23FB4" w:rsidP="00044D76">
            <w:pPr>
              <w:rPr>
                <w:b/>
                <w:bCs/>
              </w:rPr>
            </w:pPr>
          </w:p>
          <w:p w14:paraId="0BADB65C" w14:textId="77777777" w:rsidR="00C23FB4" w:rsidRDefault="00C23FB4" w:rsidP="00044D76">
            <w:pPr>
              <w:rPr>
                <w:b/>
                <w:bCs/>
              </w:rPr>
            </w:pPr>
          </w:p>
          <w:p w14:paraId="22399BCD" w14:textId="77777777" w:rsidR="00C23FB4" w:rsidRPr="00287AB7" w:rsidRDefault="00C23FB4" w:rsidP="00044D76"/>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71AB9AD" w14:textId="1B8B3158" w:rsidR="00C23FB4" w:rsidRPr="009D7B92" w:rsidRDefault="00044D76" w:rsidP="00044D76">
            <w:pPr>
              <w:jc w:val="both"/>
              <w:rPr>
                <w:b/>
              </w:rPr>
            </w:pPr>
            <w:r>
              <w:rPr>
                <w:b/>
              </w:rPr>
              <w:t>699316006</w:t>
            </w:r>
            <w:r w:rsidR="00C23FB4" w:rsidRPr="009D7B92">
              <w:rPr>
                <w:b/>
              </w:rPr>
              <w:t xml:space="preserve"> |</w:t>
            </w:r>
            <w:r>
              <w:rPr>
                <w:b/>
              </w:rPr>
              <w:t>Myhre syndrome</w:t>
            </w:r>
            <w:r w:rsidR="00C23FB4" w:rsidRPr="009D7B92">
              <w:rPr>
                <w:b/>
              </w:rPr>
              <w:t xml:space="preserve"> (disorder)|</w:t>
            </w:r>
          </w:p>
          <w:p w14:paraId="7751F025" w14:textId="77777777" w:rsidR="00C23FB4" w:rsidRDefault="00C23FB4" w:rsidP="00044D76">
            <w:pPr>
              <w:jc w:val="both"/>
            </w:pPr>
          </w:p>
          <w:p w14:paraId="43D7B84C" w14:textId="3FCD32B3" w:rsidR="00C23FB4" w:rsidRDefault="00044D76" w:rsidP="00044D76">
            <w:pPr>
              <w:jc w:val="both"/>
            </w:pPr>
            <w:r>
              <w:object w:dxaOrig="7050" w:dyaOrig="4080" w14:anchorId="0486BB54">
                <v:shape id="_x0000_i1062" type="#_x0000_t75" style="width:352.5pt;height:203.85pt" o:ole="">
                  <v:imagedata r:id="rId78" o:title=""/>
                </v:shape>
                <o:OLEObject Type="Embed" ProgID="PBrush" ShapeID="_x0000_i1062" DrawAspect="Content" ObjectID="_1449577603" r:id="rId79"/>
              </w:object>
            </w:r>
          </w:p>
          <w:p w14:paraId="3E1EC4CF" w14:textId="4438F63C" w:rsidR="00044D76" w:rsidRDefault="00044D76" w:rsidP="00044D76">
            <w:pPr>
              <w:jc w:val="both"/>
            </w:pPr>
            <w:r>
              <w:t xml:space="preserve">Because Myhre syndrome cannot be found in the ICD-10 Alphabetic Index, the code found at </w:t>
            </w:r>
            <w:hyperlink r:id="rId80" w:history="1">
              <w:r w:rsidRPr="008620D1">
                <w:rPr>
                  <w:rStyle w:val="Hyperlink"/>
                </w:rPr>
                <w:t>www.orphanet.com</w:t>
              </w:r>
            </w:hyperlink>
            <w:r>
              <w:t xml:space="preserve"> will be used as the correct map, in this case, Q87.8. </w:t>
            </w:r>
          </w:p>
          <w:p w14:paraId="64402FE2" w14:textId="77777777" w:rsidR="00044D76" w:rsidRDefault="00044D76" w:rsidP="00044D76">
            <w:pPr>
              <w:jc w:val="both"/>
            </w:pPr>
          </w:p>
          <w:p w14:paraId="0D79EFA9" w14:textId="1AE55BD3" w:rsidR="00044D76" w:rsidRDefault="00044D76" w:rsidP="00044D76">
            <w:pPr>
              <w:jc w:val="both"/>
            </w:pPr>
            <w:r>
              <w:object w:dxaOrig="9075" w:dyaOrig="2670" w14:anchorId="6F07D78E">
                <v:shape id="_x0000_i1063" type="#_x0000_t75" style="width:452.55pt;height:133.7pt" o:ole="">
                  <v:imagedata r:id="rId81" o:title=""/>
                </v:shape>
                <o:OLEObject Type="Embed" ProgID="PBrush" ShapeID="_x0000_i1063" DrawAspect="Content" ObjectID="_1449577604" r:id="rId82"/>
              </w:object>
            </w:r>
          </w:p>
          <w:p w14:paraId="45C626FB" w14:textId="429FDF2B" w:rsidR="00C23FB4" w:rsidRPr="00491A1C" w:rsidRDefault="00044D76" w:rsidP="00044D76">
            <w:pPr>
              <w:jc w:val="both"/>
            </w:pPr>
            <w:r>
              <w:object w:dxaOrig="7680" w:dyaOrig="2220" w14:anchorId="4DD01419">
                <v:shape id="_x0000_i1064" type="#_x0000_t75" style="width:384.3pt;height:111.25pt" o:ole="">
                  <v:imagedata r:id="rId83" o:title=""/>
                </v:shape>
                <o:OLEObject Type="Embed" ProgID="PBrush" ShapeID="_x0000_i1064" DrawAspect="Content" ObjectID="_1449577605" r:id="rId84"/>
              </w:object>
            </w:r>
          </w:p>
          <w:p w14:paraId="01FCA2B0" w14:textId="77777777" w:rsidR="00044D76" w:rsidRDefault="00044D76" w:rsidP="00044D76">
            <w:pPr>
              <w:jc w:val="both"/>
            </w:pPr>
          </w:p>
          <w:p w14:paraId="5DD2502F" w14:textId="1B9D5380" w:rsidR="00044D76" w:rsidRPr="00DA1A7F" w:rsidRDefault="00044D76" w:rsidP="00044D76">
            <w:pPr>
              <w:jc w:val="both"/>
            </w:pPr>
            <w:r>
              <w:t xml:space="preserve">Even though SNOMED CT describes Myhre syndrome with a supertype of </w:t>
            </w:r>
            <w:r w:rsidRPr="00044D76">
              <w:rPr>
                <w:i/>
              </w:rPr>
              <w:t>Short stature disorder</w:t>
            </w:r>
            <w:r>
              <w:t xml:space="preserve"> (suggestive of Q87.1), the list of conditions included in Q87.1 does not include Myhre syndrome. </w:t>
            </w:r>
          </w:p>
        </w:tc>
      </w:tr>
      <w:tr w:rsidR="00C23FB4" w:rsidRPr="00287AB7" w14:paraId="62216C93" w14:textId="77777777" w:rsidTr="00BE4464">
        <w:trPr>
          <w:trHeight w:val="438"/>
        </w:trPr>
        <w:tc>
          <w:tcPr>
            <w:tcW w:w="13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957CE4C" w14:textId="77777777" w:rsidR="00C23FB4" w:rsidRPr="00287AB7" w:rsidRDefault="00C23FB4" w:rsidP="00044D76">
            <w:r w:rsidRPr="00287AB7">
              <w:rPr>
                <w:b/>
                <w:bCs/>
              </w:rPr>
              <w:t>Reference</w:t>
            </w:r>
          </w:p>
        </w:tc>
        <w:tc>
          <w:tcPr>
            <w:tcW w:w="8857"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0891F2EF" w14:textId="50BC8937" w:rsidR="00C23FB4" w:rsidRPr="00287AB7" w:rsidRDefault="00C23FB4" w:rsidP="00044D76">
            <w:r>
              <w:t>MST Meeting Minutes 201312</w:t>
            </w:r>
            <w:r w:rsidR="00044D76">
              <w:t>11</w:t>
            </w:r>
          </w:p>
        </w:tc>
      </w:tr>
    </w:tbl>
    <w:p w14:paraId="7A365334" w14:textId="77777777" w:rsidR="00C23FB4" w:rsidRDefault="00C23FB4" w:rsidP="00F965DE"/>
    <w:p w14:paraId="3B03E5B6" w14:textId="77777777" w:rsidR="001D280A" w:rsidRDefault="001D280A" w:rsidP="00F965DE"/>
    <w:tbl>
      <w:tblPr>
        <w:tblW w:w="10182" w:type="dxa"/>
        <w:tblLayout w:type="fixed"/>
        <w:tblCellMar>
          <w:left w:w="0" w:type="dxa"/>
          <w:right w:w="0" w:type="dxa"/>
        </w:tblCellMar>
        <w:tblLook w:val="0600" w:firstRow="0" w:lastRow="0" w:firstColumn="0" w:lastColumn="0" w:noHBand="1" w:noVBand="1"/>
      </w:tblPr>
      <w:tblGrid>
        <w:gridCol w:w="1520"/>
        <w:gridCol w:w="8662"/>
      </w:tblGrid>
      <w:tr w:rsidR="001D280A" w:rsidRPr="00927185" w14:paraId="6F86934E" w14:textId="77777777" w:rsidTr="001D280A">
        <w:trPr>
          <w:trHeight w:val="5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E202745" w14:textId="77777777" w:rsidR="001D280A" w:rsidRPr="00927185" w:rsidRDefault="001D280A" w:rsidP="001D280A">
            <w:pPr>
              <w:spacing w:line="240" w:lineRule="auto"/>
            </w:pPr>
            <w:r>
              <w:rPr>
                <w:b/>
                <w:bCs/>
              </w:rPr>
              <w:lastRenderedPageBreak/>
              <w:t>Pr</w:t>
            </w:r>
            <w:r w:rsidRPr="00927185">
              <w:rPr>
                <w:b/>
                <w:bCs/>
              </w:rPr>
              <w:t>inciple Number</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228F5397" w14:textId="20A62504" w:rsidR="001D280A" w:rsidRPr="00927185" w:rsidRDefault="001D280A" w:rsidP="001D280A">
            <w:pPr>
              <w:spacing w:line="240" w:lineRule="auto"/>
            </w:pPr>
            <w:r>
              <w:rPr>
                <w:b/>
                <w:bCs/>
              </w:rPr>
              <w:t>034</w:t>
            </w:r>
          </w:p>
        </w:tc>
      </w:tr>
      <w:tr w:rsidR="001D280A" w:rsidRPr="00927185" w14:paraId="56A10CE3" w14:textId="77777777" w:rsidTr="001D280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8CE142B" w14:textId="77777777" w:rsidR="001D280A" w:rsidRPr="00927185" w:rsidRDefault="001D280A" w:rsidP="001D280A">
            <w:pPr>
              <w:spacing w:line="240" w:lineRule="auto"/>
            </w:pPr>
            <w:r w:rsidRPr="00927185">
              <w:rPr>
                <w:b/>
                <w:bCs/>
              </w:rPr>
              <w:t>Title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4E880C6" w14:textId="1E302B0A" w:rsidR="001D280A" w:rsidRPr="00FC6BE9" w:rsidRDefault="001D280A" w:rsidP="001D280A">
            <w:pPr>
              <w:spacing w:line="240" w:lineRule="auto"/>
              <w:rPr>
                <w:b/>
              </w:rPr>
            </w:pPr>
            <w:r>
              <w:rPr>
                <w:b/>
              </w:rPr>
              <w:t>AMBIGUITY IN SYNONYMS</w:t>
            </w:r>
          </w:p>
        </w:tc>
      </w:tr>
      <w:tr w:rsidR="001D280A" w:rsidRPr="00927185" w14:paraId="0A8503B7" w14:textId="77777777" w:rsidTr="001D280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7B783BF3" w14:textId="77777777" w:rsidR="001D280A" w:rsidRPr="00393AD6" w:rsidRDefault="001D280A" w:rsidP="001D280A">
            <w:pPr>
              <w:rPr>
                <w:b/>
              </w:rPr>
            </w:pPr>
            <w:r w:rsidRPr="00393AD6">
              <w:rPr>
                <w:b/>
              </w:rPr>
              <w:t>Date of Origination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4EA0D129" w14:textId="66EDB703" w:rsidR="001D280A" w:rsidRDefault="001D280A" w:rsidP="001D280A">
            <w:r>
              <w:t>13</w:t>
            </w:r>
            <w:r w:rsidRPr="00E43197">
              <w:t xml:space="preserve"> </w:t>
            </w:r>
            <w:r>
              <w:t>December</w:t>
            </w:r>
            <w:r w:rsidRPr="00E43197">
              <w:t xml:space="preserve"> 2013</w:t>
            </w:r>
          </w:p>
        </w:tc>
      </w:tr>
      <w:tr w:rsidR="001D280A" w:rsidRPr="00927185" w14:paraId="1E48F729" w14:textId="77777777" w:rsidTr="001D280A">
        <w:trPr>
          <w:trHeight w:val="246"/>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2BEC3396" w14:textId="77777777" w:rsidR="001D280A" w:rsidRPr="00393AD6" w:rsidRDefault="001D280A" w:rsidP="001D280A">
            <w:pPr>
              <w:rPr>
                <w:b/>
              </w:rPr>
            </w:pPr>
            <w:r w:rsidRPr="006C61A8">
              <w:rPr>
                <w:b/>
              </w:rPr>
              <w:t>Date of Revision</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tcPr>
          <w:p w14:paraId="1F83CC7F" w14:textId="77777777" w:rsidR="001D280A" w:rsidRPr="00E43197" w:rsidRDefault="001D280A" w:rsidP="001D280A"/>
        </w:tc>
      </w:tr>
      <w:tr w:rsidR="001D280A" w:rsidRPr="00927185" w14:paraId="09346EF7" w14:textId="77777777" w:rsidTr="001D280A">
        <w:trPr>
          <w:trHeight w:val="790"/>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03E9D42" w14:textId="77777777" w:rsidR="001D280A" w:rsidRPr="00927185" w:rsidRDefault="001D280A" w:rsidP="001D280A">
            <w:pPr>
              <w:spacing w:line="240" w:lineRule="auto"/>
            </w:pPr>
            <w:r w:rsidRPr="00927185">
              <w:rPr>
                <w:b/>
                <w:bCs/>
              </w:rPr>
              <w:t>Principle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081F1F6" w14:textId="1EC6BCCF" w:rsidR="009244FA" w:rsidRDefault="009244FA" w:rsidP="001D280A">
            <w:pPr>
              <w:spacing w:line="240" w:lineRule="auto"/>
              <w:jc w:val="both"/>
            </w:pPr>
            <w:r>
              <w:t xml:space="preserve">One of the definitions of ambiguity is discordance between a SNOMED CT definition and its synonyms.  Discordance is assessed relative to standard medical references.  Although confusing to a Mapping Specialist, the SNOMED CT definition itself is not truly ambiguous and the map for this concept </w:t>
            </w:r>
            <w:r w:rsidRPr="00C87492">
              <w:rPr>
                <w:u w:val="single"/>
              </w:rPr>
              <w:t>will be completed</w:t>
            </w:r>
            <w:r>
              <w:t xml:space="preserve">.  However, the SNOMED CT term which is the source of the confusion </w:t>
            </w:r>
            <w:r w:rsidRPr="00C87492">
              <w:rPr>
                <w:u w:val="single"/>
              </w:rPr>
              <w:t>will be flagged</w:t>
            </w:r>
            <w:r>
              <w:t xml:space="preserve"> by the Mapping Team </w:t>
            </w:r>
            <w:r w:rsidR="00C87492">
              <w:t xml:space="preserve">for Editorial Review with the expectation that the confusing term will be marked for demotion as a non-synonymous lexical tag. </w:t>
            </w:r>
          </w:p>
          <w:p w14:paraId="54F2FF2E" w14:textId="77777777" w:rsidR="001D280A" w:rsidRPr="00927185" w:rsidRDefault="001D280A" w:rsidP="001D280A">
            <w:pPr>
              <w:spacing w:line="240" w:lineRule="auto"/>
            </w:pPr>
          </w:p>
        </w:tc>
      </w:tr>
      <w:tr w:rsidR="001D280A" w:rsidRPr="00927185" w14:paraId="3AF67AAA" w14:textId="77777777" w:rsidTr="00AE4C56">
        <w:trPr>
          <w:trHeight w:val="2418"/>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3B91B8BF" w14:textId="77777777" w:rsidR="001D280A" w:rsidRPr="00927185" w:rsidRDefault="001D280A" w:rsidP="001D280A">
            <w:pPr>
              <w:spacing w:line="240" w:lineRule="auto"/>
            </w:pPr>
            <w:r w:rsidRPr="00927185">
              <w:rPr>
                <w:b/>
                <w:bCs/>
              </w:rPr>
              <w:t>Example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60694802" w14:textId="3131B5CC" w:rsidR="001D280A" w:rsidRDefault="00C87492" w:rsidP="001D280A">
            <w:pPr>
              <w:spacing w:line="240" w:lineRule="auto"/>
              <w:rPr>
                <w:b/>
              </w:rPr>
            </w:pPr>
            <w:r>
              <w:rPr>
                <w:b/>
              </w:rPr>
              <w:t>699313003</w:t>
            </w:r>
            <w:r w:rsidR="001D280A" w:rsidRPr="00D90B28">
              <w:rPr>
                <w:b/>
              </w:rPr>
              <w:t xml:space="preserve"> </w:t>
            </w:r>
            <w:r w:rsidR="00AE4C56">
              <w:rPr>
                <w:b/>
              </w:rPr>
              <w:t>|</w:t>
            </w:r>
            <w:r>
              <w:rPr>
                <w:b/>
              </w:rPr>
              <w:t>Weissenbacher-Zweymuller</w:t>
            </w:r>
            <w:r w:rsidR="001D280A">
              <w:rPr>
                <w:b/>
              </w:rPr>
              <w:t xml:space="preserve"> </w:t>
            </w:r>
            <w:r w:rsidR="00ED73BA">
              <w:rPr>
                <w:b/>
              </w:rPr>
              <w:t xml:space="preserve">syndrome </w:t>
            </w:r>
            <w:r w:rsidR="001D280A" w:rsidRPr="00D90B28">
              <w:rPr>
                <w:b/>
              </w:rPr>
              <w:t>(disorder)</w:t>
            </w:r>
            <w:r w:rsidR="00AE4C56">
              <w:rPr>
                <w:b/>
              </w:rPr>
              <w:t>|</w:t>
            </w:r>
          </w:p>
          <w:p w14:paraId="41FC5FA6" w14:textId="77777777" w:rsidR="001D280A" w:rsidRDefault="001D280A" w:rsidP="001D280A">
            <w:pPr>
              <w:spacing w:line="240" w:lineRule="auto"/>
              <w:rPr>
                <w:b/>
              </w:rPr>
            </w:pPr>
          </w:p>
          <w:p w14:paraId="783BE81D" w14:textId="2D44A23D" w:rsidR="00ED73BA" w:rsidRPr="00ED73BA" w:rsidRDefault="00ED73BA" w:rsidP="001D280A">
            <w:pPr>
              <w:spacing w:line="240" w:lineRule="auto"/>
            </w:pPr>
            <w:r w:rsidRPr="00ED73BA">
              <w:t xml:space="preserve">In the SNOMED CT detail view below, Pierre Robin syndrome is a synonym. </w:t>
            </w:r>
          </w:p>
          <w:p w14:paraId="09EE44DD" w14:textId="77777777" w:rsidR="001D280A" w:rsidRPr="00D90B28" w:rsidRDefault="001D280A" w:rsidP="001D280A">
            <w:pPr>
              <w:spacing w:line="240" w:lineRule="auto"/>
              <w:rPr>
                <w:b/>
              </w:rPr>
            </w:pPr>
          </w:p>
          <w:p w14:paraId="3D10C1D2" w14:textId="77777777" w:rsidR="001D280A" w:rsidRDefault="00C87492" w:rsidP="001D280A">
            <w:pPr>
              <w:spacing w:line="240" w:lineRule="auto"/>
            </w:pPr>
            <w:r>
              <w:object w:dxaOrig="6315" w:dyaOrig="3600" w14:anchorId="0161E58A">
                <v:shape id="_x0000_i1065" type="#_x0000_t75" style="width:316.05pt;height:180.45pt" o:ole="">
                  <v:imagedata r:id="rId85" o:title=""/>
                </v:shape>
                <o:OLEObject Type="Embed" ProgID="PBrush" ShapeID="_x0000_i1065" DrawAspect="Content" ObjectID="_1449577606" r:id="rId86"/>
              </w:object>
            </w:r>
          </w:p>
          <w:p w14:paraId="46E86FF4" w14:textId="77777777" w:rsidR="00ED73BA" w:rsidRDefault="00ED73BA" w:rsidP="001D280A">
            <w:pPr>
              <w:spacing w:line="240" w:lineRule="auto"/>
            </w:pPr>
          </w:p>
          <w:p w14:paraId="1803A17A" w14:textId="07F9EAAF" w:rsidR="00ED73BA" w:rsidRDefault="00ED73BA" w:rsidP="001D280A">
            <w:pPr>
              <w:spacing w:line="240" w:lineRule="auto"/>
            </w:pPr>
            <w:r>
              <w:t>WHO provides an index for Pierre Robin Syndrome:</w:t>
            </w:r>
          </w:p>
          <w:p w14:paraId="5547C52E" w14:textId="77777777" w:rsidR="00ED73BA" w:rsidRDefault="00ED73BA" w:rsidP="00ED73BA">
            <w:pPr>
              <w:pStyle w:val="NormalWeb"/>
              <w:ind w:left="1304"/>
            </w:pPr>
            <w:bookmarkStart w:id="21" w:name="P42646"/>
            <w:r>
              <w:rPr>
                <w:b/>
                <w:bCs/>
              </w:rPr>
              <w:t>Pierre Robin deformity or syndrome</w:t>
            </w:r>
            <w:r>
              <w:t xml:space="preserve"> Q87.0 </w:t>
            </w:r>
            <w:bookmarkEnd w:id="21"/>
          </w:p>
          <w:p w14:paraId="4D9FD6A2" w14:textId="4FBFAB43" w:rsidR="00ED73BA" w:rsidRDefault="00ED73BA" w:rsidP="00ED73BA">
            <w:pPr>
              <w:pStyle w:val="NormalWeb"/>
              <w:rPr>
                <w:rFonts w:ascii="Arial" w:hAnsi="Arial" w:cs="Arial"/>
                <w:sz w:val="22"/>
                <w:szCs w:val="22"/>
              </w:rPr>
            </w:pPr>
            <w:r w:rsidRPr="00AE4C56">
              <w:rPr>
                <w:rFonts w:ascii="Arial" w:hAnsi="Arial" w:cs="Arial"/>
                <w:sz w:val="22"/>
                <w:szCs w:val="22"/>
              </w:rPr>
              <w:t xml:space="preserve">Because medical research [MedScape, Orphanet] shows </w:t>
            </w:r>
            <w:r w:rsidR="00AE4C56">
              <w:rPr>
                <w:rFonts w:ascii="Arial" w:hAnsi="Arial" w:cs="Arial"/>
                <w:sz w:val="22"/>
                <w:szCs w:val="22"/>
              </w:rPr>
              <w:t>Pierre Robin</w:t>
            </w:r>
            <w:r w:rsidRPr="00AE4C56">
              <w:rPr>
                <w:rFonts w:ascii="Arial" w:hAnsi="Arial" w:cs="Arial"/>
                <w:sz w:val="22"/>
                <w:szCs w:val="22"/>
              </w:rPr>
              <w:t xml:space="preserve"> to be discordant to Weissenbacher-Zweymuller Syndrome, </w:t>
            </w:r>
            <w:r w:rsidR="00AE4C56">
              <w:rPr>
                <w:rFonts w:ascii="Arial" w:hAnsi="Arial" w:cs="Arial"/>
                <w:sz w:val="22"/>
                <w:szCs w:val="22"/>
              </w:rPr>
              <w:t xml:space="preserve">the map will be completed with the code of Q77.7 and flagged for editorial.  </w:t>
            </w:r>
          </w:p>
          <w:p w14:paraId="14D498CC" w14:textId="3463DFB1" w:rsidR="00ED73BA" w:rsidRPr="00AE4C56" w:rsidRDefault="00AE4C56" w:rsidP="00AE4C56">
            <w:pPr>
              <w:pStyle w:val="NormalWeb"/>
              <w:rPr>
                <w:rFonts w:ascii="Arial" w:hAnsi="Arial" w:cs="Arial"/>
                <w:sz w:val="22"/>
                <w:szCs w:val="22"/>
              </w:rPr>
            </w:pPr>
            <w:r>
              <w:object w:dxaOrig="10485" w:dyaOrig="2205" w14:anchorId="27BFD8F5">
                <v:shape id="_x0000_i1066" type="#_x0000_t75" style="width:422.65pt;height:88.85pt" o:ole="">
                  <v:imagedata r:id="rId87" o:title=""/>
                </v:shape>
                <o:OLEObject Type="Embed" ProgID="PBrush" ShapeID="_x0000_i1066" DrawAspect="Content" ObjectID="_1449577607" r:id="rId88"/>
              </w:object>
            </w:r>
          </w:p>
        </w:tc>
      </w:tr>
      <w:tr w:rsidR="001D280A" w:rsidRPr="00927185" w14:paraId="191CA7A0" w14:textId="77777777" w:rsidTr="001D280A">
        <w:trPr>
          <w:trHeight w:val="762"/>
        </w:trPr>
        <w:tc>
          <w:tcPr>
            <w:tcW w:w="1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1CCC9A36" w14:textId="77777777" w:rsidR="001D280A" w:rsidRPr="00927185" w:rsidRDefault="001D280A" w:rsidP="001D280A">
            <w:pPr>
              <w:spacing w:line="240" w:lineRule="auto"/>
            </w:pPr>
            <w:r w:rsidRPr="00927185">
              <w:rPr>
                <w:b/>
                <w:bCs/>
              </w:rPr>
              <w:lastRenderedPageBreak/>
              <w:t>Reference</w:t>
            </w:r>
          </w:p>
        </w:tc>
        <w:tc>
          <w:tcPr>
            <w:tcW w:w="8662" w:type="dxa"/>
            <w:tcBorders>
              <w:top w:val="single" w:sz="8" w:space="0" w:color="000000"/>
              <w:left w:val="single" w:sz="8" w:space="0" w:color="000000"/>
              <w:bottom w:val="single" w:sz="8" w:space="0" w:color="000000"/>
              <w:right w:val="single" w:sz="8" w:space="0" w:color="000000"/>
            </w:tcBorders>
            <w:shd w:val="clear" w:color="auto" w:fill="auto"/>
            <w:tcMar>
              <w:top w:w="15" w:type="dxa"/>
              <w:left w:w="102" w:type="dxa"/>
              <w:bottom w:w="0" w:type="dxa"/>
              <w:right w:w="102" w:type="dxa"/>
            </w:tcMar>
            <w:hideMark/>
          </w:tcPr>
          <w:p w14:paraId="7A1AEACA" w14:textId="77777777" w:rsidR="001D280A" w:rsidRDefault="009244FA" w:rsidP="001D280A">
            <w:pPr>
              <w:spacing w:line="240" w:lineRule="auto"/>
            </w:pPr>
            <w:r>
              <w:t>MST Meeting Minutes 20131211</w:t>
            </w:r>
          </w:p>
          <w:p w14:paraId="7044C3E9" w14:textId="75AE40B0" w:rsidR="009244FA" w:rsidRPr="00927185" w:rsidRDefault="009244FA" w:rsidP="001D280A">
            <w:pPr>
              <w:spacing w:line="240" w:lineRule="auto"/>
            </w:pPr>
            <w:r>
              <w:t>Technical Implementation Guide sections 10 and 11</w:t>
            </w:r>
          </w:p>
        </w:tc>
      </w:tr>
    </w:tbl>
    <w:p w14:paraId="1F9050BC" w14:textId="77777777" w:rsidR="001D280A" w:rsidRPr="00F320F8" w:rsidRDefault="001D280A" w:rsidP="00F965DE"/>
    <w:p w14:paraId="7BA17C34" w14:textId="77777777" w:rsidR="00FF6B97" w:rsidRDefault="00BB6A4A" w:rsidP="00FF6B97">
      <w:pPr>
        <w:pStyle w:val="Heading1"/>
        <w:rPr>
          <w:sz w:val="32"/>
        </w:rPr>
      </w:pPr>
      <w:r>
        <w:rPr>
          <w:sz w:val="32"/>
        </w:rPr>
        <w:t xml:space="preserve">7 </w:t>
      </w:r>
      <w:r w:rsidR="00FF6B97">
        <w:rPr>
          <w:sz w:val="32"/>
        </w:rPr>
        <w:t xml:space="preserve">Principles Agreed at Consensus </w:t>
      </w:r>
      <w:bookmarkEnd w:id="19"/>
      <w:r w:rsidR="00EE53EA">
        <w:rPr>
          <w:sz w:val="32"/>
        </w:rPr>
        <w:t>Management 2012</w:t>
      </w:r>
    </w:p>
    <w:p w14:paraId="7D26C94D" w14:textId="77777777" w:rsidR="00714DC9" w:rsidRDefault="00714DC9" w:rsidP="00714DC9">
      <w:pPr>
        <w:pStyle w:val="Heading1"/>
        <w:rPr>
          <w:sz w:val="28"/>
          <w:szCs w:val="28"/>
        </w:rPr>
      </w:pPr>
      <w:bookmarkStart w:id="22" w:name="_Toc318987327"/>
      <w:r>
        <w:rPr>
          <w:sz w:val="28"/>
          <w:szCs w:val="28"/>
        </w:rPr>
        <w:t>Acantholytic epidermal nevus</w:t>
      </w:r>
      <w:bookmarkEnd w:id="22"/>
    </w:p>
    <w:tbl>
      <w:tblPr>
        <w:tblW w:w="10221" w:type="dxa"/>
        <w:tblInd w:w="93" w:type="dxa"/>
        <w:tblLook w:val="04A0" w:firstRow="1" w:lastRow="0" w:firstColumn="1" w:lastColumn="0" w:noHBand="0" w:noVBand="1"/>
      </w:tblPr>
      <w:tblGrid>
        <w:gridCol w:w="679"/>
        <w:gridCol w:w="1274"/>
        <w:gridCol w:w="1690"/>
        <w:gridCol w:w="689"/>
        <w:gridCol w:w="1334"/>
        <w:gridCol w:w="2094"/>
        <w:gridCol w:w="1327"/>
        <w:gridCol w:w="1134"/>
      </w:tblGrid>
      <w:tr w:rsidR="00714DC9" w:rsidRPr="00A13F63" w14:paraId="7011BC73" w14:textId="77777777" w:rsidTr="007D155D">
        <w:trPr>
          <w:trHeight w:val="600"/>
        </w:trPr>
        <w:tc>
          <w:tcPr>
            <w:tcW w:w="679"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4059D43"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766EEAC7"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90" w:type="dxa"/>
            <w:tcBorders>
              <w:top w:val="single" w:sz="12" w:space="0" w:color="auto"/>
              <w:left w:val="nil"/>
              <w:bottom w:val="single" w:sz="12" w:space="0" w:color="auto"/>
              <w:right w:val="single" w:sz="12" w:space="0" w:color="auto"/>
            </w:tcBorders>
            <w:shd w:val="clear" w:color="auto" w:fill="auto"/>
            <w:vAlign w:val="bottom"/>
            <w:hideMark/>
          </w:tcPr>
          <w:p w14:paraId="1831D386"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4A8C7FA4"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0B0986C1"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094" w:type="dxa"/>
            <w:tcBorders>
              <w:top w:val="single" w:sz="12" w:space="0" w:color="auto"/>
              <w:left w:val="nil"/>
              <w:bottom w:val="single" w:sz="12" w:space="0" w:color="auto"/>
              <w:right w:val="single" w:sz="12" w:space="0" w:color="auto"/>
            </w:tcBorders>
            <w:shd w:val="clear" w:color="auto" w:fill="auto"/>
            <w:vAlign w:val="bottom"/>
            <w:hideMark/>
          </w:tcPr>
          <w:p w14:paraId="07835B3B"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554F93FD"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134" w:type="dxa"/>
            <w:tcBorders>
              <w:top w:val="single" w:sz="12" w:space="0" w:color="auto"/>
              <w:left w:val="nil"/>
              <w:bottom w:val="single" w:sz="12" w:space="0" w:color="auto"/>
              <w:right w:val="single" w:sz="12" w:space="0" w:color="auto"/>
            </w:tcBorders>
            <w:shd w:val="clear" w:color="auto" w:fill="auto"/>
            <w:vAlign w:val="bottom"/>
            <w:hideMark/>
          </w:tcPr>
          <w:p w14:paraId="68ED3B88"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714DC9" w:rsidRPr="00A13F63" w14:paraId="172015B2" w14:textId="77777777" w:rsidTr="007D155D">
        <w:trPr>
          <w:trHeight w:val="1452"/>
        </w:trPr>
        <w:tc>
          <w:tcPr>
            <w:tcW w:w="679" w:type="dxa"/>
            <w:tcBorders>
              <w:top w:val="nil"/>
              <w:left w:val="single" w:sz="4" w:space="0" w:color="auto"/>
              <w:bottom w:val="single" w:sz="4" w:space="0" w:color="auto"/>
              <w:right w:val="single" w:sz="4" w:space="0" w:color="auto"/>
            </w:tcBorders>
            <w:shd w:val="clear" w:color="auto" w:fill="auto"/>
            <w:vAlign w:val="bottom"/>
            <w:hideMark/>
          </w:tcPr>
          <w:p w14:paraId="73778521"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5</w:t>
            </w:r>
          </w:p>
        </w:tc>
        <w:tc>
          <w:tcPr>
            <w:tcW w:w="1274" w:type="dxa"/>
            <w:tcBorders>
              <w:top w:val="nil"/>
              <w:left w:val="nil"/>
              <w:bottom w:val="single" w:sz="4" w:space="0" w:color="auto"/>
              <w:right w:val="single" w:sz="4" w:space="0" w:color="auto"/>
            </w:tcBorders>
            <w:shd w:val="clear" w:color="auto" w:fill="auto"/>
            <w:vAlign w:val="bottom"/>
            <w:hideMark/>
          </w:tcPr>
          <w:p w14:paraId="4B3B3ED8"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400067002</w:t>
            </w:r>
          </w:p>
        </w:tc>
        <w:tc>
          <w:tcPr>
            <w:tcW w:w="1690" w:type="dxa"/>
            <w:tcBorders>
              <w:top w:val="nil"/>
              <w:left w:val="nil"/>
              <w:bottom w:val="single" w:sz="4" w:space="0" w:color="auto"/>
              <w:right w:val="single" w:sz="4" w:space="0" w:color="auto"/>
            </w:tcBorders>
            <w:shd w:val="clear" w:color="auto" w:fill="auto"/>
            <w:vAlign w:val="bottom"/>
            <w:hideMark/>
          </w:tcPr>
          <w:p w14:paraId="3AE6C80D"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Acantholytic epidermal nevus </w:t>
            </w:r>
            <w:r>
              <w:rPr>
                <w:rFonts w:ascii="Calibri" w:hAnsi="Calibri" w:cs="Calibri"/>
                <w:color w:val="000000"/>
                <w:szCs w:val="22"/>
                <w:lang w:val="en-GB" w:eastAsia="en-GB"/>
              </w:rPr>
              <w:t>(disorder)</w:t>
            </w:r>
          </w:p>
        </w:tc>
        <w:tc>
          <w:tcPr>
            <w:tcW w:w="689" w:type="dxa"/>
            <w:tcBorders>
              <w:top w:val="nil"/>
              <w:left w:val="nil"/>
              <w:bottom w:val="single" w:sz="4" w:space="0" w:color="auto"/>
              <w:right w:val="single" w:sz="4" w:space="0" w:color="auto"/>
            </w:tcBorders>
            <w:shd w:val="clear" w:color="auto" w:fill="auto"/>
            <w:vAlign w:val="bottom"/>
            <w:hideMark/>
          </w:tcPr>
          <w:p w14:paraId="42955D8F"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773311AF"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D22.9</w:t>
            </w:r>
          </w:p>
        </w:tc>
        <w:tc>
          <w:tcPr>
            <w:tcW w:w="2094" w:type="dxa"/>
            <w:tcBorders>
              <w:top w:val="nil"/>
              <w:left w:val="nil"/>
              <w:bottom w:val="single" w:sz="4" w:space="0" w:color="auto"/>
              <w:right w:val="single" w:sz="4" w:space="0" w:color="auto"/>
            </w:tcBorders>
            <w:shd w:val="clear" w:color="auto" w:fill="auto"/>
            <w:vAlign w:val="bottom"/>
            <w:hideMark/>
          </w:tcPr>
          <w:p w14:paraId="7D3A6580"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S</w:t>
            </w:r>
            <w:r w:rsidRPr="00A13F63">
              <w:rPr>
                <w:rFonts w:ascii="Calibri" w:hAnsi="Calibri" w:cs="Calibri"/>
                <w:color w:val="000000"/>
                <w:szCs w:val="22"/>
                <w:lang w:val="en-GB" w:eastAsia="en-GB"/>
              </w:rPr>
              <w:t>eems to be the best fit as this is a nevus- noun shou</w:t>
            </w:r>
            <w:r>
              <w:rPr>
                <w:rFonts w:ascii="Calibri" w:hAnsi="Calibri" w:cs="Calibri"/>
                <w:color w:val="000000"/>
                <w:szCs w:val="22"/>
                <w:lang w:val="en-GB" w:eastAsia="en-GB"/>
              </w:rPr>
              <w:t>ld be the search term rather tha</w:t>
            </w:r>
            <w:r w:rsidRPr="00A13F63">
              <w:rPr>
                <w:rFonts w:ascii="Calibri" w:hAnsi="Calibri" w:cs="Calibri"/>
                <w:color w:val="000000"/>
                <w:szCs w:val="22"/>
                <w:lang w:val="en-GB" w:eastAsia="en-GB"/>
              </w:rPr>
              <w:t>n the adjective</w:t>
            </w:r>
          </w:p>
        </w:tc>
        <w:tc>
          <w:tcPr>
            <w:tcW w:w="1327" w:type="dxa"/>
            <w:tcBorders>
              <w:top w:val="nil"/>
              <w:left w:val="nil"/>
              <w:bottom w:val="single" w:sz="4" w:space="0" w:color="auto"/>
              <w:right w:val="single" w:sz="4" w:space="0" w:color="auto"/>
            </w:tcBorders>
            <w:shd w:val="clear" w:color="auto" w:fill="auto"/>
            <w:vAlign w:val="bottom"/>
            <w:hideMark/>
          </w:tcPr>
          <w:p w14:paraId="4454D450"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134" w:type="dxa"/>
            <w:tcBorders>
              <w:top w:val="nil"/>
              <w:left w:val="nil"/>
              <w:bottom w:val="single" w:sz="4" w:space="0" w:color="auto"/>
              <w:right w:val="single" w:sz="4" w:space="0" w:color="auto"/>
            </w:tcBorders>
            <w:shd w:val="clear" w:color="auto" w:fill="auto"/>
            <w:vAlign w:val="bottom"/>
            <w:hideMark/>
          </w:tcPr>
          <w:p w14:paraId="0561E1CC"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44ED0530" w14:textId="77777777" w:rsidR="003433CD" w:rsidRDefault="003433CD" w:rsidP="003433CD">
      <w:pPr>
        <w:pStyle w:val="Heading1"/>
        <w:rPr>
          <w:sz w:val="28"/>
          <w:szCs w:val="28"/>
        </w:rPr>
      </w:pPr>
      <w:bookmarkStart w:id="23" w:name="_Toc318987332"/>
      <w:bookmarkStart w:id="24" w:name="_Toc318987328"/>
      <w:r>
        <w:rPr>
          <w:sz w:val="28"/>
          <w:szCs w:val="28"/>
        </w:rPr>
        <w:t>Acute or Chronic gastric or duodenal ulcer with hemorrhage and or perforation</w:t>
      </w:r>
      <w:bookmarkEnd w:id="23"/>
    </w:p>
    <w:tbl>
      <w:tblPr>
        <w:tblW w:w="10540" w:type="dxa"/>
        <w:tblInd w:w="93" w:type="dxa"/>
        <w:tblLook w:val="04A0" w:firstRow="1" w:lastRow="0" w:firstColumn="1" w:lastColumn="0" w:noHBand="0" w:noVBand="1"/>
      </w:tblPr>
      <w:tblGrid>
        <w:gridCol w:w="678"/>
        <w:gridCol w:w="1274"/>
        <w:gridCol w:w="1685"/>
        <w:gridCol w:w="689"/>
        <w:gridCol w:w="1334"/>
        <w:gridCol w:w="2104"/>
        <w:gridCol w:w="1327"/>
        <w:gridCol w:w="1449"/>
      </w:tblGrid>
      <w:tr w:rsidR="003433CD" w:rsidRPr="00A13F63" w14:paraId="0A6E64EE" w14:textId="77777777" w:rsidTr="00D457E8">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3ECCCC4"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3E785C3C"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85" w:type="dxa"/>
            <w:tcBorders>
              <w:top w:val="single" w:sz="12" w:space="0" w:color="auto"/>
              <w:left w:val="nil"/>
              <w:bottom w:val="single" w:sz="12" w:space="0" w:color="auto"/>
              <w:right w:val="single" w:sz="12" w:space="0" w:color="auto"/>
            </w:tcBorders>
            <w:shd w:val="clear" w:color="auto" w:fill="auto"/>
            <w:vAlign w:val="bottom"/>
            <w:hideMark/>
          </w:tcPr>
          <w:p w14:paraId="2A774C41"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3DB52704"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69A69047"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104" w:type="dxa"/>
            <w:tcBorders>
              <w:top w:val="single" w:sz="12" w:space="0" w:color="auto"/>
              <w:left w:val="nil"/>
              <w:bottom w:val="single" w:sz="12" w:space="0" w:color="auto"/>
              <w:right w:val="single" w:sz="12" w:space="0" w:color="auto"/>
            </w:tcBorders>
            <w:shd w:val="clear" w:color="auto" w:fill="auto"/>
            <w:vAlign w:val="bottom"/>
            <w:hideMark/>
          </w:tcPr>
          <w:p w14:paraId="35F9ED1A"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5009DB35"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49" w:type="dxa"/>
            <w:tcBorders>
              <w:top w:val="single" w:sz="12" w:space="0" w:color="auto"/>
              <w:left w:val="nil"/>
              <w:bottom w:val="single" w:sz="12" w:space="0" w:color="auto"/>
              <w:right w:val="single" w:sz="12" w:space="0" w:color="auto"/>
            </w:tcBorders>
            <w:shd w:val="clear" w:color="auto" w:fill="auto"/>
            <w:vAlign w:val="bottom"/>
            <w:hideMark/>
          </w:tcPr>
          <w:p w14:paraId="252B5526"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3433CD" w:rsidRPr="00A13F63" w14:paraId="1559572F"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4822B4E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10</w:t>
            </w:r>
          </w:p>
        </w:tc>
        <w:tc>
          <w:tcPr>
            <w:tcW w:w="1274" w:type="dxa"/>
            <w:tcBorders>
              <w:top w:val="nil"/>
              <w:left w:val="nil"/>
              <w:bottom w:val="single" w:sz="4" w:space="0" w:color="auto"/>
              <w:right w:val="single" w:sz="4" w:space="0" w:color="auto"/>
            </w:tcBorders>
            <w:shd w:val="clear" w:color="auto" w:fill="auto"/>
            <w:vAlign w:val="bottom"/>
            <w:hideMark/>
          </w:tcPr>
          <w:p w14:paraId="768410A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12847006</w:t>
            </w:r>
          </w:p>
        </w:tc>
        <w:tc>
          <w:tcPr>
            <w:tcW w:w="1685" w:type="dxa"/>
            <w:tcBorders>
              <w:top w:val="nil"/>
              <w:left w:val="nil"/>
              <w:bottom w:val="single" w:sz="4" w:space="0" w:color="auto"/>
              <w:right w:val="single" w:sz="4" w:space="0" w:color="auto"/>
            </w:tcBorders>
            <w:shd w:val="clear" w:color="auto" w:fill="auto"/>
            <w:vAlign w:val="bottom"/>
            <w:hideMark/>
          </w:tcPr>
          <w:p w14:paraId="4380FDF0"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Acute duodenal ulcer with </w:t>
            </w:r>
            <w:r>
              <w:rPr>
                <w:rFonts w:ascii="Calibri" w:hAnsi="Calibri" w:cs="Calibri"/>
                <w:color w:val="000000"/>
                <w:szCs w:val="22"/>
                <w:lang w:val="en-GB" w:eastAsia="en-GB"/>
              </w:rPr>
              <w:t>haemorrhage (disorder)</w:t>
            </w:r>
          </w:p>
        </w:tc>
        <w:tc>
          <w:tcPr>
            <w:tcW w:w="689" w:type="dxa"/>
            <w:tcBorders>
              <w:top w:val="nil"/>
              <w:left w:val="nil"/>
              <w:bottom w:val="single" w:sz="4" w:space="0" w:color="auto"/>
              <w:right w:val="single" w:sz="4" w:space="0" w:color="auto"/>
            </w:tcBorders>
            <w:shd w:val="clear" w:color="auto" w:fill="auto"/>
            <w:vAlign w:val="bottom"/>
            <w:hideMark/>
          </w:tcPr>
          <w:p w14:paraId="469ABD79"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3963AA44"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3F87CE57"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 needed for obstruction?  Yes / 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stomach NEC  K31.8</w:t>
            </w:r>
          </w:p>
        </w:tc>
        <w:tc>
          <w:tcPr>
            <w:tcW w:w="1327" w:type="dxa"/>
            <w:tcBorders>
              <w:top w:val="nil"/>
              <w:left w:val="nil"/>
              <w:bottom w:val="single" w:sz="4" w:space="0" w:color="auto"/>
              <w:right w:val="single" w:sz="4" w:space="0" w:color="auto"/>
            </w:tcBorders>
            <w:shd w:val="clear" w:color="auto" w:fill="auto"/>
            <w:vAlign w:val="bottom"/>
            <w:hideMark/>
          </w:tcPr>
          <w:p w14:paraId="5803BF10"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22C5B263"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3433CD" w:rsidRPr="00A13F63" w14:paraId="555E899F"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1F726A09"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lastRenderedPageBreak/>
              <w:t>11</w:t>
            </w:r>
          </w:p>
        </w:tc>
        <w:tc>
          <w:tcPr>
            <w:tcW w:w="1274" w:type="dxa"/>
            <w:tcBorders>
              <w:top w:val="nil"/>
              <w:left w:val="nil"/>
              <w:bottom w:val="single" w:sz="4" w:space="0" w:color="auto"/>
              <w:right w:val="single" w:sz="4" w:space="0" w:color="auto"/>
            </w:tcBorders>
            <w:shd w:val="clear" w:color="auto" w:fill="auto"/>
            <w:vAlign w:val="bottom"/>
            <w:hideMark/>
          </w:tcPr>
          <w:p w14:paraId="035AAB72"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61347001</w:t>
            </w:r>
          </w:p>
        </w:tc>
        <w:tc>
          <w:tcPr>
            <w:tcW w:w="1685" w:type="dxa"/>
            <w:tcBorders>
              <w:top w:val="nil"/>
              <w:left w:val="nil"/>
              <w:bottom w:val="single" w:sz="4" w:space="0" w:color="auto"/>
              <w:right w:val="single" w:sz="4" w:space="0" w:color="auto"/>
            </w:tcBorders>
            <w:shd w:val="clear" w:color="auto" w:fill="auto"/>
            <w:vAlign w:val="bottom"/>
            <w:hideMark/>
          </w:tcPr>
          <w:p w14:paraId="486FF587"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Acute duodenal ulcer with perforation</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0A2B0FF7"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31103AF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56B3E7F5"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 needed for obstruction?  Yes / 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stomach NEC  K31.8</w:t>
            </w:r>
          </w:p>
        </w:tc>
        <w:tc>
          <w:tcPr>
            <w:tcW w:w="1327" w:type="dxa"/>
            <w:tcBorders>
              <w:top w:val="nil"/>
              <w:left w:val="nil"/>
              <w:bottom w:val="single" w:sz="4" w:space="0" w:color="auto"/>
              <w:right w:val="single" w:sz="4" w:space="0" w:color="auto"/>
            </w:tcBorders>
            <w:shd w:val="clear" w:color="auto" w:fill="auto"/>
            <w:vAlign w:val="bottom"/>
            <w:hideMark/>
          </w:tcPr>
          <w:p w14:paraId="4ED678F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14ECA40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3433CD" w:rsidRPr="00A13F63" w14:paraId="4B3AAF84"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26D27F1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12</w:t>
            </w:r>
          </w:p>
        </w:tc>
        <w:tc>
          <w:tcPr>
            <w:tcW w:w="1274" w:type="dxa"/>
            <w:tcBorders>
              <w:top w:val="nil"/>
              <w:left w:val="nil"/>
              <w:bottom w:val="single" w:sz="4" w:space="0" w:color="auto"/>
              <w:right w:val="single" w:sz="4" w:space="0" w:color="auto"/>
            </w:tcBorders>
            <w:shd w:val="clear" w:color="auto" w:fill="auto"/>
            <w:vAlign w:val="bottom"/>
            <w:hideMark/>
          </w:tcPr>
          <w:p w14:paraId="74635A04"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19850005</w:t>
            </w:r>
          </w:p>
        </w:tc>
        <w:tc>
          <w:tcPr>
            <w:tcW w:w="1685" w:type="dxa"/>
            <w:tcBorders>
              <w:top w:val="nil"/>
              <w:left w:val="nil"/>
              <w:bottom w:val="single" w:sz="4" w:space="0" w:color="auto"/>
              <w:right w:val="single" w:sz="4" w:space="0" w:color="auto"/>
            </w:tcBorders>
            <w:shd w:val="clear" w:color="auto" w:fill="auto"/>
            <w:vAlign w:val="bottom"/>
            <w:hideMark/>
          </w:tcPr>
          <w:p w14:paraId="22814D88" w14:textId="77777777" w:rsidR="003433CD" w:rsidRPr="00A13F63" w:rsidRDefault="003433CD"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A</w:t>
            </w:r>
            <w:r w:rsidRPr="00A13F63">
              <w:rPr>
                <w:rFonts w:ascii="Calibri" w:hAnsi="Calibri" w:cs="Calibri"/>
                <w:color w:val="000000"/>
                <w:szCs w:val="22"/>
                <w:lang w:val="en-GB" w:eastAsia="en-GB"/>
              </w:rPr>
              <w:t>cute gastric ulcer with perforation</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55881A78"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616C530C"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13BACAF4"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 needed for obstruction?  Yes / 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stomach NEC  K31.8</w:t>
            </w:r>
          </w:p>
        </w:tc>
        <w:tc>
          <w:tcPr>
            <w:tcW w:w="1327" w:type="dxa"/>
            <w:tcBorders>
              <w:top w:val="nil"/>
              <w:left w:val="nil"/>
              <w:bottom w:val="single" w:sz="4" w:space="0" w:color="auto"/>
              <w:right w:val="single" w:sz="4" w:space="0" w:color="auto"/>
            </w:tcBorders>
            <w:shd w:val="clear" w:color="auto" w:fill="auto"/>
            <w:vAlign w:val="bottom"/>
            <w:hideMark/>
          </w:tcPr>
          <w:p w14:paraId="0008B315"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68CAE832"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3433CD" w:rsidRPr="00A13F63" w14:paraId="269C130F"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256C2AE7"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13</w:t>
            </w:r>
          </w:p>
        </w:tc>
        <w:tc>
          <w:tcPr>
            <w:tcW w:w="1274" w:type="dxa"/>
            <w:tcBorders>
              <w:top w:val="nil"/>
              <w:left w:val="nil"/>
              <w:bottom w:val="single" w:sz="4" w:space="0" w:color="auto"/>
              <w:right w:val="single" w:sz="4" w:space="0" w:color="auto"/>
            </w:tcBorders>
            <w:shd w:val="clear" w:color="auto" w:fill="auto"/>
            <w:vAlign w:val="bottom"/>
            <w:hideMark/>
          </w:tcPr>
          <w:p w14:paraId="41B6B27D"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89469000</w:t>
            </w:r>
          </w:p>
        </w:tc>
        <w:tc>
          <w:tcPr>
            <w:tcW w:w="1685" w:type="dxa"/>
            <w:tcBorders>
              <w:top w:val="nil"/>
              <w:left w:val="nil"/>
              <w:bottom w:val="single" w:sz="4" w:space="0" w:color="auto"/>
              <w:right w:val="single" w:sz="4" w:space="0" w:color="auto"/>
            </w:tcBorders>
            <w:shd w:val="clear" w:color="auto" w:fill="auto"/>
            <w:vAlign w:val="bottom"/>
            <w:hideMark/>
          </w:tcPr>
          <w:p w14:paraId="18EA45B2"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Chronic duodenal ulcer with </w:t>
            </w:r>
            <w:r>
              <w:rPr>
                <w:rFonts w:ascii="Calibri" w:hAnsi="Calibri" w:cs="Calibri"/>
                <w:color w:val="000000"/>
                <w:szCs w:val="22"/>
                <w:lang w:val="en-GB" w:eastAsia="en-GB"/>
              </w:rPr>
              <w:t>haemorrhage (disorder)</w:t>
            </w:r>
          </w:p>
        </w:tc>
        <w:tc>
          <w:tcPr>
            <w:tcW w:w="689" w:type="dxa"/>
            <w:tcBorders>
              <w:top w:val="nil"/>
              <w:left w:val="nil"/>
              <w:bottom w:val="single" w:sz="4" w:space="0" w:color="auto"/>
              <w:right w:val="single" w:sz="4" w:space="0" w:color="auto"/>
            </w:tcBorders>
            <w:shd w:val="clear" w:color="auto" w:fill="auto"/>
            <w:vAlign w:val="bottom"/>
            <w:hideMark/>
          </w:tcPr>
          <w:p w14:paraId="6E8080CC"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52DA08B8"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118D695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w:t>
            </w:r>
            <w:r>
              <w:rPr>
                <w:rFonts w:ascii="Calibri" w:hAnsi="Calibri" w:cs="Calibri"/>
                <w:color w:val="000000"/>
                <w:szCs w:val="22"/>
                <w:lang w:val="en-GB" w:eastAsia="en-GB"/>
              </w:rPr>
              <w:t xml:space="preserve"> needed for obstruction?  Yes </w:t>
            </w:r>
            <w:r w:rsidRPr="00A13F63">
              <w:rPr>
                <w:rFonts w:ascii="Calibri" w:hAnsi="Calibri" w:cs="Calibri"/>
                <w:color w:val="000000"/>
                <w:szCs w:val="22"/>
                <w:lang w:val="en-GB" w:eastAsia="en-GB"/>
              </w:rPr>
              <w:t>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xml:space="preserve">–  stomach NEC  </w:t>
            </w:r>
            <w:r>
              <w:rPr>
                <w:rFonts w:ascii="Calibri" w:hAnsi="Calibri" w:cs="Calibri"/>
                <w:color w:val="000000"/>
                <w:szCs w:val="22"/>
                <w:lang w:val="en-GB" w:eastAsia="en-GB"/>
              </w:rPr>
              <w:t>K</w:t>
            </w:r>
            <w:r w:rsidRPr="00A13F63">
              <w:rPr>
                <w:rFonts w:ascii="Calibri" w:hAnsi="Calibri" w:cs="Calibri"/>
                <w:color w:val="000000"/>
                <w:szCs w:val="22"/>
                <w:lang w:val="en-GB" w:eastAsia="en-GB"/>
              </w:rPr>
              <w:t>31.8</w:t>
            </w:r>
          </w:p>
        </w:tc>
        <w:tc>
          <w:tcPr>
            <w:tcW w:w="1327" w:type="dxa"/>
            <w:tcBorders>
              <w:top w:val="nil"/>
              <w:left w:val="nil"/>
              <w:bottom w:val="single" w:sz="4" w:space="0" w:color="auto"/>
              <w:right w:val="single" w:sz="4" w:space="0" w:color="auto"/>
            </w:tcBorders>
            <w:shd w:val="clear" w:color="auto" w:fill="auto"/>
            <w:vAlign w:val="bottom"/>
            <w:hideMark/>
          </w:tcPr>
          <w:p w14:paraId="790FEB8D"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72CC6719"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3433CD" w:rsidRPr="00A13F63" w14:paraId="36909CBE"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4C93EC5B"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14</w:t>
            </w:r>
          </w:p>
        </w:tc>
        <w:tc>
          <w:tcPr>
            <w:tcW w:w="1274" w:type="dxa"/>
            <w:tcBorders>
              <w:top w:val="nil"/>
              <w:left w:val="nil"/>
              <w:bottom w:val="single" w:sz="4" w:space="0" w:color="auto"/>
              <w:right w:val="single" w:sz="4" w:space="0" w:color="auto"/>
            </w:tcBorders>
            <w:shd w:val="clear" w:color="auto" w:fill="auto"/>
            <w:vAlign w:val="bottom"/>
            <w:hideMark/>
          </w:tcPr>
          <w:p w14:paraId="61DF4AF4"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49916007</w:t>
            </w:r>
          </w:p>
        </w:tc>
        <w:tc>
          <w:tcPr>
            <w:tcW w:w="1685" w:type="dxa"/>
            <w:tcBorders>
              <w:top w:val="nil"/>
              <w:left w:val="nil"/>
              <w:bottom w:val="single" w:sz="4" w:space="0" w:color="auto"/>
              <w:right w:val="single" w:sz="4" w:space="0" w:color="auto"/>
            </w:tcBorders>
            <w:shd w:val="clear" w:color="auto" w:fill="auto"/>
            <w:vAlign w:val="bottom"/>
            <w:hideMark/>
          </w:tcPr>
          <w:p w14:paraId="4E4B620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Chronic duodenal ulcer with perforation</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3CFDB71C"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6C6688F5"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34A10C66"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 needed for obstruction?  Yes / 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stomach NEC  K31.8</w:t>
            </w:r>
          </w:p>
        </w:tc>
        <w:tc>
          <w:tcPr>
            <w:tcW w:w="1327" w:type="dxa"/>
            <w:tcBorders>
              <w:top w:val="nil"/>
              <w:left w:val="nil"/>
              <w:bottom w:val="single" w:sz="4" w:space="0" w:color="auto"/>
              <w:right w:val="single" w:sz="4" w:space="0" w:color="auto"/>
            </w:tcBorders>
            <w:shd w:val="clear" w:color="auto" w:fill="auto"/>
            <w:vAlign w:val="bottom"/>
            <w:hideMark/>
          </w:tcPr>
          <w:p w14:paraId="21658664"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4EE15BE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3433CD" w:rsidRPr="00A13F63" w14:paraId="4A0D546A" w14:textId="77777777" w:rsidTr="00D457E8">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64D9F259"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15</w:t>
            </w:r>
          </w:p>
        </w:tc>
        <w:tc>
          <w:tcPr>
            <w:tcW w:w="1274" w:type="dxa"/>
            <w:tcBorders>
              <w:top w:val="nil"/>
              <w:left w:val="nil"/>
              <w:bottom w:val="single" w:sz="4" w:space="0" w:color="auto"/>
              <w:right w:val="single" w:sz="4" w:space="0" w:color="auto"/>
            </w:tcBorders>
            <w:shd w:val="clear" w:color="auto" w:fill="auto"/>
            <w:vAlign w:val="bottom"/>
            <w:hideMark/>
          </w:tcPr>
          <w:p w14:paraId="18332B8F"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9232000</w:t>
            </w:r>
          </w:p>
        </w:tc>
        <w:tc>
          <w:tcPr>
            <w:tcW w:w="1685" w:type="dxa"/>
            <w:tcBorders>
              <w:top w:val="nil"/>
              <w:left w:val="nil"/>
              <w:bottom w:val="single" w:sz="4" w:space="0" w:color="auto"/>
              <w:right w:val="single" w:sz="4" w:space="0" w:color="auto"/>
            </w:tcBorders>
            <w:shd w:val="clear" w:color="auto" w:fill="auto"/>
            <w:vAlign w:val="bottom"/>
            <w:hideMark/>
          </w:tcPr>
          <w:p w14:paraId="7E1ABDA6"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Chronic peptic ulcer with </w:t>
            </w:r>
            <w:r>
              <w:rPr>
                <w:rFonts w:ascii="Calibri" w:hAnsi="Calibri" w:cs="Calibri"/>
                <w:color w:val="000000"/>
                <w:szCs w:val="22"/>
                <w:lang w:val="en-GB" w:eastAsia="en-GB"/>
              </w:rPr>
              <w:t>haemorrhage (disorder)</w:t>
            </w:r>
          </w:p>
        </w:tc>
        <w:tc>
          <w:tcPr>
            <w:tcW w:w="689" w:type="dxa"/>
            <w:tcBorders>
              <w:top w:val="nil"/>
              <w:left w:val="nil"/>
              <w:bottom w:val="single" w:sz="4" w:space="0" w:color="auto"/>
              <w:right w:val="single" w:sz="4" w:space="0" w:color="auto"/>
            </w:tcBorders>
            <w:shd w:val="clear" w:color="auto" w:fill="auto"/>
            <w:vAlign w:val="bottom"/>
            <w:hideMark/>
          </w:tcPr>
          <w:p w14:paraId="62EA8C0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5B0BCD93"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2104" w:type="dxa"/>
            <w:tcBorders>
              <w:top w:val="nil"/>
              <w:left w:val="nil"/>
              <w:bottom w:val="single" w:sz="4" w:space="0" w:color="auto"/>
              <w:right w:val="single" w:sz="4" w:space="0" w:color="auto"/>
            </w:tcBorders>
            <w:shd w:val="clear" w:color="auto" w:fill="auto"/>
            <w:vAlign w:val="bottom"/>
            <w:hideMark/>
          </w:tcPr>
          <w:p w14:paraId="6EDA6E18"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second group needed for obstruction?  Yes / second group code Obstruction, obstructed</w:t>
            </w:r>
            <w:r w:rsidRPr="00A13F63">
              <w:rPr>
                <w:rFonts w:ascii="Calibri" w:hAnsi="Calibri" w:cs="Calibri"/>
                <w:color w:val="000000"/>
                <w:szCs w:val="22"/>
                <w:lang w:val="en-GB" w:eastAsia="en-GB"/>
              </w:rPr>
              <w:br/>
              <w:t xml:space="preserve">–  duodenum  K31.5 </w:t>
            </w:r>
            <w:r w:rsidRPr="00A13F63">
              <w:rPr>
                <w:rFonts w:ascii="Calibri" w:hAnsi="Calibri" w:cs="Calibri"/>
                <w:color w:val="000000"/>
                <w:szCs w:val="22"/>
                <w:lang w:val="en-GB" w:eastAsia="en-GB"/>
              </w:rPr>
              <w:br/>
              <w:t>–  stomach NEC  K31.8</w:t>
            </w:r>
          </w:p>
        </w:tc>
        <w:tc>
          <w:tcPr>
            <w:tcW w:w="1327" w:type="dxa"/>
            <w:tcBorders>
              <w:top w:val="nil"/>
              <w:left w:val="nil"/>
              <w:bottom w:val="single" w:sz="4" w:space="0" w:color="auto"/>
              <w:right w:val="single" w:sz="4" w:space="0" w:color="auto"/>
            </w:tcBorders>
            <w:shd w:val="clear" w:color="auto" w:fill="auto"/>
            <w:vAlign w:val="bottom"/>
            <w:hideMark/>
          </w:tcPr>
          <w:p w14:paraId="4CBE8BEC"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49" w:type="dxa"/>
            <w:tcBorders>
              <w:top w:val="nil"/>
              <w:left w:val="nil"/>
              <w:bottom w:val="single" w:sz="4" w:space="0" w:color="auto"/>
              <w:right w:val="single" w:sz="4" w:space="0" w:color="auto"/>
            </w:tcBorders>
            <w:shd w:val="clear" w:color="auto" w:fill="auto"/>
            <w:vAlign w:val="bottom"/>
            <w:hideMark/>
          </w:tcPr>
          <w:p w14:paraId="450ACAA7"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21C9F89A" w14:textId="77777777" w:rsidR="00714DC9" w:rsidRDefault="00714DC9" w:rsidP="00714DC9">
      <w:pPr>
        <w:pStyle w:val="Heading1"/>
        <w:rPr>
          <w:sz w:val="28"/>
          <w:szCs w:val="28"/>
        </w:rPr>
      </w:pPr>
      <w:r>
        <w:rPr>
          <w:sz w:val="28"/>
          <w:szCs w:val="28"/>
        </w:rPr>
        <w:lastRenderedPageBreak/>
        <w:t>Acute periodontitis</w:t>
      </w:r>
      <w:bookmarkEnd w:id="24"/>
    </w:p>
    <w:tbl>
      <w:tblPr>
        <w:tblW w:w="10540" w:type="dxa"/>
        <w:tblInd w:w="93" w:type="dxa"/>
        <w:tblLook w:val="04A0" w:firstRow="1" w:lastRow="0" w:firstColumn="1" w:lastColumn="0" w:noHBand="0" w:noVBand="1"/>
      </w:tblPr>
      <w:tblGrid>
        <w:gridCol w:w="678"/>
        <w:gridCol w:w="1274"/>
        <w:gridCol w:w="1674"/>
        <w:gridCol w:w="689"/>
        <w:gridCol w:w="1334"/>
        <w:gridCol w:w="2038"/>
        <w:gridCol w:w="1327"/>
        <w:gridCol w:w="1526"/>
      </w:tblGrid>
      <w:tr w:rsidR="00714DC9" w:rsidRPr="00A13F63" w14:paraId="740B1193" w14:textId="77777777" w:rsidTr="00501264">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C52FA05"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764E75FE"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74" w:type="dxa"/>
            <w:tcBorders>
              <w:top w:val="single" w:sz="12" w:space="0" w:color="auto"/>
              <w:left w:val="nil"/>
              <w:bottom w:val="single" w:sz="12" w:space="0" w:color="auto"/>
              <w:right w:val="single" w:sz="12" w:space="0" w:color="auto"/>
            </w:tcBorders>
            <w:shd w:val="clear" w:color="auto" w:fill="auto"/>
            <w:vAlign w:val="bottom"/>
            <w:hideMark/>
          </w:tcPr>
          <w:p w14:paraId="3B118BDB"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2B2F30B1"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4C6BD1DD"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038" w:type="dxa"/>
            <w:tcBorders>
              <w:top w:val="single" w:sz="12" w:space="0" w:color="auto"/>
              <w:left w:val="nil"/>
              <w:bottom w:val="single" w:sz="12" w:space="0" w:color="auto"/>
              <w:right w:val="single" w:sz="12" w:space="0" w:color="auto"/>
            </w:tcBorders>
            <w:shd w:val="clear" w:color="auto" w:fill="auto"/>
            <w:vAlign w:val="bottom"/>
            <w:hideMark/>
          </w:tcPr>
          <w:p w14:paraId="5F5EE3C6"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565510A0"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26" w:type="dxa"/>
            <w:tcBorders>
              <w:top w:val="single" w:sz="12" w:space="0" w:color="auto"/>
              <w:left w:val="nil"/>
              <w:bottom w:val="single" w:sz="12" w:space="0" w:color="auto"/>
              <w:right w:val="single" w:sz="12" w:space="0" w:color="auto"/>
            </w:tcBorders>
            <w:shd w:val="clear" w:color="auto" w:fill="auto"/>
            <w:vAlign w:val="bottom"/>
            <w:hideMark/>
          </w:tcPr>
          <w:p w14:paraId="186BA0F8"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714DC9" w:rsidRPr="00A13F63" w14:paraId="2ABF9C31" w14:textId="77777777" w:rsidTr="00501264">
        <w:trPr>
          <w:trHeight w:val="2604"/>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67AE192E"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6</w:t>
            </w:r>
          </w:p>
        </w:tc>
        <w:tc>
          <w:tcPr>
            <w:tcW w:w="1274" w:type="dxa"/>
            <w:tcBorders>
              <w:top w:val="nil"/>
              <w:left w:val="nil"/>
              <w:bottom w:val="single" w:sz="4" w:space="0" w:color="auto"/>
              <w:right w:val="single" w:sz="4" w:space="0" w:color="auto"/>
            </w:tcBorders>
            <w:shd w:val="clear" w:color="auto" w:fill="auto"/>
            <w:vAlign w:val="bottom"/>
            <w:hideMark/>
          </w:tcPr>
          <w:p w14:paraId="1D08DF64"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235010005</w:t>
            </w:r>
          </w:p>
        </w:tc>
        <w:tc>
          <w:tcPr>
            <w:tcW w:w="1674" w:type="dxa"/>
            <w:tcBorders>
              <w:top w:val="nil"/>
              <w:left w:val="nil"/>
              <w:bottom w:val="single" w:sz="4" w:space="0" w:color="auto"/>
              <w:right w:val="single" w:sz="4" w:space="0" w:color="auto"/>
            </w:tcBorders>
            <w:shd w:val="clear" w:color="auto" w:fill="auto"/>
            <w:vAlign w:val="bottom"/>
            <w:hideMark/>
          </w:tcPr>
          <w:p w14:paraId="786EC575"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A</w:t>
            </w:r>
            <w:r w:rsidRPr="00A13F63">
              <w:rPr>
                <w:rFonts w:ascii="Calibri" w:hAnsi="Calibri" w:cs="Calibri"/>
                <w:color w:val="000000"/>
                <w:szCs w:val="22"/>
                <w:lang w:val="en-GB" w:eastAsia="en-GB"/>
              </w:rPr>
              <w:t>cute necrotizing ulcerative periodontitis (disorder)</w:t>
            </w:r>
          </w:p>
        </w:tc>
        <w:tc>
          <w:tcPr>
            <w:tcW w:w="689" w:type="dxa"/>
            <w:tcBorders>
              <w:top w:val="nil"/>
              <w:left w:val="nil"/>
              <w:bottom w:val="single" w:sz="4" w:space="0" w:color="auto"/>
              <w:right w:val="single" w:sz="4" w:space="0" w:color="auto"/>
            </w:tcBorders>
            <w:shd w:val="clear" w:color="auto" w:fill="auto"/>
            <w:vAlign w:val="bottom"/>
            <w:hideMark/>
          </w:tcPr>
          <w:p w14:paraId="4C9A1A4E"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4EF00577"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K05.2</w:t>
            </w:r>
          </w:p>
        </w:tc>
        <w:tc>
          <w:tcPr>
            <w:tcW w:w="2038" w:type="dxa"/>
            <w:tcBorders>
              <w:top w:val="nil"/>
              <w:left w:val="nil"/>
              <w:bottom w:val="single" w:sz="4" w:space="0" w:color="auto"/>
              <w:right w:val="single" w:sz="4" w:space="0" w:color="auto"/>
            </w:tcBorders>
            <w:shd w:val="clear" w:color="auto" w:fill="auto"/>
            <w:vAlign w:val="bottom"/>
            <w:hideMark/>
          </w:tcPr>
          <w:p w14:paraId="690E8BFB"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B</w:t>
            </w:r>
            <w:r w:rsidRPr="00A13F63">
              <w:rPr>
                <w:rFonts w:ascii="Calibri" w:hAnsi="Calibri" w:cs="Calibri"/>
                <w:color w:val="000000"/>
                <w:szCs w:val="22"/>
                <w:lang w:val="en-GB" w:eastAsia="en-GB"/>
              </w:rPr>
              <w:t>est fit for now according to index trail and tabular display</w:t>
            </w:r>
          </w:p>
        </w:tc>
        <w:tc>
          <w:tcPr>
            <w:tcW w:w="1327" w:type="dxa"/>
            <w:tcBorders>
              <w:top w:val="nil"/>
              <w:left w:val="nil"/>
              <w:bottom w:val="single" w:sz="4" w:space="0" w:color="auto"/>
              <w:right w:val="single" w:sz="4" w:space="0" w:color="auto"/>
            </w:tcBorders>
            <w:shd w:val="clear" w:color="auto" w:fill="auto"/>
            <w:vAlign w:val="bottom"/>
            <w:hideMark/>
          </w:tcPr>
          <w:p w14:paraId="6E1D0FA5"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526" w:type="dxa"/>
            <w:tcBorders>
              <w:top w:val="nil"/>
              <w:left w:val="nil"/>
              <w:bottom w:val="single" w:sz="4" w:space="0" w:color="auto"/>
              <w:right w:val="single" w:sz="4" w:space="0" w:color="auto"/>
            </w:tcBorders>
            <w:shd w:val="clear" w:color="auto" w:fill="auto"/>
            <w:vAlign w:val="bottom"/>
            <w:hideMark/>
          </w:tcPr>
          <w:p w14:paraId="6BEE299F"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w:t>
            </w:r>
            <w:r w:rsidRPr="00A13F63">
              <w:rPr>
                <w:rFonts w:ascii="Calibri" w:hAnsi="Calibri" w:cs="Calibri"/>
                <w:color w:val="000000"/>
                <w:szCs w:val="22"/>
                <w:lang w:val="en-GB" w:eastAsia="en-GB"/>
              </w:rPr>
              <w:t xml:space="preserve">ecommend to ICD-10 if acute necrotizing periodontitis be excluded at K05.2 and be treated same as K05.1 and be coded A69.1 + </w:t>
            </w:r>
          </w:p>
        </w:tc>
      </w:tr>
    </w:tbl>
    <w:p w14:paraId="13D7DF24" w14:textId="77777777" w:rsidR="00501264" w:rsidRDefault="00501264" w:rsidP="00501264">
      <w:pPr>
        <w:pStyle w:val="Heading1"/>
        <w:rPr>
          <w:sz w:val="28"/>
          <w:szCs w:val="28"/>
        </w:rPr>
      </w:pPr>
      <w:bookmarkStart w:id="25" w:name="_Toc318987336"/>
      <w:bookmarkStart w:id="26" w:name="_Toc318987329"/>
      <w:r>
        <w:rPr>
          <w:sz w:val="28"/>
          <w:szCs w:val="28"/>
        </w:rPr>
        <w:t>Allergy or sensitivity to food or drink</w:t>
      </w:r>
      <w:bookmarkEnd w:id="25"/>
    </w:p>
    <w:tbl>
      <w:tblPr>
        <w:tblW w:w="10540" w:type="dxa"/>
        <w:tblInd w:w="93" w:type="dxa"/>
        <w:tblLook w:val="04A0" w:firstRow="1" w:lastRow="0" w:firstColumn="1" w:lastColumn="0" w:noHBand="0" w:noVBand="1"/>
      </w:tblPr>
      <w:tblGrid>
        <w:gridCol w:w="678"/>
        <w:gridCol w:w="1274"/>
        <w:gridCol w:w="1659"/>
        <w:gridCol w:w="689"/>
        <w:gridCol w:w="1334"/>
        <w:gridCol w:w="2114"/>
        <w:gridCol w:w="1327"/>
        <w:gridCol w:w="1465"/>
      </w:tblGrid>
      <w:tr w:rsidR="00501264" w:rsidRPr="00A13F63" w14:paraId="22FA9E94" w14:textId="77777777" w:rsidTr="00D06F32">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B982BA9"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77CFEC73"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59" w:type="dxa"/>
            <w:tcBorders>
              <w:top w:val="single" w:sz="12" w:space="0" w:color="auto"/>
              <w:left w:val="nil"/>
              <w:bottom w:val="single" w:sz="12" w:space="0" w:color="auto"/>
              <w:right w:val="single" w:sz="12" w:space="0" w:color="auto"/>
            </w:tcBorders>
            <w:shd w:val="clear" w:color="auto" w:fill="auto"/>
            <w:vAlign w:val="bottom"/>
            <w:hideMark/>
          </w:tcPr>
          <w:p w14:paraId="7EAEF3DB"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18CE10F9"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346DD00A"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114" w:type="dxa"/>
            <w:tcBorders>
              <w:top w:val="single" w:sz="12" w:space="0" w:color="auto"/>
              <w:left w:val="nil"/>
              <w:bottom w:val="single" w:sz="12" w:space="0" w:color="auto"/>
              <w:right w:val="single" w:sz="12" w:space="0" w:color="auto"/>
            </w:tcBorders>
            <w:shd w:val="clear" w:color="auto" w:fill="auto"/>
            <w:vAlign w:val="bottom"/>
            <w:hideMark/>
          </w:tcPr>
          <w:p w14:paraId="73D2D038"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798AE435"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65" w:type="dxa"/>
            <w:tcBorders>
              <w:top w:val="single" w:sz="12" w:space="0" w:color="auto"/>
              <w:left w:val="nil"/>
              <w:bottom w:val="single" w:sz="12" w:space="0" w:color="auto"/>
              <w:right w:val="single" w:sz="12" w:space="0" w:color="auto"/>
            </w:tcBorders>
            <w:shd w:val="clear" w:color="auto" w:fill="auto"/>
            <w:vAlign w:val="bottom"/>
            <w:hideMark/>
          </w:tcPr>
          <w:p w14:paraId="6061CCCC"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501264" w:rsidRPr="00A13F63" w14:paraId="392735FA" w14:textId="77777777" w:rsidTr="00D06F32">
        <w:trPr>
          <w:trHeight w:val="58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03A25FE6"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19</w:t>
            </w:r>
          </w:p>
        </w:tc>
        <w:tc>
          <w:tcPr>
            <w:tcW w:w="1274" w:type="dxa"/>
            <w:tcBorders>
              <w:top w:val="nil"/>
              <w:left w:val="nil"/>
              <w:bottom w:val="single" w:sz="4" w:space="0" w:color="auto"/>
              <w:right w:val="single" w:sz="4" w:space="0" w:color="auto"/>
            </w:tcBorders>
            <w:shd w:val="clear" w:color="auto" w:fill="auto"/>
            <w:vAlign w:val="bottom"/>
            <w:hideMark/>
          </w:tcPr>
          <w:p w14:paraId="07459CA7"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91930004</w:t>
            </w:r>
          </w:p>
        </w:tc>
        <w:tc>
          <w:tcPr>
            <w:tcW w:w="1659" w:type="dxa"/>
            <w:tcBorders>
              <w:top w:val="nil"/>
              <w:left w:val="nil"/>
              <w:bottom w:val="single" w:sz="4" w:space="0" w:color="auto"/>
              <w:right w:val="single" w:sz="4" w:space="0" w:color="auto"/>
            </w:tcBorders>
            <w:shd w:val="clear" w:color="auto" w:fill="auto"/>
            <w:vAlign w:val="bottom"/>
            <w:hideMark/>
          </w:tcPr>
          <w:p w14:paraId="14975896"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Allergy to eggs</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0D2E2286"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3DEF32B7"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Z91.0</w:t>
            </w:r>
          </w:p>
        </w:tc>
        <w:tc>
          <w:tcPr>
            <w:tcW w:w="2114" w:type="dxa"/>
            <w:tcBorders>
              <w:top w:val="nil"/>
              <w:left w:val="nil"/>
              <w:bottom w:val="single" w:sz="4" w:space="0" w:color="auto"/>
              <w:right w:val="single" w:sz="4" w:space="0" w:color="auto"/>
            </w:tcBorders>
            <w:shd w:val="clear" w:color="auto" w:fill="auto"/>
            <w:vAlign w:val="bottom"/>
            <w:hideMark/>
          </w:tcPr>
          <w:p w14:paraId="1C796DA0"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Propensity</w:t>
            </w:r>
            <w:r w:rsidRPr="00A13F63">
              <w:rPr>
                <w:rFonts w:ascii="Calibri" w:hAnsi="Calibri" w:cs="Calibri"/>
                <w:color w:val="000000"/>
                <w:szCs w:val="22"/>
                <w:lang w:val="en-GB" w:eastAsia="en-GB"/>
              </w:rPr>
              <w:t xml:space="preserve"> to allergy is better </w:t>
            </w:r>
          </w:p>
        </w:tc>
        <w:tc>
          <w:tcPr>
            <w:tcW w:w="1327" w:type="dxa"/>
            <w:tcBorders>
              <w:top w:val="nil"/>
              <w:left w:val="nil"/>
              <w:bottom w:val="single" w:sz="4" w:space="0" w:color="auto"/>
              <w:right w:val="single" w:sz="4" w:space="0" w:color="auto"/>
            </w:tcBorders>
            <w:shd w:val="clear" w:color="auto" w:fill="auto"/>
            <w:vAlign w:val="bottom"/>
            <w:hideMark/>
          </w:tcPr>
          <w:p w14:paraId="796F501D"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65" w:type="dxa"/>
            <w:tcBorders>
              <w:top w:val="nil"/>
              <w:left w:val="nil"/>
              <w:bottom w:val="single" w:sz="4" w:space="0" w:color="auto"/>
              <w:right w:val="single" w:sz="4" w:space="0" w:color="auto"/>
            </w:tcBorders>
            <w:shd w:val="clear" w:color="auto" w:fill="auto"/>
            <w:vAlign w:val="bottom"/>
            <w:hideMark/>
          </w:tcPr>
          <w:p w14:paraId="3E616331"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501264" w:rsidRPr="00A13F63" w14:paraId="0344791F" w14:textId="77777777" w:rsidTr="00D06F32">
        <w:trPr>
          <w:trHeight w:val="28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304E963B"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20</w:t>
            </w:r>
          </w:p>
        </w:tc>
        <w:tc>
          <w:tcPr>
            <w:tcW w:w="1274" w:type="dxa"/>
            <w:tcBorders>
              <w:top w:val="nil"/>
              <w:left w:val="nil"/>
              <w:bottom w:val="single" w:sz="4" w:space="0" w:color="auto"/>
              <w:right w:val="single" w:sz="4" w:space="0" w:color="auto"/>
            </w:tcBorders>
            <w:shd w:val="clear" w:color="auto" w:fill="auto"/>
            <w:vAlign w:val="bottom"/>
            <w:hideMark/>
          </w:tcPr>
          <w:p w14:paraId="51E62A2D"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91935009</w:t>
            </w:r>
          </w:p>
        </w:tc>
        <w:tc>
          <w:tcPr>
            <w:tcW w:w="1659" w:type="dxa"/>
            <w:tcBorders>
              <w:top w:val="nil"/>
              <w:left w:val="nil"/>
              <w:bottom w:val="single" w:sz="4" w:space="0" w:color="auto"/>
              <w:right w:val="single" w:sz="4" w:space="0" w:color="auto"/>
            </w:tcBorders>
            <w:shd w:val="clear" w:color="auto" w:fill="auto"/>
            <w:vAlign w:val="bottom"/>
            <w:hideMark/>
          </w:tcPr>
          <w:p w14:paraId="05ECEAE6"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Allergy to peanuts</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6CFC3844"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23078A2E"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Z91.0</w:t>
            </w:r>
          </w:p>
        </w:tc>
        <w:tc>
          <w:tcPr>
            <w:tcW w:w="2114" w:type="dxa"/>
            <w:tcBorders>
              <w:top w:val="nil"/>
              <w:left w:val="nil"/>
              <w:bottom w:val="single" w:sz="4" w:space="0" w:color="auto"/>
              <w:right w:val="single" w:sz="4" w:space="0" w:color="auto"/>
            </w:tcBorders>
            <w:shd w:val="clear" w:color="auto" w:fill="auto"/>
            <w:vAlign w:val="bottom"/>
            <w:hideMark/>
          </w:tcPr>
          <w:p w14:paraId="734CDBC0"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Propensity</w:t>
            </w:r>
            <w:r w:rsidRPr="00A13F63">
              <w:rPr>
                <w:rFonts w:ascii="Calibri" w:hAnsi="Calibri" w:cs="Calibri"/>
                <w:color w:val="000000"/>
                <w:szCs w:val="22"/>
                <w:lang w:val="en-GB" w:eastAsia="en-GB"/>
              </w:rPr>
              <w:t xml:space="preserve"> to allergy is better </w:t>
            </w:r>
          </w:p>
        </w:tc>
        <w:tc>
          <w:tcPr>
            <w:tcW w:w="1327" w:type="dxa"/>
            <w:tcBorders>
              <w:top w:val="nil"/>
              <w:left w:val="nil"/>
              <w:bottom w:val="single" w:sz="4" w:space="0" w:color="auto"/>
              <w:right w:val="single" w:sz="4" w:space="0" w:color="auto"/>
            </w:tcBorders>
            <w:shd w:val="clear" w:color="auto" w:fill="auto"/>
            <w:vAlign w:val="bottom"/>
            <w:hideMark/>
          </w:tcPr>
          <w:p w14:paraId="66975B2B"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65" w:type="dxa"/>
            <w:tcBorders>
              <w:top w:val="nil"/>
              <w:left w:val="nil"/>
              <w:bottom w:val="single" w:sz="4" w:space="0" w:color="auto"/>
              <w:right w:val="single" w:sz="4" w:space="0" w:color="auto"/>
            </w:tcBorders>
            <w:shd w:val="clear" w:color="auto" w:fill="auto"/>
            <w:vAlign w:val="bottom"/>
            <w:hideMark/>
          </w:tcPr>
          <w:p w14:paraId="57917BBA"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501264" w:rsidRPr="00A13F63" w14:paraId="6234F588" w14:textId="77777777" w:rsidTr="00D06F32">
        <w:trPr>
          <w:trHeight w:val="28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74E758F9"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21</w:t>
            </w:r>
          </w:p>
        </w:tc>
        <w:tc>
          <w:tcPr>
            <w:tcW w:w="1274" w:type="dxa"/>
            <w:tcBorders>
              <w:top w:val="nil"/>
              <w:left w:val="nil"/>
              <w:bottom w:val="single" w:sz="4" w:space="0" w:color="auto"/>
              <w:right w:val="single" w:sz="4" w:space="0" w:color="auto"/>
            </w:tcBorders>
            <w:shd w:val="clear" w:color="auto" w:fill="auto"/>
            <w:vAlign w:val="bottom"/>
            <w:hideMark/>
          </w:tcPr>
          <w:p w14:paraId="6A4D49EF"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91937001</w:t>
            </w:r>
          </w:p>
        </w:tc>
        <w:tc>
          <w:tcPr>
            <w:tcW w:w="1659" w:type="dxa"/>
            <w:tcBorders>
              <w:top w:val="nil"/>
              <w:left w:val="nil"/>
              <w:bottom w:val="single" w:sz="4" w:space="0" w:color="auto"/>
              <w:right w:val="single" w:sz="4" w:space="0" w:color="auto"/>
            </w:tcBorders>
            <w:shd w:val="clear" w:color="auto" w:fill="auto"/>
            <w:vAlign w:val="bottom"/>
            <w:hideMark/>
          </w:tcPr>
          <w:p w14:paraId="321A41F2"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Allergy to seafood</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3460BEE0"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7E8768AB"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Z91.0</w:t>
            </w:r>
          </w:p>
        </w:tc>
        <w:tc>
          <w:tcPr>
            <w:tcW w:w="2114" w:type="dxa"/>
            <w:tcBorders>
              <w:top w:val="nil"/>
              <w:left w:val="nil"/>
              <w:bottom w:val="single" w:sz="4" w:space="0" w:color="auto"/>
              <w:right w:val="single" w:sz="4" w:space="0" w:color="auto"/>
            </w:tcBorders>
            <w:shd w:val="clear" w:color="auto" w:fill="auto"/>
            <w:vAlign w:val="bottom"/>
            <w:hideMark/>
          </w:tcPr>
          <w:p w14:paraId="2BC76B66"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Propensity</w:t>
            </w:r>
            <w:r w:rsidRPr="00A13F63">
              <w:rPr>
                <w:rFonts w:ascii="Calibri" w:hAnsi="Calibri" w:cs="Calibri"/>
                <w:color w:val="000000"/>
                <w:szCs w:val="22"/>
                <w:lang w:val="en-GB" w:eastAsia="en-GB"/>
              </w:rPr>
              <w:t xml:space="preserve"> to allergy is better </w:t>
            </w:r>
          </w:p>
        </w:tc>
        <w:tc>
          <w:tcPr>
            <w:tcW w:w="1327" w:type="dxa"/>
            <w:tcBorders>
              <w:top w:val="nil"/>
              <w:left w:val="nil"/>
              <w:bottom w:val="single" w:sz="4" w:space="0" w:color="auto"/>
              <w:right w:val="single" w:sz="4" w:space="0" w:color="auto"/>
            </w:tcBorders>
            <w:shd w:val="clear" w:color="auto" w:fill="auto"/>
            <w:vAlign w:val="bottom"/>
            <w:hideMark/>
          </w:tcPr>
          <w:p w14:paraId="1C6FE486"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65" w:type="dxa"/>
            <w:tcBorders>
              <w:top w:val="nil"/>
              <w:left w:val="nil"/>
              <w:bottom w:val="single" w:sz="4" w:space="0" w:color="auto"/>
              <w:right w:val="single" w:sz="4" w:space="0" w:color="auto"/>
            </w:tcBorders>
            <w:shd w:val="clear" w:color="auto" w:fill="auto"/>
            <w:vAlign w:val="bottom"/>
            <w:hideMark/>
          </w:tcPr>
          <w:p w14:paraId="0B9EB290"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501264" w:rsidRPr="00A13F63" w14:paraId="35EAADF9" w14:textId="77777777" w:rsidTr="00D06F32">
        <w:trPr>
          <w:trHeight w:val="28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24BC5D97"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22</w:t>
            </w:r>
          </w:p>
        </w:tc>
        <w:tc>
          <w:tcPr>
            <w:tcW w:w="1274" w:type="dxa"/>
            <w:tcBorders>
              <w:top w:val="nil"/>
              <w:left w:val="nil"/>
              <w:bottom w:val="single" w:sz="4" w:space="0" w:color="auto"/>
              <w:right w:val="single" w:sz="4" w:space="0" w:color="auto"/>
            </w:tcBorders>
            <w:shd w:val="clear" w:color="auto" w:fill="auto"/>
            <w:vAlign w:val="bottom"/>
            <w:hideMark/>
          </w:tcPr>
          <w:p w14:paraId="695F3502"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15911003</w:t>
            </w:r>
          </w:p>
        </w:tc>
        <w:tc>
          <w:tcPr>
            <w:tcW w:w="1659" w:type="dxa"/>
            <w:tcBorders>
              <w:top w:val="nil"/>
              <w:left w:val="nil"/>
              <w:bottom w:val="single" w:sz="4" w:space="0" w:color="auto"/>
              <w:right w:val="single" w:sz="4" w:space="0" w:color="auto"/>
            </w:tcBorders>
            <w:shd w:val="clear" w:color="auto" w:fill="auto"/>
            <w:vAlign w:val="bottom"/>
            <w:hideMark/>
          </w:tcPr>
          <w:p w14:paraId="04816EB0"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Cow’s milk protein sensitivity</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74800B0F"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6F353655"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Z91.0</w:t>
            </w:r>
          </w:p>
        </w:tc>
        <w:tc>
          <w:tcPr>
            <w:tcW w:w="2114" w:type="dxa"/>
            <w:tcBorders>
              <w:top w:val="nil"/>
              <w:left w:val="nil"/>
              <w:bottom w:val="single" w:sz="4" w:space="0" w:color="auto"/>
              <w:right w:val="single" w:sz="4" w:space="0" w:color="auto"/>
            </w:tcBorders>
            <w:shd w:val="clear" w:color="auto" w:fill="auto"/>
            <w:vAlign w:val="bottom"/>
            <w:hideMark/>
          </w:tcPr>
          <w:p w14:paraId="67724CB1"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Propensity</w:t>
            </w:r>
            <w:r w:rsidRPr="00A13F63">
              <w:rPr>
                <w:rFonts w:ascii="Calibri" w:hAnsi="Calibri" w:cs="Calibri"/>
                <w:color w:val="000000"/>
                <w:szCs w:val="22"/>
                <w:lang w:val="en-GB" w:eastAsia="en-GB"/>
              </w:rPr>
              <w:t xml:space="preserve"> to allergy is better </w:t>
            </w:r>
          </w:p>
        </w:tc>
        <w:tc>
          <w:tcPr>
            <w:tcW w:w="1327" w:type="dxa"/>
            <w:tcBorders>
              <w:top w:val="nil"/>
              <w:left w:val="nil"/>
              <w:bottom w:val="single" w:sz="4" w:space="0" w:color="auto"/>
              <w:right w:val="single" w:sz="4" w:space="0" w:color="auto"/>
            </w:tcBorders>
            <w:shd w:val="clear" w:color="auto" w:fill="auto"/>
            <w:vAlign w:val="bottom"/>
            <w:hideMark/>
          </w:tcPr>
          <w:p w14:paraId="26F51F35"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65" w:type="dxa"/>
            <w:tcBorders>
              <w:top w:val="nil"/>
              <w:left w:val="nil"/>
              <w:bottom w:val="single" w:sz="4" w:space="0" w:color="auto"/>
              <w:right w:val="single" w:sz="4" w:space="0" w:color="auto"/>
            </w:tcBorders>
            <w:shd w:val="clear" w:color="auto" w:fill="auto"/>
            <w:vAlign w:val="bottom"/>
            <w:hideMark/>
          </w:tcPr>
          <w:p w14:paraId="24BB063A"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r w:rsidR="00501264" w:rsidRPr="00A13F63" w14:paraId="6DED5908" w14:textId="77777777" w:rsidTr="00D06F32">
        <w:trPr>
          <w:trHeight w:val="28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0720E734"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23</w:t>
            </w:r>
          </w:p>
        </w:tc>
        <w:tc>
          <w:tcPr>
            <w:tcW w:w="1274" w:type="dxa"/>
            <w:tcBorders>
              <w:top w:val="nil"/>
              <w:left w:val="nil"/>
              <w:bottom w:val="single" w:sz="4" w:space="0" w:color="auto"/>
              <w:right w:val="single" w:sz="4" w:space="0" w:color="auto"/>
            </w:tcBorders>
            <w:shd w:val="clear" w:color="auto" w:fill="auto"/>
            <w:vAlign w:val="bottom"/>
            <w:hideMark/>
          </w:tcPr>
          <w:p w14:paraId="14525CC8"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25868003</w:t>
            </w:r>
          </w:p>
        </w:tc>
        <w:tc>
          <w:tcPr>
            <w:tcW w:w="1659" w:type="dxa"/>
            <w:tcBorders>
              <w:top w:val="nil"/>
              <w:left w:val="nil"/>
              <w:bottom w:val="single" w:sz="4" w:space="0" w:color="auto"/>
              <w:right w:val="single" w:sz="4" w:space="0" w:color="auto"/>
            </w:tcBorders>
            <w:shd w:val="clear" w:color="auto" w:fill="auto"/>
            <w:vAlign w:val="bottom"/>
            <w:hideMark/>
          </w:tcPr>
          <w:p w14:paraId="36BE228C"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Soy protein sensitivity</w:t>
            </w:r>
            <w:r>
              <w:rPr>
                <w:rFonts w:ascii="Calibri" w:hAnsi="Calibri" w:cs="Calibri"/>
                <w:color w:val="000000"/>
                <w:szCs w:val="22"/>
                <w:lang w:val="en-GB" w:eastAsia="en-GB"/>
              </w:rPr>
              <w:t xml:space="preserve"> (disorder)</w:t>
            </w:r>
          </w:p>
        </w:tc>
        <w:tc>
          <w:tcPr>
            <w:tcW w:w="689" w:type="dxa"/>
            <w:tcBorders>
              <w:top w:val="nil"/>
              <w:left w:val="nil"/>
              <w:bottom w:val="single" w:sz="4" w:space="0" w:color="auto"/>
              <w:right w:val="single" w:sz="4" w:space="0" w:color="auto"/>
            </w:tcBorders>
            <w:shd w:val="clear" w:color="auto" w:fill="auto"/>
            <w:vAlign w:val="bottom"/>
            <w:hideMark/>
          </w:tcPr>
          <w:p w14:paraId="3740300C"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3480185F"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Z91.0</w:t>
            </w:r>
          </w:p>
        </w:tc>
        <w:tc>
          <w:tcPr>
            <w:tcW w:w="2114" w:type="dxa"/>
            <w:tcBorders>
              <w:top w:val="nil"/>
              <w:left w:val="nil"/>
              <w:bottom w:val="single" w:sz="4" w:space="0" w:color="auto"/>
              <w:right w:val="single" w:sz="4" w:space="0" w:color="auto"/>
            </w:tcBorders>
            <w:shd w:val="clear" w:color="auto" w:fill="auto"/>
            <w:vAlign w:val="bottom"/>
            <w:hideMark/>
          </w:tcPr>
          <w:p w14:paraId="3133D073"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Propensity</w:t>
            </w:r>
            <w:r w:rsidRPr="00A13F63">
              <w:rPr>
                <w:rFonts w:ascii="Calibri" w:hAnsi="Calibri" w:cs="Calibri"/>
                <w:color w:val="000000"/>
                <w:szCs w:val="22"/>
                <w:lang w:val="en-GB" w:eastAsia="en-GB"/>
              </w:rPr>
              <w:t xml:space="preserve"> to allergy is better </w:t>
            </w:r>
          </w:p>
        </w:tc>
        <w:tc>
          <w:tcPr>
            <w:tcW w:w="1327" w:type="dxa"/>
            <w:tcBorders>
              <w:top w:val="nil"/>
              <w:left w:val="nil"/>
              <w:bottom w:val="single" w:sz="4" w:space="0" w:color="auto"/>
              <w:right w:val="single" w:sz="4" w:space="0" w:color="auto"/>
            </w:tcBorders>
            <w:shd w:val="clear" w:color="auto" w:fill="auto"/>
            <w:vAlign w:val="bottom"/>
            <w:hideMark/>
          </w:tcPr>
          <w:p w14:paraId="2BD0A0BF"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65" w:type="dxa"/>
            <w:tcBorders>
              <w:top w:val="nil"/>
              <w:left w:val="nil"/>
              <w:bottom w:val="single" w:sz="4" w:space="0" w:color="auto"/>
              <w:right w:val="single" w:sz="4" w:space="0" w:color="auto"/>
            </w:tcBorders>
            <w:shd w:val="clear" w:color="auto" w:fill="auto"/>
            <w:vAlign w:val="bottom"/>
            <w:hideMark/>
          </w:tcPr>
          <w:p w14:paraId="7DB39879"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457D8A82" w14:textId="77777777" w:rsidR="00D06F32" w:rsidRDefault="00D06F32" w:rsidP="00D06F32">
      <w:pPr>
        <w:pStyle w:val="Heading1"/>
        <w:rPr>
          <w:sz w:val="28"/>
          <w:szCs w:val="28"/>
        </w:rPr>
      </w:pPr>
      <w:bookmarkStart w:id="27" w:name="_Toc318987338"/>
      <w:r>
        <w:rPr>
          <w:sz w:val="28"/>
          <w:szCs w:val="28"/>
        </w:rPr>
        <w:t>Bacterial conjunctivitis</w:t>
      </w:r>
      <w:bookmarkEnd w:id="27"/>
    </w:p>
    <w:tbl>
      <w:tblPr>
        <w:tblW w:w="10540" w:type="dxa"/>
        <w:tblInd w:w="93" w:type="dxa"/>
        <w:tblLook w:val="04A0" w:firstRow="1" w:lastRow="0" w:firstColumn="1" w:lastColumn="0" w:noHBand="0" w:noVBand="1"/>
      </w:tblPr>
      <w:tblGrid>
        <w:gridCol w:w="678"/>
        <w:gridCol w:w="1274"/>
        <w:gridCol w:w="1694"/>
        <w:gridCol w:w="689"/>
        <w:gridCol w:w="1334"/>
        <w:gridCol w:w="2108"/>
        <w:gridCol w:w="1327"/>
        <w:gridCol w:w="1436"/>
      </w:tblGrid>
      <w:tr w:rsidR="00D06F32" w:rsidRPr="00A13F63" w14:paraId="101B0C78" w14:textId="77777777" w:rsidTr="009A5D3F">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7C3767C7"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7495333A"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94" w:type="dxa"/>
            <w:tcBorders>
              <w:top w:val="single" w:sz="12" w:space="0" w:color="auto"/>
              <w:left w:val="nil"/>
              <w:bottom w:val="single" w:sz="12" w:space="0" w:color="auto"/>
              <w:right w:val="single" w:sz="12" w:space="0" w:color="auto"/>
            </w:tcBorders>
            <w:shd w:val="clear" w:color="auto" w:fill="auto"/>
            <w:vAlign w:val="bottom"/>
            <w:hideMark/>
          </w:tcPr>
          <w:p w14:paraId="1ADB34AE"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6680AD62"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71886EF3"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108" w:type="dxa"/>
            <w:tcBorders>
              <w:top w:val="single" w:sz="12" w:space="0" w:color="auto"/>
              <w:left w:val="nil"/>
              <w:bottom w:val="single" w:sz="12" w:space="0" w:color="auto"/>
              <w:right w:val="single" w:sz="12" w:space="0" w:color="auto"/>
            </w:tcBorders>
            <w:shd w:val="clear" w:color="auto" w:fill="auto"/>
            <w:vAlign w:val="bottom"/>
            <w:hideMark/>
          </w:tcPr>
          <w:p w14:paraId="1A156521"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41D5586A"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36" w:type="dxa"/>
            <w:tcBorders>
              <w:top w:val="single" w:sz="12" w:space="0" w:color="auto"/>
              <w:left w:val="nil"/>
              <w:bottom w:val="single" w:sz="12" w:space="0" w:color="auto"/>
              <w:right w:val="single" w:sz="12" w:space="0" w:color="auto"/>
            </w:tcBorders>
            <w:shd w:val="clear" w:color="auto" w:fill="auto"/>
            <w:vAlign w:val="bottom"/>
            <w:hideMark/>
          </w:tcPr>
          <w:p w14:paraId="30ADA18B" w14:textId="77777777" w:rsidR="00D06F32" w:rsidRPr="00A13F63" w:rsidRDefault="00D06F32"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D06F32" w:rsidRPr="00A13F63" w14:paraId="52340DBC" w14:textId="77777777" w:rsidTr="009A5D3F">
        <w:trPr>
          <w:trHeight w:val="876"/>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78BA0931"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lastRenderedPageBreak/>
              <w:t>25</w:t>
            </w:r>
          </w:p>
        </w:tc>
        <w:tc>
          <w:tcPr>
            <w:tcW w:w="1274" w:type="dxa"/>
            <w:tcBorders>
              <w:top w:val="nil"/>
              <w:left w:val="nil"/>
              <w:bottom w:val="single" w:sz="4" w:space="0" w:color="auto"/>
              <w:right w:val="single" w:sz="4" w:space="0" w:color="auto"/>
            </w:tcBorders>
            <w:shd w:val="clear" w:color="auto" w:fill="auto"/>
            <w:vAlign w:val="bottom"/>
            <w:hideMark/>
          </w:tcPr>
          <w:p w14:paraId="13FFA672"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128350005</w:t>
            </w:r>
          </w:p>
        </w:tc>
        <w:tc>
          <w:tcPr>
            <w:tcW w:w="1694" w:type="dxa"/>
            <w:tcBorders>
              <w:top w:val="nil"/>
              <w:left w:val="nil"/>
              <w:bottom w:val="single" w:sz="4" w:space="0" w:color="auto"/>
              <w:right w:val="single" w:sz="4" w:space="0" w:color="auto"/>
            </w:tcBorders>
            <w:shd w:val="clear" w:color="auto" w:fill="auto"/>
            <w:vAlign w:val="bottom"/>
            <w:hideMark/>
          </w:tcPr>
          <w:p w14:paraId="51A130D0"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Bacterial conjunctivitis (disorder)</w:t>
            </w:r>
          </w:p>
        </w:tc>
        <w:tc>
          <w:tcPr>
            <w:tcW w:w="689" w:type="dxa"/>
            <w:tcBorders>
              <w:top w:val="nil"/>
              <w:left w:val="nil"/>
              <w:bottom w:val="single" w:sz="4" w:space="0" w:color="auto"/>
              <w:right w:val="single" w:sz="4" w:space="0" w:color="auto"/>
            </w:tcBorders>
            <w:shd w:val="clear" w:color="auto" w:fill="auto"/>
            <w:vAlign w:val="bottom"/>
            <w:hideMark/>
          </w:tcPr>
          <w:p w14:paraId="2FDA8DC1"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6E7CF80E"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B99 - H13.1</w:t>
            </w:r>
          </w:p>
        </w:tc>
        <w:tc>
          <w:tcPr>
            <w:tcW w:w="2108" w:type="dxa"/>
            <w:tcBorders>
              <w:top w:val="nil"/>
              <w:left w:val="nil"/>
              <w:bottom w:val="single" w:sz="4" w:space="0" w:color="auto"/>
              <w:right w:val="single" w:sz="4" w:space="0" w:color="auto"/>
            </w:tcBorders>
            <w:shd w:val="clear" w:color="auto" w:fill="auto"/>
            <w:vAlign w:val="bottom"/>
            <w:hideMark/>
          </w:tcPr>
          <w:p w14:paraId="4B453436" w14:textId="77777777" w:rsidR="00D06F32" w:rsidRPr="00A13F63" w:rsidRDefault="00D06F32"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following index conj</w:t>
            </w:r>
            <w:r w:rsidRPr="00A13F63">
              <w:rPr>
                <w:rFonts w:ascii="Calibri" w:hAnsi="Calibri" w:cs="Calibri"/>
                <w:color w:val="000000"/>
                <w:szCs w:val="22"/>
                <w:lang w:val="en-GB" w:eastAsia="en-GB"/>
              </w:rPr>
              <w:t>un</w:t>
            </w:r>
            <w:r>
              <w:rPr>
                <w:rFonts w:ascii="Calibri" w:hAnsi="Calibri" w:cs="Calibri"/>
                <w:color w:val="000000"/>
                <w:szCs w:val="22"/>
                <w:lang w:val="en-GB" w:eastAsia="en-GB"/>
              </w:rPr>
              <w:t>c</w:t>
            </w:r>
            <w:r w:rsidRPr="00A13F63">
              <w:rPr>
                <w:rFonts w:ascii="Calibri" w:hAnsi="Calibri" w:cs="Calibri"/>
                <w:color w:val="000000"/>
                <w:szCs w:val="22"/>
                <w:lang w:val="en-GB" w:eastAsia="en-GB"/>
              </w:rPr>
              <w:t>tivitis, infectious</w:t>
            </w:r>
          </w:p>
        </w:tc>
        <w:tc>
          <w:tcPr>
            <w:tcW w:w="1327" w:type="dxa"/>
            <w:tcBorders>
              <w:top w:val="nil"/>
              <w:left w:val="nil"/>
              <w:bottom w:val="single" w:sz="4" w:space="0" w:color="auto"/>
              <w:right w:val="single" w:sz="4" w:space="0" w:color="auto"/>
            </w:tcBorders>
            <w:shd w:val="clear" w:color="auto" w:fill="auto"/>
            <w:vAlign w:val="bottom"/>
            <w:hideMark/>
          </w:tcPr>
          <w:p w14:paraId="38F0D0A9"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36" w:type="dxa"/>
            <w:tcBorders>
              <w:top w:val="nil"/>
              <w:left w:val="nil"/>
              <w:bottom w:val="single" w:sz="4" w:space="0" w:color="auto"/>
              <w:right w:val="single" w:sz="4" w:space="0" w:color="auto"/>
            </w:tcBorders>
            <w:shd w:val="clear" w:color="auto" w:fill="auto"/>
            <w:vAlign w:val="bottom"/>
            <w:hideMark/>
          </w:tcPr>
          <w:p w14:paraId="0981C375" w14:textId="77777777" w:rsidR="00D06F32" w:rsidRPr="00A13F63" w:rsidRDefault="00D06F32"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31FFC1E9" w14:textId="77777777" w:rsidR="009A5D3F" w:rsidRDefault="009A5D3F" w:rsidP="009A5D3F">
      <w:pPr>
        <w:pStyle w:val="Heading1"/>
        <w:rPr>
          <w:sz w:val="28"/>
          <w:szCs w:val="28"/>
        </w:rPr>
      </w:pPr>
      <w:r>
        <w:rPr>
          <w:sz w:val="28"/>
          <w:szCs w:val="28"/>
        </w:rPr>
        <w:t>Cellular atypia due to antineoplastic agent</w:t>
      </w:r>
    </w:p>
    <w:p w14:paraId="3BBECE9A" w14:textId="77777777" w:rsidR="009A5D3F" w:rsidRDefault="009A5D3F" w:rsidP="009A5D3F">
      <w:pPr>
        <w:spacing w:line="240" w:lineRule="auto"/>
      </w:pPr>
    </w:p>
    <w:tbl>
      <w:tblPr>
        <w:tblW w:w="10540" w:type="dxa"/>
        <w:tblInd w:w="93" w:type="dxa"/>
        <w:tblLook w:val="04A0" w:firstRow="1" w:lastRow="0" w:firstColumn="1" w:lastColumn="0" w:noHBand="0" w:noVBand="1"/>
      </w:tblPr>
      <w:tblGrid>
        <w:gridCol w:w="678"/>
        <w:gridCol w:w="1274"/>
        <w:gridCol w:w="1715"/>
        <w:gridCol w:w="689"/>
        <w:gridCol w:w="1334"/>
        <w:gridCol w:w="2079"/>
        <w:gridCol w:w="1327"/>
        <w:gridCol w:w="1444"/>
      </w:tblGrid>
      <w:tr w:rsidR="009A5D3F" w:rsidRPr="006C0C79" w14:paraId="4D2AC66B"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2208C450"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455FE6C9"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0B258FEE"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3B0F47F2"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5447E861"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65AAA66E"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5EBFB7F4"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7C00FE5A" w14:textId="77777777" w:rsidR="009A5D3F" w:rsidRPr="006C0C79" w:rsidRDefault="009A5D3F"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SPECIAL ACTION</w:t>
            </w:r>
          </w:p>
        </w:tc>
      </w:tr>
      <w:tr w:rsidR="009A5D3F" w:rsidRPr="006C0C79" w14:paraId="53A58E7F" w14:textId="77777777" w:rsidTr="00D457E8">
        <w:trPr>
          <w:trHeight w:val="588"/>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7D0ADD4B" w14:textId="77777777" w:rsidR="009A5D3F" w:rsidRPr="006C0C79" w:rsidRDefault="009A5D3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30</w:t>
            </w:r>
          </w:p>
        </w:tc>
        <w:tc>
          <w:tcPr>
            <w:tcW w:w="1180" w:type="dxa"/>
            <w:tcBorders>
              <w:top w:val="nil"/>
              <w:left w:val="nil"/>
              <w:bottom w:val="single" w:sz="4" w:space="0" w:color="auto"/>
              <w:right w:val="single" w:sz="4" w:space="0" w:color="auto"/>
            </w:tcBorders>
            <w:shd w:val="clear" w:color="auto" w:fill="auto"/>
            <w:vAlign w:val="bottom"/>
            <w:hideMark/>
          </w:tcPr>
          <w:p w14:paraId="24D89210" w14:textId="77777777" w:rsidR="009A5D3F" w:rsidRPr="006C0C79" w:rsidRDefault="009A5D3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446468007</w:t>
            </w:r>
          </w:p>
        </w:tc>
        <w:tc>
          <w:tcPr>
            <w:tcW w:w="1780" w:type="dxa"/>
            <w:tcBorders>
              <w:top w:val="nil"/>
              <w:left w:val="nil"/>
              <w:bottom w:val="single" w:sz="4" w:space="0" w:color="auto"/>
              <w:right w:val="single" w:sz="4" w:space="0" w:color="auto"/>
            </w:tcBorders>
            <w:shd w:val="clear" w:color="auto" w:fill="auto"/>
            <w:vAlign w:val="bottom"/>
            <w:hideMark/>
          </w:tcPr>
          <w:p w14:paraId="2368478E" w14:textId="77777777" w:rsidR="009A5D3F" w:rsidRPr="006C0C79" w:rsidRDefault="009A5D3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Cellular atypia due to antineoplastic agent (disorder)</w:t>
            </w:r>
          </w:p>
        </w:tc>
        <w:tc>
          <w:tcPr>
            <w:tcW w:w="660" w:type="dxa"/>
            <w:tcBorders>
              <w:top w:val="nil"/>
              <w:left w:val="nil"/>
              <w:bottom w:val="single" w:sz="4" w:space="0" w:color="auto"/>
              <w:right w:val="single" w:sz="4" w:space="0" w:color="auto"/>
            </w:tcBorders>
            <w:shd w:val="clear" w:color="auto" w:fill="auto"/>
            <w:vAlign w:val="bottom"/>
            <w:hideMark/>
          </w:tcPr>
          <w:p w14:paraId="728DE0F5" w14:textId="77777777" w:rsidR="009A5D3F" w:rsidRPr="006C0C79" w:rsidRDefault="009A5D3F"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47FC170E" w14:textId="77777777" w:rsidR="009A5D3F" w:rsidRDefault="009A5D3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R89.6</w:t>
            </w:r>
          </w:p>
          <w:p w14:paraId="2D0D5E43" w14:textId="77777777" w:rsidR="009A5D3F" w:rsidRPr="006C0C79" w:rsidRDefault="009A5D3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Y43.3</w:t>
            </w:r>
          </w:p>
        </w:tc>
        <w:tc>
          <w:tcPr>
            <w:tcW w:w="2300" w:type="dxa"/>
            <w:tcBorders>
              <w:top w:val="nil"/>
              <w:left w:val="nil"/>
              <w:bottom w:val="single" w:sz="4" w:space="0" w:color="auto"/>
              <w:right w:val="single" w:sz="4" w:space="0" w:color="auto"/>
            </w:tcBorders>
            <w:shd w:val="clear" w:color="auto" w:fill="auto"/>
            <w:vAlign w:val="bottom"/>
            <w:hideMark/>
          </w:tcPr>
          <w:p w14:paraId="74E5F293" w14:textId="77777777" w:rsidR="009A5D3F" w:rsidRPr="006C0C79" w:rsidRDefault="009A5D3F"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c>
          <w:tcPr>
            <w:tcW w:w="1220" w:type="dxa"/>
            <w:tcBorders>
              <w:top w:val="nil"/>
              <w:left w:val="nil"/>
              <w:bottom w:val="single" w:sz="4" w:space="0" w:color="auto"/>
              <w:right w:val="single" w:sz="4" w:space="0" w:color="auto"/>
            </w:tcBorders>
            <w:shd w:val="clear" w:color="auto" w:fill="auto"/>
            <w:vAlign w:val="bottom"/>
            <w:hideMark/>
          </w:tcPr>
          <w:p w14:paraId="3497E11F" w14:textId="77777777" w:rsidR="009A5D3F" w:rsidRPr="006C0C79" w:rsidRDefault="009A5D3F"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41A43582" w14:textId="77777777" w:rsidR="009A5D3F" w:rsidRPr="006C0C79" w:rsidRDefault="009A5D3F"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r>
    </w:tbl>
    <w:p w14:paraId="115888EA" w14:textId="77777777" w:rsidR="00714DC9" w:rsidRDefault="00714DC9" w:rsidP="00714DC9">
      <w:pPr>
        <w:pStyle w:val="Heading1"/>
        <w:rPr>
          <w:sz w:val="28"/>
          <w:szCs w:val="28"/>
        </w:rPr>
      </w:pPr>
      <w:r>
        <w:rPr>
          <w:sz w:val="28"/>
          <w:szCs w:val="28"/>
        </w:rPr>
        <w:t>Drug induced purpura</w:t>
      </w:r>
      <w:bookmarkEnd w:id="26"/>
    </w:p>
    <w:tbl>
      <w:tblPr>
        <w:tblW w:w="10540" w:type="dxa"/>
        <w:tblInd w:w="93" w:type="dxa"/>
        <w:tblLook w:val="04A0" w:firstRow="1" w:lastRow="0" w:firstColumn="1" w:lastColumn="0" w:noHBand="0" w:noVBand="1"/>
      </w:tblPr>
      <w:tblGrid>
        <w:gridCol w:w="678"/>
        <w:gridCol w:w="1274"/>
        <w:gridCol w:w="1131"/>
        <w:gridCol w:w="689"/>
        <w:gridCol w:w="1334"/>
        <w:gridCol w:w="2222"/>
        <w:gridCol w:w="1327"/>
        <w:gridCol w:w="1885"/>
      </w:tblGrid>
      <w:tr w:rsidR="00714DC9" w:rsidRPr="00A13F63" w14:paraId="22DB9CEF" w14:textId="77777777" w:rsidTr="00D457E8">
        <w:trPr>
          <w:trHeight w:val="600"/>
        </w:trPr>
        <w:tc>
          <w:tcPr>
            <w:tcW w:w="575"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0C892645"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73" w:type="dxa"/>
            <w:tcBorders>
              <w:top w:val="single" w:sz="12" w:space="0" w:color="auto"/>
              <w:left w:val="nil"/>
              <w:bottom w:val="single" w:sz="12" w:space="0" w:color="auto"/>
              <w:right w:val="single" w:sz="12" w:space="0" w:color="auto"/>
            </w:tcBorders>
            <w:shd w:val="clear" w:color="auto" w:fill="auto"/>
            <w:vAlign w:val="bottom"/>
            <w:hideMark/>
          </w:tcPr>
          <w:p w14:paraId="048DCD75"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16" w:type="dxa"/>
            <w:tcBorders>
              <w:top w:val="single" w:sz="12" w:space="0" w:color="auto"/>
              <w:left w:val="nil"/>
              <w:bottom w:val="single" w:sz="12" w:space="0" w:color="auto"/>
              <w:right w:val="single" w:sz="12" w:space="0" w:color="auto"/>
            </w:tcBorders>
            <w:shd w:val="clear" w:color="auto" w:fill="auto"/>
            <w:vAlign w:val="bottom"/>
            <w:hideMark/>
          </w:tcPr>
          <w:p w14:paraId="4F0FB14F"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49" w:type="dxa"/>
            <w:tcBorders>
              <w:top w:val="single" w:sz="12" w:space="0" w:color="auto"/>
              <w:left w:val="nil"/>
              <w:bottom w:val="single" w:sz="12" w:space="0" w:color="auto"/>
              <w:right w:val="single" w:sz="12" w:space="0" w:color="auto"/>
            </w:tcBorders>
            <w:shd w:val="clear" w:color="auto" w:fill="auto"/>
            <w:vAlign w:val="bottom"/>
            <w:hideMark/>
          </w:tcPr>
          <w:p w14:paraId="2811F932"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33" w:type="dxa"/>
            <w:tcBorders>
              <w:top w:val="single" w:sz="12" w:space="0" w:color="auto"/>
              <w:left w:val="nil"/>
              <w:bottom w:val="single" w:sz="12" w:space="0" w:color="auto"/>
              <w:right w:val="single" w:sz="12" w:space="0" w:color="auto"/>
            </w:tcBorders>
            <w:shd w:val="clear" w:color="auto" w:fill="auto"/>
            <w:vAlign w:val="bottom"/>
            <w:hideMark/>
          </w:tcPr>
          <w:p w14:paraId="5491B04E"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281" w:type="dxa"/>
            <w:tcBorders>
              <w:top w:val="single" w:sz="12" w:space="0" w:color="auto"/>
              <w:left w:val="nil"/>
              <w:bottom w:val="single" w:sz="12" w:space="0" w:color="auto"/>
              <w:right w:val="single" w:sz="12" w:space="0" w:color="auto"/>
            </w:tcBorders>
            <w:shd w:val="clear" w:color="auto" w:fill="auto"/>
            <w:vAlign w:val="bottom"/>
            <w:hideMark/>
          </w:tcPr>
          <w:p w14:paraId="74258290"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14" w:type="dxa"/>
            <w:tcBorders>
              <w:top w:val="single" w:sz="12" w:space="0" w:color="auto"/>
              <w:left w:val="nil"/>
              <w:bottom w:val="single" w:sz="12" w:space="0" w:color="auto"/>
              <w:right w:val="single" w:sz="12" w:space="0" w:color="auto"/>
            </w:tcBorders>
            <w:shd w:val="clear" w:color="auto" w:fill="auto"/>
            <w:vAlign w:val="bottom"/>
            <w:hideMark/>
          </w:tcPr>
          <w:p w14:paraId="5E0ED389"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699" w:type="dxa"/>
            <w:tcBorders>
              <w:top w:val="single" w:sz="12" w:space="0" w:color="auto"/>
              <w:left w:val="nil"/>
              <w:bottom w:val="single" w:sz="12" w:space="0" w:color="auto"/>
              <w:right w:val="single" w:sz="12" w:space="0" w:color="auto"/>
            </w:tcBorders>
            <w:shd w:val="clear" w:color="auto" w:fill="auto"/>
            <w:vAlign w:val="bottom"/>
            <w:hideMark/>
          </w:tcPr>
          <w:p w14:paraId="79D6071B"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714DC9" w:rsidRPr="00A13F63" w14:paraId="40EFBE4B" w14:textId="77777777" w:rsidTr="00D457E8">
        <w:trPr>
          <w:trHeight w:val="3048"/>
        </w:trPr>
        <w:tc>
          <w:tcPr>
            <w:tcW w:w="575" w:type="dxa"/>
            <w:tcBorders>
              <w:top w:val="nil"/>
              <w:left w:val="single" w:sz="4" w:space="0" w:color="auto"/>
              <w:bottom w:val="single" w:sz="4" w:space="0" w:color="auto"/>
              <w:right w:val="single" w:sz="4" w:space="0" w:color="auto"/>
            </w:tcBorders>
            <w:shd w:val="clear" w:color="auto" w:fill="auto"/>
            <w:vAlign w:val="bottom"/>
            <w:hideMark/>
          </w:tcPr>
          <w:p w14:paraId="5E2035B1"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7</w:t>
            </w:r>
          </w:p>
        </w:tc>
        <w:tc>
          <w:tcPr>
            <w:tcW w:w="1173" w:type="dxa"/>
            <w:tcBorders>
              <w:top w:val="nil"/>
              <w:left w:val="nil"/>
              <w:bottom w:val="single" w:sz="4" w:space="0" w:color="auto"/>
              <w:right w:val="single" w:sz="4" w:space="0" w:color="auto"/>
            </w:tcBorders>
            <w:shd w:val="clear" w:color="auto" w:fill="auto"/>
            <w:vAlign w:val="bottom"/>
            <w:hideMark/>
          </w:tcPr>
          <w:p w14:paraId="14B8C256"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109957002</w:t>
            </w:r>
          </w:p>
        </w:tc>
        <w:tc>
          <w:tcPr>
            <w:tcW w:w="1716" w:type="dxa"/>
            <w:tcBorders>
              <w:top w:val="nil"/>
              <w:left w:val="nil"/>
              <w:bottom w:val="single" w:sz="4" w:space="0" w:color="auto"/>
              <w:right w:val="single" w:sz="4" w:space="0" w:color="auto"/>
            </w:tcBorders>
            <w:shd w:val="clear" w:color="auto" w:fill="auto"/>
            <w:vAlign w:val="bottom"/>
            <w:hideMark/>
          </w:tcPr>
          <w:p w14:paraId="0F041A76"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Drug induced purpura </w:t>
            </w:r>
            <w:r>
              <w:rPr>
                <w:rFonts w:ascii="Calibri" w:hAnsi="Calibri" w:cs="Calibri"/>
                <w:color w:val="000000"/>
                <w:szCs w:val="22"/>
                <w:lang w:val="en-GB" w:eastAsia="en-GB"/>
              </w:rPr>
              <w:t>(disorder)</w:t>
            </w:r>
          </w:p>
        </w:tc>
        <w:tc>
          <w:tcPr>
            <w:tcW w:w="649" w:type="dxa"/>
            <w:tcBorders>
              <w:top w:val="nil"/>
              <w:left w:val="nil"/>
              <w:bottom w:val="single" w:sz="4" w:space="0" w:color="auto"/>
              <w:right w:val="single" w:sz="4" w:space="0" w:color="auto"/>
            </w:tcBorders>
            <w:shd w:val="clear" w:color="auto" w:fill="auto"/>
            <w:vAlign w:val="bottom"/>
            <w:hideMark/>
          </w:tcPr>
          <w:p w14:paraId="2B77E3B4"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233" w:type="dxa"/>
            <w:tcBorders>
              <w:top w:val="nil"/>
              <w:left w:val="nil"/>
              <w:bottom w:val="single" w:sz="4" w:space="0" w:color="auto"/>
              <w:right w:val="single" w:sz="4" w:space="0" w:color="auto"/>
            </w:tcBorders>
            <w:shd w:val="clear" w:color="auto" w:fill="auto"/>
            <w:vAlign w:val="bottom"/>
            <w:hideMark/>
          </w:tcPr>
          <w:p w14:paraId="31674B21"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D69.2</w:t>
            </w:r>
          </w:p>
        </w:tc>
        <w:tc>
          <w:tcPr>
            <w:tcW w:w="2281" w:type="dxa"/>
            <w:tcBorders>
              <w:top w:val="nil"/>
              <w:left w:val="nil"/>
              <w:bottom w:val="single" w:sz="4" w:space="0" w:color="auto"/>
              <w:right w:val="single" w:sz="4" w:space="0" w:color="auto"/>
            </w:tcBorders>
            <w:shd w:val="clear" w:color="auto" w:fill="auto"/>
            <w:vAlign w:val="bottom"/>
            <w:hideMark/>
          </w:tcPr>
          <w:p w14:paraId="62BA098D"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C</w:t>
            </w:r>
            <w:r w:rsidRPr="00A13F63">
              <w:rPr>
                <w:rFonts w:ascii="Calibri" w:hAnsi="Calibri" w:cs="Calibri"/>
                <w:color w:val="000000"/>
                <w:szCs w:val="22"/>
                <w:lang w:val="en-GB" w:eastAsia="en-GB"/>
              </w:rPr>
              <w:t>oded to nonthrombocytopenic (which includes Purpura NOS)</w:t>
            </w:r>
          </w:p>
        </w:tc>
        <w:tc>
          <w:tcPr>
            <w:tcW w:w="1214" w:type="dxa"/>
            <w:tcBorders>
              <w:top w:val="nil"/>
              <w:left w:val="nil"/>
              <w:bottom w:val="single" w:sz="4" w:space="0" w:color="auto"/>
              <w:right w:val="single" w:sz="4" w:space="0" w:color="auto"/>
            </w:tcBorders>
            <w:shd w:val="clear" w:color="auto" w:fill="auto"/>
            <w:vAlign w:val="bottom"/>
            <w:hideMark/>
          </w:tcPr>
          <w:p w14:paraId="160D5AE4"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699" w:type="dxa"/>
            <w:tcBorders>
              <w:top w:val="nil"/>
              <w:left w:val="nil"/>
              <w:bottom w:val="single" w:sz="4" w:space="0" w:color="auto"/>
              <w:right w:val="single" w:sz="4" w:space="0" w:color="auto"/>
            </w:tcBorders>
            <w:shd w:val="clear" w:color="auto" w:fill="auto"/>
            <w:vAlign w:val="bottom"/>
            <w:hideMark/>
          </w:tcPr>
          <w:p w14:paraId="19648930"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Should add one exclusion rule for 19307009 drug-induced immune thrombocytopenia mapping to D69.5. Feedback to SNOMED CT to make 19307009 a descendant of  109957002</w:t>
            </w:r>
          </w:p>
        </w:tc>
      </w:tr>
    </w:tbl>
    <w:p w14:paraId="48642481" w14:textId="77777777" w:rsidR="00384E33" w:rsidRDefault="00384E33" w:rsidP="00384E33"/>
    <w:p w14:paraId="44D939DC" w14:textId="77777777" w:rsidR="00384E33" w:rsidRPr="00384E33" w:rsidRDefault="00384E33" w:rsidP="00384E33">
      <w:pPr>
        <w:keepNext/>
        <w:spacing w:before="600" w:after="300" w:line="420" w:lineRule="atLeast"/>
        <w:outlineLvl w:val="0"/>
        <w:rPr>
          <w:rFonts w:cs="Arial"/>
          <w:bCs/>
          <w:color w:val="1F2B7C"/>
          <w:kern w:val="32"/>
          <w:sz w:val="28"/>
          <w:szCs w:val="28"/>
        </w:rPr>
      </w:pPr>
      <w:bookmarkStart w:id="28" w:name="_Toc318987325"/>
      <w:r w:rsidRPr="00384E33">
        <w:rPr>
          <w:rFonts w:cs="Arial"/>
          <w:bCs/>
          <w:color w:val="1F2B7C"/>
          <w:kern w:val="32"/>
          <w:sz w:val="28"/>
          <w:szCs w:val="28"/>
        </w:rPr>
        <w:t>Dry eye</w:t>
      </w:r>
      <w:bookmarkEnd w:id="28"/>
    </w:p>
    <w:tbl>
      <w:tblPr>
        <w:tblW w:w="10540" w:type="dxa"/>
        <w:tblInd w:w="93" w:type="dxa"/>
        <w:tblLook w:val="04A0" w:firstRow="1" w:lastRow="0" w:firstColumn="1" w:lastColumn="0" w:noHBand="0" w:noVBand="1"/>
      </w:tblPr>
      <w:tblGrid>
        <w:gridCol w:w="678"/>
        <w:gridCol w:w="1274"/>
        <w:gridCol w:w="1629"/>
        <w:gridCol w:w="689"/>
        <w:gridCol w:w="1334"/>
        <w:gridCol w:w="2079"/>
        <w:gridCol w:w="1327"/>
        <w:gridCol w:w="1530"/>
      </w:tblGrid>
      <w:tr w:rsidR="00384E33" w:rsidRPr="00384E33" w14:paraId="3D3A8678"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C8D9452"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3E80011B"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4FB73130"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41E6EA1C"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52B00EAF"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47303999"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201E7D3F"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4CB7AB7C" w14:textId="77777777" w:rsidR="00384E33" w:rsidRPr="00384E33" w:rsidRDefault="00384E33" w:rsidP="00384E33">
            <w:pPr>
              <w:spacing w:line="240" w:lineRule="auto"/>
              <w:jc w:val="center"/>
              <w:rPr>
                <w:rFonts w:ascii="Calibri" w:hAnsi="Calibri" w:cs="Calibri"/>
                <w:b/>
                <w:bCs/>
                <w:color w:val="000000"/>
                <w:szCs w:val="22"/>
                <w:lang w:val="en-GB" w:eastAsia="en-GB"/>
              </w:rPr>
            </w:pPr>
            <w:r w:rsidRPr="00384E33">
              <w:rPr>
                <w:rFonts w:ascii="Calibri" w:hAnsi="Calibri" w:cs="Calibri"/>
                <w:b/>
                <w:bCs/>
                <w:color w:val="000000"/>
                <w:szCs w:val="22"/>
                <w:lang w:val="en-GB" w:eastAsia="en-GB"/>
              </w:rPr>
              <w:t>SPECIAL ACTION</w:t>
            </w:r>
          </w:p>
        </w:tc>
      </w:tr>
      <w:tr w:rsidR="00384E33" w:rsidRPr="00384E33" w14:paraId="07F55174" w14:textId="77777777" w:rsidTr="00D457E8">
        <w:trPr>
          <w:trHeight w:val="864"/>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09457BF2"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3</w:t>
            </w:r>
          </w:p>
        </w:tc>
        <w:tc>
          <w:tcPr>
            <w:tcW w:w="1180" w:type="dxa"/>
            <w:tcBorders>
              <w:top w:val="nil"/>
              <w:left w:val="nil"/>
              <w:bottom w:val="single" w:sz="4" w:space="0" w:color="auto"/>
              <w:right w:val="single" w:sz="4" w:space="0" w:color="auto"/>
            </w:tcBorders>
            <w:shd w:val="clear" w:color="auto" w:fill="auto"/>
            <w:vAlign w:val="bottom"/>
            <w:hideMark/>
          </w:tcPr>
          <w:p w14:paraId="49B097EE"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1249004</w:t>
            </w:r>
          </w:p>
        </w:tc>
        <w:tc>
          <w:tcPr>
            <w:tcW w:w="1780" w:type="dxa"/>
            <w:tcBorders>
              <w:top w:val="nil"/>
              <w:left w:val="nil"/>
              <w:bottom w:val="single" w:sz="4" w:space="0" w:color="auto"/>
              <w:right w:val="single" w:sz="4" w:space="0" w:color="auto"/>
            </w:tcBorders>
            <w:shd w:val="clear" w:color="auto" w:fill="auto"/>
            <w:vAlign w:val="bottom"/>
            <w:hideMark/>
          </w:tcPr>
          <w:p w14:paraId="16C154F6"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Dry eye (finding)</w:t>
            </w:r>
          </w:p>
        </w:tc>
        <w:tc>
          <w:tcPr>
            <w:tcW w:w="660" w:type="dxa"/>
            <w:tcBorders>
              <w:top w:val="nil"/>
              <w:left w:val="nil"/>
              <w:bottom w:val="single" w:sz="4" w:space="0" w:color="auto"/>
              <w:right w:val="single" w:sz="4" w:space="0" w:color="auto"/>
            </w:tcBorders>
            <w:shd w:val="clear" w:color="auto" w:fill="auto"/>
            <w:vAlign w:val="bottom"/>
            <w:hideMark/>
          </w:tcPr>
          <w:p w14:paraId="11E5307F"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GT</w:t>
            </w:r>
          </w:p>
        </w:tc>
        <w:tc>
          <w:tcPr>
            <w:tcW w:w="1240" w:type="dxa"/>
            <w:tcBorders>
              <w:top w:val="nil"/>
              <w:left w:val="nil"/>
              <w:bottom w:val="single" w:sz="4" w:space="0" w:color="auto"/>
              <w:right w:val="single" w:sz="4" w:space="0" w:color="auto"/>
            </w:tcBorders>
            <w:shd w:val="clear" w:color="auto" w:fill="auto"/>
            <w:vAlign w:val="bottom"/>
            <w:hideMark/>
          </w:tcPr>
          <w:p w14:paraId="2082246C"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H04.1</w:t>
            </w:r>
          </w:p>
        </w:tc>
        <w:tc>
          <w:tcPr>
            <w:tcW w:w="2300" w:type="dxa"/>
            <w:tcBorders>
              <w:top w:val="nil"/>
              <w:left w:val="nil"/>
              <w:bottom w:val="single" w:sz="4" w:space="0" w:color="auto"/>
              <w:right w:val="single" w:sz="4" w:space="0" w:color="auto"/>
            </w:tcBorders>
            <w:shd w:val="clear" w:color="auto" w:fill="auto"/>
            <w:vAlign w:val="bottom"/>
            <w:hideMark/>
          </w:tcPr>
          <w:p w14:paraId="3BBC041F"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more a disorder if used in problem list</w:t>
            </w:r>
          </w:p>
        </w:tc>
        <w:tc>
          <w:tcPr>
            <w:tcW w:w="1220" w:type="dxa"/>
            <w:tcBorders>
              <w:top w:val="nil"/>
              <w:left w:val="nil"/>
              <w:bottom w:val="single" w:sz="4" w:space="0" w:color="auto"/>
              <w:right w:val="single" w:sz="4" w:space="0" w:color="auto"/>
            </w:tcBorders>
            <w:shd w:val="clear" w:color="auto" w:fill="auto"/>
            <w:vAlign w:val="bottom"/>
            <w:hideMark/>
          </w:tcPr>
          <w:p w14:paraId="36F6FEA4"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3C93AA34" w14:textId="77777777" w:rsidR="00384E33" w:rsidRPr="00384E33" w:rsidRDefault="00384E33" w:rsidP="00384E33">
            <w:pPr>
              <w:spacing w:line="240" w:lineRule="auto"/>
              <w:rPr>
                <w:rFonts w:ascii="Calibri" w:hAnsi="Calibri" w:cs="Calibri"/>
                <w:color w:val="000000"/>
                <w:szCs w:val="22"/>
                <w:lang w:val="en-GB" w:eastAsia="en-GB"/>
              </w:rPr>
            </w:pPr>
            <w:r w:rsidRPr="00384E33">
              <w:rPr>
                <w:rFonts w:ascii="Calibri" w:hAnsi="Calibri" w:cs="Calibri"/>
                <w:color w:val="000000"/>
                <w:szCs w:val="22"/>
                <w:lang w:val="en-GB" w:eastAsia="en-GB"/>
              </w:rPr>
              <w:t xml:space="preserve">Recommend to WHO ICD-10 to add based on dry </w:t>
            </w:r>
            <w:r w:rsidRPr="00384E33">
              <w:rPr>
                <w:rFonts w:ascii="Calibri" w:hAnsi="Calibri" w:cs="Calibri"/>
                <w:color w:val="000000"/>
                <w:szCs w:val="22"/>
                <w:lang w:val="en-GB" w:eastAsia="en-GB"/>
              </w:rPr>
              <w:lastRenderedPageBreak/>
              <w:t>mouth having a separate entry</w:t>
            </w:r>
          </w:p>
        </w:tc>
      </w:tr>
    </w:tbl>
    <w:p w14:paraId="69428A55" w14:textId="77777777" w:rsidR="00384E33" w:rsidRPr="00384E33" w:rsidRDefault="00384E33" w:rsidP="00384E33"/>
    <w:p w14:paraId="38C1CBC0" w14:textId="77777777" w:rsidR="00501264" w:rsidRDefault="00501264" w:rsidP="00501264">
      <w:pPr>
        <w:pStyle w:val="Heading1"/>
        <w:rPr>
          <w:sz w:val="28"/>
          <w:szCs w:val="28"/>
        </w:rPr>
      </w:pPr>
      <w:bookmarkStart w:id="29" w:name="_Toc318987335"/>
      <w:bookmarkStart w:id="30" w:name="_Toc318987323"/>
      <w:r>
        <w:rPr>
          <w:sz w:val="28"/>
          <w:szCs w:val="28"/>
        </w:rPr>
        <w:t>Ectopic ACTH secretion</w:t>
      </w:r>
      <w:bookmarkEnd w:id="29"/>
    </w:p>
    <w:tbl>
      <w:tblPr>
        <w:tblW w:w="10540" w:type="dxa"/>
        <w:tblInd w:w="93" w:type="dxa"/>
        <w:tblLook w:val="04A0" w:firstRow="1" w:lastRow="0" w:firstColumn="1" w:lastColumn="0" w:noHBand="0" w:noVBand="1"/>
      </w:tblPr>
      <w:tblGrid>
        <w:gridCol w:w="678"/>
        <w:gridCol w:w="1274"/>
        <w:gridCol w:w="1645"/>
        <w:gridCol w:w="689"/>
        <w:gridCol w:w="1334"/>
        <w:gridCol w:w="2103"/>
        <w:gridCol w:w="1327"/>
        <w:gridCol w:w="1490"/>
      </w:tblGrid>
      <w:tr w:rsidR="00501264" w:rsidRPr="00A13F63" w14:paraId="78B6162A"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7DB25BAA"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3E737D92"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6FA52AC5"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2E66B483"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3527E3A0"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56544964"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7A905A1D"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0EDE141B"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501264" w:rsidRPr="00A13F63" w14:paraId="32CBEC08" w14:textId="77777777" w:rsidTr="00D457E8">
        <w:trPr>
          <w:trHeight w:val="4044"/>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7C7D3899"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18</w:t>
            </w:r>
          </w:p>
        </w:tc>
        <w:tc>
          <w:tcPr>
            <w:tcW w:w="1180" w:type="dxa"/>
            <w:tcBorders>
              <w:top w:val="nil"/>
              <w:left w:val="nil"/>
              <w:bottom w:val="single" w:sz="4" w:space="0" w:color="auto"/>
              <w:right w:val="single" w:sz="4" w:space="0" w:color="auto"/>
            </w:tcBorders>
            <w:shd w:val="clear" w:color="auto" w:fill="auto"/>
            <w:vAlign w:val="bottom"/>
            <w:hideMark/>
          </w:tcPr>
          <w:p w14:paraId="6AF142C9"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237829004</w:t>
            </w:r>
          </w:p>
        </w:tc>
        <w:tc>
          <w:tcPr>
            <w:tcW w:w="1780" w:type="dxa"/>
            <w:tcBorders>
              <w:top w:val="nil"/>
              <w:left w:val="nil"/>
              <w:bottom w:val="single" w:sz="4" w:space="0" w:color="auto"/>
              <w:right w:val="single" w:sz="4" w:space="0" w:color="auto"/>
            </w:tcBorders>
            <w:shd w:val="clear" w:color="auto" w:fill="auto"/>
            <w:vAlign w:val="bottom"/>
            <w:hideMark/>
          </w:tcPr>
          <w:p w14:paraId="449C06F0"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Ectopic ACTH secretion (finding)</w:t>
            </w:r>
          </w:p>
        </w:tc>
        <w:tc>
          <w:tcPr>
            <w:tcW w:w="660" w:type="dxa"/>
            <w:tcBorders>
              <w:top w:val="nil"/>
              <w:left w:val="nil"/>
              <w:bottom w:val="single" w:sz="4" w:space="0" w:color="auto"/>
              <w:right w:val="single" w:sz="4" w:space="0" w:color="auto"/>
            </w:tcBorders>
            <w:shd w:val="clear" w:color="auto" w:fill="auto"/>
            <w:vAlign w:val="bottom"/>
            <w:hideMark/>
          </w:tcPr>
          <w:p w14:paraId="30C31103"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4670622D"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E34.2</w:t>
            </w:r>
          </w:p>
        </w:tc>
        <w:tc>
          <w:tcPr>
            <w:tcW w:w="2300" w:type="dxa"/>
            <w:tcBorders>
              <w:top w:val="nil"/>
              <w:left w:val="nil"/>
              <w:bottom w:val="single" w:sz="4" w:space="0" w:color="auto"/>
              <w:right w:val="single" w:sz="4" w:space="0" w:color="auto"/>
            </w:tcBorders>
            <w:shd w:val="clear" w:color="auto" w:fill="auto"/>
            <w:vAlign w:val="bottom"/>
            <w:hideMark/>
          </w:tcPr>
          <w:p w14:paraId="60733A21"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better fit index entry</w:t>
            </w:r>
          </w:p>
        </w:tc>
        <w:tc>
          <w:tcPr>
            <w:tcW w:w="1220" w:type="dxa"/>
            <w:tcBorders>
              <w:top w:val="nil"/>
              <w:left w:val="nil"/>
              <w:bottom w:val="single" w:sz="4" w:space="0" w:color="auto"/>
              <w:right w:val="single" w:sz="4" w:space="0" w:color="auto"/>
            </w:tcBorders>
            <w:shd w:val="clear" w:color="auto" w:fill="auto"/>
            <w:vAlign w:val="bottom"/>
            <w:hideMark/>
          </w:tcPr>
          <w:p w14:paraId="3F89DF67"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E24.3 is more specific and from a problem list point of view it could be be a better fit</w:t>
            </w:r>
          </w:p>
        </w:tc>
        <w:tc>
          <w:tcPr>
            <w:tcW w:w="1580" w:type="dxa"/>
            <w:tcBorders>
              <w:top w:val="nil"/>
              <w:left w:val="nil"/>
              <w:bottom w:val="single" w:sz="4" w:space="0" w:color="auto"/>
              <w:right w:val="single" w:sz="4" w:space="0" w:color="auto"/>
            </w:tcBorders>
            <w:shd w:val="clear" w:color="auto" w:fill="auto"/>
            <w:vAlign w:val="bottom"/>
            <w:hideMark/>
          </w:tcPr>
          <w:p w14:paraId="274C3CF9"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w:t>
            </w:r>
            <w:r w:rsidRPr="00A13F63">
              <w:rPr>
                <w:rFonts w:ascii="Calibri" w:hAnsi="Calibri" w:cs="Calibri"/>
                <w:color w:val="000000"/>
                <w:szCs w:val="22"/>
                <w:lang w:val="en-GB" w:eastAsia="en-GB"/>
              </w:rPr>
              <w:t xml:space="preserve">equest SNOMED CT editorial review to consider merging the syndrome with the secretion concept </w:t>
            </w:r>
            <w:r w:rsidRPr="00A13F63">
              <w:rPr>
                <w:rFonts w:ascii="Calibri" w:hAnsi="Calibri" w:cs="Calibri"/>
                <w:color w:val="000000"/>
                <w:szCs w:val="22"/>
                <w:lang w:val="en-GB" w:eastAsia="en-GB"/>
              </w:rPr>
              <w:br/>
              <w:t>request revision of ICD index to send ACTH secretion to E24.3 instead of E34.2</w:t>
            </w:r>
          </w:p>
        </w:tc>
      </w:tr>
    </w:tbl>
    <w:p w14:paraId="07D45F87" w14:textId="77777777" w:rsidR="00613610" w:rsidRDefault="00613610" w:rsidP="00613610">
      <w:pPr>
        <w:pStyle w:val="Heading1"/>
        <w:rPr>
          <w:sz w:val="28"/>
          <w:szCs w:val="28"/>
        </w:rPr>
      </w:pPr>
      <w:r>
        <w:rPr>
          <w:sz w:val="28"/>
          <w:szCs w:val="28"/>
        </w:rPr>
        <w:t>Environmental allergy</w:t>
      </w:r>
      <w:bookmarkEnd w:id="30"/>
    </w:p>
    <w:tbl>
      <w:tblPr>
        <w:tblW w:w="10540" w:type="dxa"/>
        <w:tblInd w:w="93" w:type="dxa"/>
        <w:tblLook w:val="04A0" w:firstRow="1" w:lastRow="0" w:firstColumn="1" w:lastColumn="0" w:noHBand="0" w:noVBand="1"/>
      </w:tblPr>
      <w:tblGrid>
        <w:gridCol w:w="678"/>
        <w:gridCol w:w="1274"/>
        <w:gridCol w:w="1725"/>
        <w:gridCol w:w="689"/>
        <w:gridCol w:w="1334"/>
        <w:gridCol w:w="2073"/>
        <w:gridCol w:w="1327"/>
        <w:gridCol w:w="1440"/>
      </w:tblGrid>
      <w:tr w:rsidR="0017196B" w:rsidRPr="0017196B" w14:paraId="5DA2BF57" w14:textId="77777777" w:rsidTr="00501264">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79617F4D"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2C5DB532"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CONCEPTID</w:t>
            </w:r>
          </w:p>
        </w:tc>
        <w:tc>
          <w:tcPr>
            <w:tcW w:w="1725" w:type="dxa"/>
            <w:tcBorders>
              <w:top w:val="single" w:sz="12" w:space="0" w:color="auto"/>
              <w:left w:val="nil"/>
              <w:bottom w:val="single" w:sz="12" w:space="0" w:color="auto"/>
              <w:right w:val="single" w:sz="12" w:space="0" w:color="auto"/>
            </w:tcBorders>
            <w:shd w:val="clear" w:color="auto" w:fill="auto"/>
            <w:vAlign w:val="bottom"/>
            <w:hideMark/>
          </w:tcPr>
          <w:p w14:paraId="21FCFB55"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0142C041"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78D61EF4"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CONSENSUS DECISION</w:t>
            </w:r>
          </w:p>
        </w:tc>
        <w:tc>
          <w:tcPr>
            <w:tcW w:w="2073" w:type="dxa"/>
            <w:tcBorders>
              <w:top w:val="single" w:sz="12" w:space="0" w:color="auto"/>
              <w:left w:val="nil"/>
              <w:bottom w:val="single" w:sz="12" w:space="0" w:color="auto"/>
              <w:right w:val="single" w:sz="12" w:space="0" w:color="auto"/>
            </w:tcBorders>
            <w:shd w:val="clear" w:color="auto" w:fill="auto"/>
            <w:vAlign w:val="bottom"/>
            <w:hideMark/>
          </w:tcPr>
          <w:p w14:paraId="496E7053"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2CD804EF"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DISSENTING OPINION</w:t>
            </w:r>
          </w:p>
        </w:tc>
        <w:tc>
          <w:tcPr>
            <w:tcW w:w="1440" w:type="dxa"/>
            <w:tcBorders>
              <w:top w:val="single" w:sz="12" w:space="0" w:color="auto"/>
              <w:left w:val="nil"/>
              <w:bottom w:val="single" w:sz="12" w:space="0" w:color="auto"/>
              <w:right w:val="single" w:sz="12" w:space="0" w:color="auto"/>
            </w:tcBorders>
            <w:shd w:val="clear" w:color="auto" w:fill="auto"/>
            <w:vAlign w:val="bottom"/>
            <w:hideMark/>
          </w:tcPr>
          <w:p w14:paraId="76420410" w14:textId="77777777" w:rsidR="0017196B" w:rsidRPr="0017196B" w:rsidRDefault="0017196B" w:rsidP="0017196B">
            <w:pPr>
              <w:spacing w:line="240" w:lineRule="auto"/>
              <w:jc w:val="center"/>
              <w:rPr>
                <w:rFonts w:ascii="Calibri" w:hAnsi="Calibri" w:cs="Calibri"/>
                <w:b/>
                <w:bCs/>
                <w:color w:val="000000"/>
                <w:szCs w:val="22"/>
                <w:lang w:val="en-GB" w:eastAsia="en-GB"/>
              </w:rPr>
            </w:pPr>
            <w:r w:rsidRPr="0017196B">
              <w:rPr>
                <w:rFonts w:ascii="Calibri" w:hAnsi="Calibri" w:cs="Calibri"/>
                <w:b/>
                <w:bCs/>
                <w:color w:val="000000"/>
                <w:szCs w:val="22"/>
                <w:lang w:val="en-GB" w:eastAsia="en-GB"/>
              </w:rPr>
              <w:t>SPECIAL ACTION</w:t>
            </w:r>
          </w:p>
        </w:tc>
      </w:tr>
      <w:tr w:rsidR="0017196B" w:rsidRPr="0017196B" w14:paraId="605BF816" w14:textId="77777777" w:rsidTr="00501264">
        <w:trPr>
          <w:trHeight w:val="1164"/>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47934B3D"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1</w:t>
            </w:r>
          </w:p>
        </w:tc>
        <w:tc>
          <w:tcPr>
            <w:tcW w:w="1274" w:type="dxa"/>
            <w:tcBorders>
              <w:top w:val="nil"/>
              <w:left w:val="nil"/>
              <w:bottom w:val="single" w:sz="4" w:space="0" w:color="auto"/>
              <w:right w:val="single" w:sz="4" w:space="0" w:color="auto"/>
            </w:tcBorders>
            <w:shd w:val="clear" w:color="auto" w:fill="auto"/>
            <w:vAlign w:val="bottom"/>
            <w:hideMark/>
          </w:tcPr>
          <w:p w14:paraId="78BA4CCE"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426</w:t>
            </w:r>
            <w:r w:rsidR="00C63A45">
              <w:rPr>
                <w:rFonts w:ascii="Calibri" w:hAnsi="Calibri" w:cs="Calibri"/>
                <w:color w:val="000000"/>
                <w:szCs w:val="22"/>
                <w:lang w:val="en-GB" w:eastAsia="en-GB"/>
              </w:rPr>
              <w:t>2</w:t>
            </w:r>
            <w:r w:rsidRPr="0017196B">
              <w:rPr>
                <w:rFonts w:ascii="Calibri" w:hAnsi="Calibri" w:cs="Calibri"/>
                <w:color w:val="000000"/>
                <w:szCs w:val="22"/>
                <w:lang w:val="en-GB" w:eastAsia="en-GB"/>
              </w:rPr>
              <w:t>32007</w:t>
            </w:r>
          </w:p>
        </w:tc>
        <w:tc>
          <w:tcPr>
            <w:tcW w:w="1725" w:type="dxa"/>
            <w:tcBorders>
              <w:top w:val="nil"/>
              <w:left w:val="nil"/>
              <w:bottom w:val="single" w:sz="4" w:space="0" w:color="auto"/>
              <w:right w:val="single" w:sz="4" w:space="0" w:color="auto"/>
            </w:tcBorders>
            <w:shd w:val="clear" w:color="auto" w:fill="auto"/>
            <w:vAlign w:val="bottom"/>
            <w:hideMark/>
          </w:tcPr>
          <w:p w14:paraId="1E217F63"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 xml:space="preserve">Environmental allergy </w:t>
            </w:r>
            <w:r w:rsidR="00C63A45">
              <w:rPr>
                <w:rFonts w:ascii="Calibri" w:hAnsi="Calibri" w:cs="Calibri"/>
                <w:color w:val="000000"/>
                <w:szCs w:val="22"/>
                <w:lang w:val="en-GB" w:eastAsia="en-GB"/>
              </w:rPr>
              <w:t>(disorder)</w:t>
            </w:r>
          </w:p>
        </w:tc>
        <w:tc>
          <w:tcPr>
            <w:tcW w:w="689" w:type="dxa"/>
            <w:tcBorders>
              <w:top w:val="nil"/>
              <w:left w:val="nil"/>
              <w:bottom w:val="single" w:sz="4" w:space="0" w:color="auto"/>
              <w:right w:val="single" w:sz="4" w:space="0" w:color="auto"/>
            </w:tcBorders>
            <w:shd w:val="clear" w:color="auto" w:fill="auto"/>
            <w:vAlign w:val="bottom"/>
            <w:hideMark/>
          </w:tcPr>
          <w:p w14:paraId="0620B8E2"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30616741"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Z91.0</w:t>
            </w:r>
          </w:p>
        </w:tc>
        <w:tc>
          <w:tcPr>
            <w:tcW w:w="2073" w:type="dxa"/>
            <w:tcBorders>
              <w:top w:val="nil"/>
              <w:left w:val="nil"/>
              <w:bottom w:val="single" w:sz="4" w:space="0" w:color="auto"/>
              <w:right w:val="single" w:sz="4" w:space="0" w:color="auto"/>
            </w:tcBorders>
            <w:shd w:val="clear" w:color="auto" w:fill="auto"/>
            <w:vAlign w:val="bottom"/>
            <w:hideMark/>
          </w:tcPr>
          <w:p w14:paraId="23C30873"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Excluded Z58.0 that does not state allergy-not acute allergic reaction so T78.4 is not a good choice</w:t>
            </w:r>
          </w:p>
        </w:tc>
        <w:tc>
          <w:tcPr>
            <w:tcW w:w="1327" w:type="dxa"/>
            <w:tcBorders>
              <w:top w:val="nil"/>
              <w:left w:val="nil"/>
              <w:bottom w:val="single" w:sz="4" w:space="0" w:color="auto"/>
              <w:right w:val="single" w:sz="4" w:space="0" w:color="auto"/>
            </w:tcBorders>
            <w:shd w:val="clear" w:color="auto" w:fill="auto"/>
            <w:vAlign w:val="bottom"/>
            <w:hideMark/>
          </w:tcPr>
          <w:p w14:paraId="0C27E378"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 </w:t>
            </w:r>
          </w:p>
        </w:tc>
        <w:tc>
          <w:tcPr>
            <w:tcW w:w="1440" w:type="dxa"/>
            <w:tcBorders>
              <w:top w:val="nil"/>
              <w:left w:val="nil"/>
              <w:bottom w:val="single" w:sz="4" w:space="0" w:color="auto"/>
              <w:right w:val="single" w:sz="4" w:space="0" w:color="auto"/>
            </w:tcBorders>
            <w:shd w:val="clear" w:color="auto" w:fill="auto"/>
            <w:vAlign w:val="bottom"/>
            <w:hideMark/>
          </w:tcPr>
          <w:p w14:paraId="714E3534" w14:textId="77777777" w:rsidR="0017196B" w:rsidRPr="0017196B" w:rsidRDefault="0017196B" w:rsidP="0017196B">
            <w:pPr>
              <w:spacing w:line="240" w:lineRule="auto"/>
              <w:rPr>
                <w:rFonts w:ascii="Calibri" w:hAnsi="Calibri" w:cs="Calibri"/>
                <w:color w:val="000000"/>
                <w:szCs w:val="22"/>
                <w:lang w:val="en-GB" w:eastAsia="en-GB"/>
              </w:rPr>
            </w:pPr>
            <w:r w:rsidRPr="0017196B">
              <w:rPr>
                <w:rFonts w:ascii="Calibri" w:hAnsi="Calibri" w:cs="Calibri"/>
                <w:color w:val="000000"/>
                <w:szCs w:val="22"/>
                <w:lang w:val="en-GB" w:eastAsia="en-GB"/>
              </w:rPr>
              <w:t> </w:t>
            </w:r>
          </w:p>
        </w:tc>
      </w:tr>
    </w:tbl>
    <w:p w14:paraId="434948EC" w14:textId="77777777" w:rsidR="00501264" w:rsidRDefault="00501264" w:rsidP="00501264">
      <w:pPr>
        <w:pStyle w:val="Heading1"/>
        <w:rPr>
          <w:sz w:val="28"/>
          <w:szCs w:val="28"/>
        </w:rPr>
      </w:pPr>
      <w:bookmarkStart w:id="31" w:name="_Toc318987337"/>
      <w:bookmarkStart w:id="32" w:name="_Toc318987324"/>
      <w:r>
        <w:rPr>
          <w:sz w:val="28"/>
          <w:szCs w:val="28"/>
        </w:rPr>
        <w:lastRenderedPageBreak/>
        <w:t>Epistaxis</w:t>
      </w:r>
      <w:bookmarkEnd w:id="31"/>
    </w:p>
    <w:tbl>
      <w:tblPr>
        <w:tblW w:w="10540" w:type="dxa"/>
        <w:tblInd w:w="93" w:type="dxa"/>
        <w:tblLook w:val="04A0" w:firstRow="1" w:lastRow="0" w:firstColumn="1" w:lastColumn="0" w:noHBand="0" w:noVBand="1"/>
      </w:tblPr>
      <w:tblGrid>
        <w:gridCol w:w="678"/>
        <w:gridCol w:w="1274"/>
        <w:gridCol w:w="1657"/>
        <w:gridCol w:w="689"/>
        <w:gridCol w:w="1334"/>
        <w:gridCol w:w="2115"/>
        <w:gridCol w:w="1327"/>
        <w:gridCol w:w="1466"/>
      </w:tblGrid>
      <w:tr w:rsidR="00501264" w:rsidRPr="00A13F63" w14:paraId="33F24479"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6D7F52E8"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489C91EE"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399736D8"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791FDF12"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56BDB73D"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472B892F"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6C3AAABC"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21B4E642" w14:textId="77777777" w:rsidR="00501264" w:rsidRPr="00A13F63" w:rsidRDefault="00501264"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501264" w:rsidRPr="00A13F63" w14:paraId="201BCE9B" w14:textId="77777777" w:rsidTr="00D457E8">
        <w:trPr>
          <w:trHeight w:val="588"/>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7039AF45"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24</w:t>
            </w:r>
          </w:p>
        </w:tc>
        <w:tc>
          <w:tcPr>
            <w:tcW w:w="1180" w:type="dxa"/>
            <w:tcBorders>
              <w:top w:val="nil"/>
              <w:left w:val="nil"/>
              <w:bottom w:val="single" w:sz="4" w:space="0" w:color="auto"/>
              <w:right w:val="single" w:sz="4" w:space="0" w:color="auto"/>
            </w:tcBorders>
            <w:shd w:val="clear" w:color="auto" w:fill="auto"/>
            <w:vAlign w:val="bottom"/>
            <w:hideMark/>
          </w:tcPr>
          <w:p w14:paraId="7005D7AF"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232357009</w:t>
            </w:r>
          </w:p>
        </w:tc>
        <w:tc>
          <w:tcPr>
            <w:tcW w:w="1780" w:type="dxa"/>
            <w:tcBorders>
              <w:top w:val="nil"/>
              <w:left w:val="nil"/>
              <w:bottom w:val="single" w:sz="4" w:space="0" w:color="auto"/>
              <w:right w:val="single" w:sz="4" w:space="0" w:color="auto"/>
            </w:tcBorders>
            <w:shd w:val="clear" w:color="auto" w:fill="auto"/>
            <w:vAlign w:val="bottom"/>
            <w:hideMark/>
          </w:tcPr>
          <w:p w14:paraId="2B304AE3" w14:textId="77777777" w:rsidR="00501264" w:rsidRPr="00A13F63" w:rsidRDefault="00501264"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P</w:t>
            </w:r>
            <w:r w:rsidRPr="00A13F63">
              <w:rPr>
                <w:rFonts w:ascii="Calibri" w:hAnsi="Calibri" w:cs="Calibri"/>
                <w:color w:val="000000"/>
                <w:szCs w:val="22"/>
                <w:lang w:val="en-GB" w:eastAsia="en-GB"/>
              </w:rPr>
              <w:t>ost-surgical epistaxis (disorder)</w:t>
            </w:r>
          </w:p>
        </w:tc>
        <w:tc>
          <w:tcPr>
            <w:tcW w:w="660" w:type="dxa"/>
            <w:tcBorders>
              <w:top w:val="nil"/>
              <w:left w:val="nil"/>
              <w:bottom w:val="single" w:sz="4" w:space="0" w:color="auto"/>
              <w:right w:val="single" w:sz="4" w:space="0" w:color="auto"/>
            </w:tcBorders>
            <w:shd w:val="clear" w:color="auto" w:fill="auto"/>
            <w:vAlign w:val="bottom"/>
            <w:hideMark/>
          </w:tcPr>
          <w:p w14:paraId="76B5B91C"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348B4E6D"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R04.0</w:t>
            </w:r>
          </w:p>
        </w:tc>
        <w:tc>
          <w:tcPr>
            <w:tcW w:w="2300" w:type="dxa"/>
            <w:tcBorders>
              <w:top w:val="nil"/>
              <w:left w:val="nil"/>
              <w:bottom w:val="single" w:sz="4" w:space="0" w:color="auto"/>
              <w:right w:val="single" w:sz="4" w:space="0" w:color="auto"/>
            </w:tcBorders>
            <w:shd w:val="clear" w:color="auto" w:fill="auto"/>
            <w:vAlign w:val="bottom"/>
            <w:hideMark/>
          </w:tcPr>
          <w:p w14:paraId="5F4C6AC3"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post-surgery + Y83.9 as group 2</w:t>
            </w:r>
          </w:p>
        </w:tc>
        <w:tc>
          <w:tcPr>
            <w:tcW w:w="1220" w:type="dxa"/>
            <w:tcBorders>
              <w:top w:val="nil"/>
              <w:left w:val="nil"/>
              <w:bottom w:val="single" w:sz="4" w:space="0" w:color="auto"/>
              <w:right w:val="single" w:sz="4" w:space="0" w:color="auto"/>
            </w:tcBorders>
            <w:shd w:val="clear" w:color="auto" w:fill="auto"/>
            <w:vAlign w:val="bottom"/>
            <w:hideMark/>
          </w:tcPr>
          <w:p w14:paraId="11A89967"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0C11C0BD" w14:textId="77777777" w:rsidR="00501264" w:rsidRPr="00A13F63" w:rsidRDefault="00501264"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65D1CFC5" w14:textId="77777777" w:rsidR="00613610" w:rsidRDefault="00613610" w:rsidP="00613610">
      <w:pPr>
        <w:pStyle w:val="Heading1"/>
        <w:rPr>
          <w:sz w:val="28"/>
          <w:szCs w:val="28"/>
        </w:rPr>
      </w:pPr>
      <w:r>
        <w:rPr>
          <w:sz w:val="28"/>
          <w:szCs w:val="28"/>
        </w:rPr>
        <w:t>Lithium monitoring</w:t>
      </w:r>
      <w:bookmarkEnd w:id="32"/>
    </w:p>
    <w:tbl>
      <w:tblPr>
        <w:tblW w:w="10540" w:type="dxa"/>
        <w:tblInd w:w="93" w:type="dxa"/>
        <w:tblLook w:val="04A0" w:firstRow="1" w:lastRow="0" w:firstColumn="1" w:lastColumn="0" w:noHBand="0" w:noVBand="1"/>
      </w:tblPr>
      <w:tblGrid>
        <w:gridCol w:w="679"/>
        <w:gridCol w:w="1274"/>
        <w:gridCol w:w="1672"/>
        <w:gridCol w:w="689"/>
        <w:gridCol w:w="1334"/>
        <w:gridCol w:w="2105"/>
        <w:gridCol w:w="1327"/>
        <w:gridCol w:w="1460"/>
      </w:tblGrid>
      <w:tr w:rsidR="00A13F63" w:rsidRPr="00A13F63" w14:paraId="7BC42050" w14:textId="77777777" w:rsidTr="00A13F63">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3D1CB300"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110BD933"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0E9836F9"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00819FD7"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07DDA31F"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5CC78F96"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6EDC6317"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17D2599A"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A13F63" w:rsidRPr="00A13F63" w14:paraId="519B31E9" w14:textId="77777777" w:rsidTr="00A13F63">
        <w:trPr>
          <w:trHeight w:val="1452"/>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2E18A62F"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w:t>
            </w:r>
          </w:p>
        </w:tc>
        <w:tc>
          <w:tcPr>
            <w:tcW w:w="1180" w:type="dxa"/>
            <w:tcBorders>
              <w:top w:val="nil"/>
              <w:left w:val="nil"/>
              <w:bottom w:val="single" w:sz="4" w:space="0" w:color="auto"/>
              <w:right w:val="single" w:sz="4" w:space="0" w:color="auto"/>
            </w:tcBorders>
            <w:shd w:val="clear" w:color="auto" w:fill="auto"/>
            <w:vAlign w:val="bottom"/>
            <w:hideMark/>
          </w:tcPr>
          <w:p w14:paraId="02AC1C24"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275917000</w:t>
            </w:r>
          </w:p>
        </w:tc>
        <w:tc>
          <w:tcPr>
            <w:tcW w:w="1780" w:type="dxa"/>
            <w:tcBorders>
              <w:top w:val="nil"/>
              <w:left w:val="nil"/>
              <w:bottom w:val="single" w:sz="4" w:space="0" w:color="auto"/>
              <w:right w:val="single" w:sz="4" w:space="0" w:color="auto"/>
            </w:tcBorders>
            <w:shd w:val="clear" w:color="auto" w:fill="auto"/>
            <w:vAlign w:val="bottom"/>
            <w:hideMark/>
          </w:tcPr>
          <w:p w14:paraId="1FC033FF" w14:textId="77777777" w:rsidR="00A13F63" w:rsidRPr="00A13F63" w:rsidRDefault="00A13F63" w:rsidP="00EE53EA">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Lithium monitoring </w:t>
            </w:r>
            <w:r w:rsidR="00C63A45">
              <w:rPr>
                <w:rFonts w:ascii="Calibri" w:hAnsi="Calibri" w:cs="Calibri"/>
                <w:color w:val="000000"/>
                <w:szCs w:val="22"/>
                <w:lang w:val="en-GB" w:eastAsia="en-GB"/>
              </w:rPr>
              <w:t>(finding)</w:t>
            </w:r>
          </w:p>
        </w:tc>
        <w:tc>
          <w:tcPr>
            <w:tcW w:w="660" w:type="dxa"/>
            <w:tcBorders>
              <w:top w:val="nil"/>
              <w:left w:val="nil"/>
              <w:bottom w:val="single" w:sz="4" w:space="0" w:color="auto"/>
              <w:right w:val="single" w:sz="4" w:space="0" w:color="auto"/>
            </w:tcBorders>
            <w:shd w:val="clear" w:color="auto" w:fill="auto"/>
            <w:vAlign w:val="bottom"/>
            <w:hideMark/>
          </w:tcPr>
          <w:p w14:paraId="2B9789D8"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240" w:type="dxa"/>
            <w:tcBorders>
              <w:top w:val="nil"/>
              <w:left w:val="nil"/>
              <w:bottom w:val="single" w:sz="4" w:space="0" w:color="auto"/>
              <w:right w:val="single" w:sz="4" w:space="0" w:color="auto"/>
            </w:tcBorders>
            <w:shd w:val="clear" w:color="auto" w:fill="auto"/>
            <w:vAlign w:val="bottom"/>
            <w:hideMark/>
          </w:tcPr>
          <w:p w14:paraId="6F8FE388"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NC</w:t>
            </w:r>
          </w:p>
        </w:tc>
        <w:tc>
          <w:tcPr>
            <w:tcW w:w="2300" w:type="dxa"/>
            <w:tcBorders>
              <w:top w:val="nil"/>
              <w:left w:val="nil"/>
              <w:bottom w:val="single" w:sz="4" w:space="0" w:color="auto"/>
              <w:right w:val="single" w:sz="4" w:space="0" w:color="auto"/>
            </w:tcBorders>
            <w:shd w:val="clear" w:color="auto" w:fill="auto"/>
            <w:vAlign w:val="bottom"/>
            <w:hideMark/>
          </w:tcPr>
          <w:p w14:paraId="7E18BDDB"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Z01.7 and Z04.8 were not seen has a good fit because  it's a procedure as an encounter reason</w:t>
            </w:r>
          </w:p>
        </w:tc>
        <w:tc>
          <w:tcPr>
            <w:tcW w:w="1220" w:type="dxa"/>
            <w:tcBorders>
              <w:top w:val="nil"/>
              <w:left w:val="nil"/>
              <w:bottom w:val="single" w:sz="4" w:space="0" w:color="auto"/>
              <w:right w:val="single" w:sz="4" w:space="0" w:color="auto"/>
            </w:tcBorders>
            <w:shd w:val="clear" w:color="auto" w:fill="auto"/>
            <w:vAlign w:val="bottom"/>
            <w:hideMark/>
          </w:tcPr>
          <w:p w14:paraId="163878AA"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0F79E036"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49D69D9F" w14:textId="77777777" w:rsidR="00A13F63" w:rsidRPr="00A13F63" w:rsidRDefault="00A13F63" w:rsidP="00A13F63"/>
    <w:p w14:paraId="78C85584" w14:textId="77777777" w:rsidR="00714DC9" w:rsidRDefault="00714DC9" w:rsidP="00714DC9">
      <w:pPr>
        <w:pStyle w:val="Heading1"/>
        <w:rPr>
          <w:sz w:val="28"/>
          <w:szCs w:val="28"/>
        </w:rPr>
      </w:pPr>
      <w:bookmarkStart w:id="33" w:name="_Toc318987331"/>
      <w:bookmarkStart w:id="34" w:name="_Toc318987326"/>
      <w:r>
        <w:rPr>
          <w:sz w:val="28"/>
          <w:szCs w:val="28"/>
        </w:rPr>
        <w:t>Macular pigment deposit</w:t>
      </w:r>
      <w:bookmarkEnd w:id="33"/>
    </w:p>
    <w:tbl>
      <w:tblPr>
        <w:tblW w:w="10540" w:type="dxa"/>
        <w:tblInd w:w="93" w:type="dxa"/>
        <w:tblLook w:val="04A0" w:firstRow="1" w:lastRow="0" w:firstColumn="1" w:lastColumn="0" w:noHBand="0" w:noVBand="1"/>
      </w:tblPr>
      <w:tblGrid>
        <w:gridCol w:w="678"/>
        <w:gridCol w:w="1274"/>
        <w:gridCol w:w="1649"/>
        <w:gridCol w:w="689"/>
        <w:gridCol w:w="1334"/>
        <w:gridCol w:w="2131"/>
        <w:gridCol w:w="1327"/>
        <w:gridCol w:w="1458"/>
      </w:tblGrid>
      <w:tr w:rsidR="00714DC9" w:rsidRPr="00A13F63" w14:paraId="312CFAB3" w14:textId="77777777" w:rsidTr="003433CD">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3885B3DF"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7C5242DB"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49" w:type="dxa"/>
            <w:tcBorders>
              <w:top w:val="single" w:sz="12" w:space="0" w:color="auto"/>
              <w:left w:val="nil"/>
              <w:bottom w:val="single" w:sz="12" w:space="0" w:color="auto"/>
              <w:right w:val="single" w:sz="12" w:space="0" w:color="auto"/>
            </w:tcBorders>
            <w:shd w:val="clear" w:color="auto" w:fill="auto"/>
            <w:vAlign w:val="bottom"/>
            <w:hideMark/>
          </w:tcPr>
          <w:p w14:paraId="7ADBCB62"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5D166A4F"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3FF92E58"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131" w:type="dxa"/>
            <w:tcBorders>
              <w:top w:val="single" w:sz="12" w:space="0" w:color="auto"/>
              <w:left w:val="nil"/>
              <w:bottom w:val="single" w:sz="12" w:space="0" w:color="auto"/>
              <w:right w:val="single" w:sz="12" w:space="0" w:color="auto"/>
            </w:tcBorders>
            <w:shd w:val="clear" w:color="auto" w:fill="auto"/>
            <w:vAlign w:val="bottom"/>
            <w:hideMark/>
          </w:tcPr>
          <w:p w14:paraId="5573B10C"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525BF359"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58" w:type="dxa"/>
            <w:tcBorders>
              <w:top w:val="single" w:sz="12" w:space="0" w:color="auto"/>
              <w:left w:val="nil"/>
              <w:bottom w:val="single" w:sz="12" w:space="0" w:color="auto"/>
              <w:right w:val="single" w:sz="12" w:space="0" w:color="auto"/>
            </w:tcBorders>
            <w:shd w:val="clear" w:color="auto" w:fill="auto"/>
            <w:vAlign w:val="bottom"/>
            <w:hideMark/>
          </w:tcPr>
          <w:p w14:paraId="2C937CF1"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714DC9" w:rsidRPr="00A13F63" w14:paraId="26708CBA" w14:textId="77777777" w:rsidTr="003433CD">
        <w:trPr>
          <w:trHeight w:val="2316"/>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259A7401"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9</w:t>
            </w:r>
          </w:p>
        </w:tc>
        <w:tc>
          <w:tcPr>
            <w:tcW w:w="1274" w:type="dxa"/>
            <w:tcBorders>
              <w:top w:val="nil"/>
              <w:left w:val="nil"/>
              <w:bottom w:val="single" w:sz="4" w:space="0" w:color="auto"/>
              <w:right w:val="single" w:sz="4" w:space="0" w:color="auto"/>
            </w:tcBorders>
            <w:shd w:val="clear" w:color="auto" w:fill="auto"/>
            <w:vAlign w:val="bottom"/>
            <w:hideMark/>
          </w:tcPr>
          <w:p w14:paraId="31610F13"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247146001</w:t>
            </w:r>
          </w:p>
        </w:tc>
        <w:tc>
          <w:tcPr>
            <w:tcW w:w="1649" w:type="dxa"/>
            <w:tcBorders>
              <w:top w:val="nil"/>
              <w:left w:val="nil"/>
              <w:bottom w:val="single" w:sz="4" w:space="0" w:color="auto"/>
              <w:right w:val="single" w:sz="4" w:space="0" w:color="auto"/>
            </w:tcBorders>
            <w:shd w:val="clear" w:color="auto" w:fill="auto"/>
            <w:vAlign w:val="bottom"/>
            <w:hideMark/>
          </w:tcPr>
          <w:p w14:paraId="738C1508"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Macular pigment deposit </w:t>
            </w:r>
            <w:r>
              <w:rPr>
                <w:rFonts w:ascii="Calibri" w:hAnsi="Calibri" w:cs="Calibri"/>
                <w:color w:val="000000"/>
                <w:szCs w:val="22"/>
                <w:lang w:val="en-GB" w:eastAsia="en-GB"/>
              </w:rPr>
              <w:t>(disorder)</w:t>
            </w:r>
          </w:p>
        </w:tc>
        <w:tc>
          <w:tcPr>
            <w:tcW w:w="689" w:type="dxa"/>
            <w:tcBorders>
              <w:top w:val="nil"/>
              <w:left w:val="nil"/>
              <w:bottom w:val="single" w:sz="4" w:space="0" w:color="auto"/>
              <w:right w:val="single" w:sz="4" w:space="0" w:color="auto"/>
            </w:tcBorders>
            <w:shd w:val="clear" w:color="auto" w:fill="auto"/>
            <w:vAlign w:val="bottom"/>
            <w:hideMark/>
          </w:tcPr>
          <w:p w14:paraId="600FB889"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56273782"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H35.8</w:t>
            </w:r>
          </w:p>
        </w:tc>
        <w:tc>
          <w:tcPr>
            <w:tcW w:w="2131" w:type="dxa"/>
            <w:tcBorders>
              <w:top w:val="nil"/>
              <w:left w:val="nil"/>
              <w:bottom w:val="single" w:sz="4" w:space="0" w:color="auto"/>
              <w:right w:val="single" w:sz="4" w:space="0" w:color="auto"/>
            </w:tcBorders>
            <w:shd w:val="clear" w:color="auto" w:fill="auto"/>
            <w:vAlign w:val="bottom"/>
            <w:hideMark/>
          </w:tcPr>
          <w:p w14:paraId="39896AF7"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n</w:t>
            </w:r>
            <w:r w:rsidRPr="00A13F63">
              <w:rPr>
                <w:rFonts w:ascii="Calibri" w:hAnsi="Calibri" w:cs="Calibri"/>
                <w:color w:val="000000"/>
                <w:szCs w:val="22"/>
                <w:lang w:val="en-GB" w:eastAsia="en-GB"/>
              </w:rPr>
              <w:t>ot enough evidence that this is a degeneration of macula and SCT has not enough content in its relationships to know the etiology of this condition</w:t>
            </w:r>
          </w:p>
        </w:tc>
        <w:tc>
          <w:tcPr>
            <w:tcW w:w="1327" w:type="dxa"/>
            <w:tcBorders>
              <w:top w:val="nil"/>
              <w:left w:val="nil"/>
              <w:bottom w:val="single" w:sz="4" w:space="0" w:color="auto"/>
              <w:right w:val="single" w:sz="4" w:space="0" w:color="auto"/>
            </w:tcBorders>
            <w:shd w:val="clear" w:color="auto" w:fill="auto"/>
            <w:vAlign w:val="bottom"/>
            <w:hideMark/>
          </w:tcPr>
          <w:p w14:paraId="67D95F6B"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58" w:type="dxa"/>
            <w:tcBorders>
              <w:top w:val="nil"/>
              <w:left w:val="nil"/>
              <w:bottom w:val="single" w:sz="4" w:space="0" w:color="auto"/>
              <w:right w:val="single" w:sz="4" w:space="0" w:color="auto"/>
            </w:tcBorders>
            <w:shd w:val="clear" w:color="auto" w:fill="auto"/>
            <w:vAlign w:val="bottom"/>
            <w:hideMark/>
          </w:tcPr>
          <w:p w14:paraId="192E75F9"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46D3890C" w14:textId="77777777" w:rsidR="00C134E0" w:rsidRDefault="00C134E0" w:rsidP="00C134E0">
      <w:pPr>
        <w:pStyle w:val="Heading1"/>
        <w:rPr>
          <w:sz w:val="28"/>
          <w:szCs w:val="28"/>
        </w:rPr>
      </w:pPr>
      <w:bookmarkStart w:id="35" w:name="_Toc318987334"/>
      <w:bookmarkStart w:id="36" w:name="_Toc318987333"/>
      <w:r>
        <w:rPr>
          <w:sz w:val="28"/>
          <w:szCs w:val="28"/>
        </w:rPr>
        <w:t>Mucosa associated lymphoid tissue MALT lymphoma of stomach</w:t>
      </w:r>
      <w:bookmarkEnd w:id="35"/>
    </w:p>
    <w:tbl>
      <w:tblPr>
        <w:tblW w:w="10540" w:type="dxa"/>
        <w:tblInd w:w="93" w:type="dxa"/>
        <w:tblLook w:val="04A0" w:firstRow="1" w:lastRow="0" w:firstColumn="1" w:lastColumn="0" w:noHBand="0" w:noVBand="1"/>
      </w:tblPr>
      <w:tblGrid>
        <w:gridCol w:w="678"/>
        <w:gridCol w:w="1274"/>
        <w:gridCol w:w="1668"/>
        <w:gridCol w:w="689"/>
        <w:gridCol w:w="1334"/>
        <w:gridCol w:w="2108"/>
        <w:gridCol w:w="1327"/>
        <w:gridCol w:w="1462"/>
      </w:tblGrid>
      <w:tr w:rsidR="00C134E0" w:rsidRPr="00A13F63" w14:paraId="30016530"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3C3D6428"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1A38215C"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76647D31"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0823B88A"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5D6B43CC"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7714D5C1"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7559357C"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7A65D74C" w14:textId="77777777" w:rsidR="00C134E0" w:rsidRPr="00A13F63" w:rsidRDefault="00C134E0"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C134E0" w:rsidRPr="00A13F63" w14:paraId="347762D4" w14:textId="77777777" w:rsidTr="00D457E8">
        <w:trPr>
          <w:trHeight w:val="1740"/>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4093AF8A"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lastRenderedPageBreak/>
              <w:t>17</w:t>
            </w:r>
          </w:p>
        </w:tc>
        <w:tc>
          <w:tcPr>
            <w:tcW w:w="1180" w:type="dxa"/>
            <w:tcBorders>
              <w:top w:val="nil"/>
              <w:left w:val="nil"/>
              <w:bottom w:val="single" w:sz="4" w:space="0" w:color="auto"/>
              <w:right w:val="single" w:sz="4" w:space="0" w:color="auto"/>
            </w:tcBorders>
            <w:shd w:val="clear" w:color="auto" w:fill="auto"/>
            <w:vAlign w:val="bottom"/>
            <w:hideMark/>
          </w:tcPr>
          <w:p w14:paraId="7CC21772"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444597005</w:t>
            </w:r>
          </w:p>
        </w:tc>
        <w:tc>
          <w:tcPr>
            <w:tcW w:w="1780" w:type="dxa"/>
            <w:tcBorders>
              <w:top w:val="nil"/>
              <w:left w:val="nil"/>
              <w:bottom w:val="single" w:sz="4" w:space="0" w:color="auto"/>
              <w:right w:val="single" w:sz="4" w:space="0" w:color="auto"/>
            </w:tcBorders>
            <w:shd w:val="clear" w:color="auto" w:fill="auto"/>
            <w:vAlign w:val="bottom"/>
            <w:hideMark/>
          </w:tcPr>
          <w:p w14:paraId="3D0A7A35" w14:textId="77777777" w:rsidR="00C134E0" w:rsidRDefault="00C134E0"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Extranodal marginal lymphoma of mucosa associated lymphoid tissue of stomach (disorder)</w:t>
            </w:r>
          </w:p>
          <w:p w14:paraId="55FF1E97"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Mucosa associated lymphoid tissue MALT lymphoma of stomach (disorder)</w:t>
            </w:r>
          </w:p>
        </w:tc>
        <w:tc>
          <w:tcPr>
            <w:tcW w:w="660" w:type="dxa"/>
            <w:tcBorders>
              <w:top w:val="nil"/>
              <w:left w:val="nil"/>
              <w:bottom w:val="single" w:sz="4" w:space="0" w:color="auto"/>
              <w:right w:val="single" w:sz="4" w:space="0" w:color="auto"/>
            </w:tcBorders>
            <w:shd w:val="clear" w:color="auto" w:fill="auto"/>
            <w:vAlign w:val="bottom"/>
            <w:hideMark/>
          </w:tcPr>
          <w:p w14:paraId="374570CE"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7E056287"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C88.7</w:t>
            </w:r>
          </w:p>
        </w:tc>
        <w:tc>
          <w:tcPr>
            <w:tcW w:w="2300" w:type="dxa"/>
            <w:tcBorders>
              <w:top w:val="nil"/>
              <w:left w:val="nil"/>
              <w:bottom w:val="single" w:sz="4" w:space="0" w:color="auto"/>
              <w:right w:val="single" w:sz="4" w:space="0" w:color="auto"/>
            </w:tcBorders>
            <w:shd w:val="clear" w:color="auto" w:fill="auto"/>
            <w:vAlign w:val="bottom"/>
            <w:hideMark/>
          </w:tcPr>
          <w:p w14:paraId="2FA1D120" w14:textId="77777777" w:rsidR="00C134E0" w:rsidRPr="00A13F63" w:rsidRDefault="00C134E0"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New version of ICD -10 classif</w:t>
            </w:r>
            <w:r w:rsidRPr="00A13F63">
              <w:rPr>
                <w:rFonts w:ascii="Calibri" w:hAnsi="Calibri" w:cs="Calibri"/>
                <w:color w:val="000000"/>
                <w:szCs w:val="22"/>
                <w:lang w:val="en-GB" w:eastAsia="en-GB"/>
              </w:rPr>
              <w:t>ies this at C88.7</w:t>
            </w:r>
          </w:p>
        </w:tc>
        <w:tc>
          <w:tcPr>
            <w:tcW w:w="1220" w:type="dxa"/>
            <w:tcBorders>
              <w:top w:val="nil"/>
              <w:left w:val="nil"/>
              <w:bottom w:val="single" w:sz="4" w:space="0" w:color="auto"/>
              <w:right w:val="single" w:sz="4" w:space="0" w:color="auto"/>
            </w:tcBorders>
            <w:shd w:val="clear" w:color="auto" w:fill="auto"/>
            <w:vAlign w:val="bottom"/>
            <w:hideMark/>
          </w:tcPr>
          <w:p w14:paraId="6DE08AAB"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5A34BE5A" w14:textId="77777777" w:rsidR="00C134E0" w:rsidRPr="00A13F63" w:rsidRDefault="00C134E0"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r>
    </w:tbl>
    <w:p w14:paraId="0D2F1842" w14:textId="77777777" w:rsidR="003433CD" w:rsidRDefault="003433CD" w:rsidP="003433CD">
      <w:pPr>
        <w:pStyle w:val="Heading1"/>
        <w:rPr>
          <w:sz w:val="28"/>
          <w:szCs w:val="28"/>
        </w:rPr>
      </w:pPr>
      <w:r>
        <w:rPr>
          <w:sz w:val="28"/>
          <w:szCs w:val="28"/>
        </w:rPr>
        <w:t>Periodic limb movement disorder</w:t>
      </w:r>
      <w:bookmarkEnd w:id="36"/>
    </w:p>
    <w:tbl>
      <w:tblPr>
        <w:tblW w:w="10540" w:type="dxa"/>
        <w:tblInd w:w="93" w:type="dxa"/>
        <w:tblLook w:val="04A0" w:firstRow="1" w:lastRow="0" w:firstColumn="1" w:lastColumn="0" w:noHBand="0" w:noVBand="1"/>
      </w:tblPr>
      <w:tblGrid>
        <w:gridCol w:w="678"/>
        <w:gridCol w:w="1274"/>
        <w:gridCol w:w="1657"/>
        <w:gridCol w:w="689"/>
        <w:gridCol w:w="1334"/>
        <w:gridCol w:w="2084"/>
        <w:gridCol w:w="1327"/>
        <w:gridCol w:w="1497"/>
      </w:tblGrid>
      <w:tr w:rsidR="003433CD" w:rsidRPr="00A13F63" w14:paraId="60C67CCD" w14:textId="77777777" w:rsidTr="0017479F">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62C2634E"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5668A48A"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57" w:type="dxa"/>
            <w:tcBorders>
              <w:top w:val="single" w:sz="12" w:space="0" w:color="auto"/>
              <w:left w:val="nil"/>
              <w:bottom w:val="single" w:sz="12" w:space="0" w:color="auto"/>
              <w:right w:val="single" w:sz="12" w:space="0" w:color="auto"/>
            </w:tcBorders>
            <w:shd w:val="clear" w:color="auto" w:fill="auto"/>
            <w:vAlign w:val="bottom"/>
            <w:hideMark/>
          </w:tcPr>
          <w:p w14:paraId="077D2FFB"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68A66E99"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53EDC92F"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084" w:type="dxa"/>
            <w:tcBorders>
              <w:top w:val="single" w:sz="12" w:space="0" w:color="auto"/>
              <w:left w:val="nil"/>
              <w:bottom w:val="single" w:sz="12" w:space="0" w:color="auto"/>
              <w:right w:val="single" w:sz="12" w:space="0" w:color="auto"/>
            </w:tcBorders>
            <w:shd w:val="clear" w:color="auto" w:fill="auto"/>
            <w:vAlign w:val="bottom"/>
            <w:hideMark/>
          </w:tcPr>
          <w:p w14:paraId="644BF59A"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5119F381"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97" w:type="dxa"/>
            <w:tcBorders>
              <w:top w:val="single" w:sz="12" w:space="0" w:color="auto"/>
              <w:left w:val="nil"/>
              <w:bottom w:val="single" w:sz="12" w:space="0" w:color="auto"/>
              <w:right w:val="single" w:sz="12" w:space="0" w:color="auto"/>
            </w:tcBorders>
            <w:shd w:val="clear" w:color="auto" w:fill="auto"/>
            <w:vAlign w:val="bottom"/>
            <w:hideMark/>
          </w:tcPr>
          <w:p w14:paraId="6B9F7E8B" w14:textId="77777777" w:rsidR="003433CD" w:rsidRPr="00A13F63" w:rsidRDefault="003433CD"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3433CD" w:rsidRPr="00A13F63" w14:paraId="46B5B74C" w14:textId="77777777" w:rsidTr="0017479F">
        <w:trPr>
          <w:trHeight w:val="2028"/>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39AEAA4D"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16</w:t>
            </w:r>
          </w:p>
        </w:tc>
        <w:tc>
          <w:tcPr>
            <w:tcW w:w="1274" w:type="dxa"/>
            <w:tcBorders>
              <w:top w:val="nil"/>
              <w:left w:val="nil"/>
              <w:bottom w:val="single" w:sz="4" w:space="0" w:color="auto"/>
              <w:right w:val="single" w:sz="4" w:space="0" w:color="auto"/>
            </w:tcBorders>
            <w:shd w:val="clear" w:color="auto" w:fill="auto"/>
            <w:vAlign w:val="bottom"/>
            <w:hideMark/>
          </w:tcPr>
          <w:p w14:paraId="7CC8200A"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418763003</w:t>
            </w:r>
          </w:p>
        </w:tc>
        <w:tc>
          <w:tcPr>
            <w:tcW w:w="1657" w:type="dxa"/>
            <w:tcBorders>
              <w:top w:val="nil"/>
              <w:left w:val="nil"/>
              <w:bottom w:val="single" w:sz="4" w:space="0" w:color="auto"/>
              <w:right w:val="single" w:sz="4" w:space="0" w:color="auto"/>
            </w:tcBorders>
            <w:shd w:val="clear" w:color="auto" w:fill="auto"/>
            <w:vAlign w:val="bottom"/>
            <w:hideMark/>
          </w:tcPr>
          <w:p w14:paraId="24821832"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Periodic limb movement disorder (disorder)</w:t>
            </w:r>
          </w:p>
        </w:tc>
        <w:tc>
          <w:tcPr>
            <w:tcW w:w="689" w:type="dxa"/>
            <w:tcBorders>
              <w:top w:val="nil"/>
              <w:left w:val="nil"/>
              <w:bottom w:val="single" w:sz="4" w:space="0" w:color="auto"/>
              <w:right w:val="single" w:sz="4" w:space="0" w:color="auto"/>
            </w:tcBorders>
            <w:shd w:val="clear" w:color="auto" w:fill="auto"/>
            <w:vAlign w:val="bottom"/>
            <w:hideMark/>
          </w:tcPr>
          <w:p w14:paraId="2DE6F3A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334" w:type="dxa"/>
            <w:tcBorders>
              <w:top w:val="nil"/>
              <w:left w:val="nil"/>
              <w:bottom w:val="single" w:sz="4" w:space="0" w:color="auto"/>
              <w:right w:val="single" w:sz="4" w:space="0" w:color="auto"/>
            </w:tcBorders>
            <w:shd w:val="clear" w:color="auto" w:fill="auto"/>
            <w:vAlign w:val="bottom"/>
            <w:hideMark/>
          </w:tcPr>
          <w:p w14:paraId="101F38EC"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majority G25.8</w:t>
            </w:r>
          </w:p>
        </w:tc>
        <w:tc>
          <w:tcPr>
            <w:tcW w:w="2084" w:type="dxa"/>
            <w:tcBorders>
              <w:top w:val="nil"/>
              <w:left w:val="nil"/>
              <w:bottom w:val="single" w:sz="4" w:space="0" w:color="auto"/>
              <w:right w:val="single" w:sz="4" w:space="0" w:color="auto"/>
            </w:tcBorders>
            <w:shd w:val="clear" w:color="auto" w:fill="auto"/>
            <w:vAlign w:val="bottom"/>
            <w:hideMark/>
          </w:tcPr>
          <w:p w14:paraId="18D77FFE"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Index trail in ICD-10 brings to G25</w:t>
            </w:r>
          </w:p>
        </w:tc>
        <w:tc>
          <w:tcPr>
            <w:tcW w:w="1327" w:type="dxa"/>
            <w:tcBorders>
              <w:top w:val="nil"/>
              <w:left w:val="nil"/>
              <w:bottom w:val="single" w:sz="4" w:space="0" w:color="auto"/>
              <w:right w:val="single" w:sz="4" w:space="0" w:color="auto"/>
            </w:tcBorders>
            <w:shd w:val="clear" w:color="auto" w:fill="auto"/>
            <w:vAlign w:val="bottom"/>
            <w:hideMark/>
          </w:tcPr>
          <w:p w14:paraId="1E55E6FA" w14:textId="1C6D7533" w:rsidR="003433CD" w:rsidRPr="00A13F63" w:rsidRDefault="003433CD" w:rsidP="00CD45D9">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One </w:t>
            </w:r>
            <w:r w:rsidR="00CD45D9" w:rsidRPr="00A13F63">
              <w:rPr>
                <w:rFonts w:ascii="Calibri" w:hAnsi="Calibri" w:cs="Calibri"/>
                <w:color w:val="000000"/>
                <w:szCs w:val="22"/>
                <w:lang w:val="en-GB" w:eastAsia="en-GB"/>
              </w:rPr>
              <w:t>panellist</w:t>
            </w:r>
            <w:r w:rsidRPr="00A13F63">
              <w:rPr>
                <w:rFonts w:ascii="Calibri" w:hAnsi="Calibri" w:cs="Calibri"/>
                <w:color w:val="000000"/>
                <w:szCs w:val="22"/>
                <w:lang w:val="en-GB" w:eastAsia="en-GB"/>
              </w:rPr>
              <w:t xml:space="preserve"> thinks that this is ambiguous and should be not classifiable</w:t>
            </w:r>
          </w:p>
        </w:tc>
        <w:tc>
          <w:tcPr>
            <w:tcW w:w="1497" w:type="dxa"/>
            <w:tcBorders>
              <w:top w:val="nil"/>
              <w:left w:val="nil"/>
              <w:bottom w:val="single" w:sz="4" w:space="0" w:color="auto"/>
              <w:right w:val="single" w:sz="4" w:space="0" w:color="auto"/>
            </w:tcBorders>
            <w:shd w:val="clear" w:color="auto" w:fill="auto"/>
            <w:vAlign w:val="bottom"/>
            <w:hideMark/>
          </w:tcPr>
          <w:p w14:paraId="608AC508" w14:textId="77777777" w:rsidR="003433CD" w:rsidRPr="00A13F63" w:rsidRDefault="003433CD"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add/clarify ICD-10 index, as ICD-10-CM index leads to sleep disorder which is different</w:t>
            </w:r>
          </w:p>
        </w:tc>
      </w:tr>
    </w:tbl>
    <w:p w14:paraId="4445ADF5" w14:textId="77777777" w:rsidR="0017479F" w:rsidRDefault="0017479F" w:rsidP="0017479F">
      <w:pPr>
        <w:pStyle w:val="Heading1"/>
        <w:rPr>
          <w:sz w:val="28"/>
          <w:szCs w:val="28"/>
        </w:rPr>
      </w:pPr>
      <w:r>
        <w:rPr>
          <w:sz w:val="28"/>
          <w:szCs w:val="28"/>
        </w:rPr>
        <w:t>Peripheral nerve entrapment syndrome</w:t>
      </w:r>
    </w:p>
    <w:tbl>
      <w:tblPr>
        <w:tblW w:w="10540" w:type="dxa"/>
        <w:tblInd w:w="93" w:type="dxa"/>
        <w:tblLook w:val="04A0" w:firstRow="1" w:lastRow="0" w:firstColumn="1" w:lastColumn="0" w:noHBand="0" w:noVBand="1"/>
      </w:tblPr>
      <w:tblGrid>
        <w:gridCol w:w="678"/>
        <w:gridCol w:w="1274"/>
        <w:gridCol w:w="1665"/>
        <w:gridCol w:w="689"/>
        <w:gridCol w:w="1334"/>
        <w:gridCol w:w="2063"/>
        <w:gridCol w:w="1327"/>
        <w:gridCol w:w="1510"/>
      </w:tblGrid>
      <w:tr w:rsidR="0017479F" w:rsidRPr="00A13F63" w14:paraId="2BAADA46"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402F778E"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780A5D79"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40B0D176"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5A6061ED"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3E999491"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24E565DB"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0F813A9C"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6BB2210D" w14:textId="77777777" w:rsidR="0017479F" w:rsidRPr="00A13F63" w:rsidRDefault="0017479F"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17479F" w:rsidRPr="00A13F63" w14:paraId="02F76C83" w14:textId="77777777" w:rsidTr="00D457E8">
        <w:trPr>
          <w:trHeight w:val="3756"/>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54846E4B"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lastRenderedPageBreak/>
              <w:t>26</w:t>
            </w:r>
          </w:p>
        </w:tc>
        <w:tc>
          <w:tcPr>
            <w:tcW w:w="1180" w:type="dxa"/>
            <w:tcBorders>
              <w:top w:val="nil"/>
              <w:left w:val="nil"/>
              <w:bottom w:val="single" w:sz="4" w:space="0" w:color="auto"/>
              <w:right w:val="single" w:sz="4" w:space="0" w:color="auto"/>
            </w:tcBorders>
            <w:shd w:val="clear" w:color="auto" w:fill="auto"/>
            <w:vAlign w:val="bottom"/>
            <w:hideMark/>
          </w:tcPr>
          <w:p w14:paraId="77881C4B"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45781009</w:t>
            </w:r>
          </w:p>
        </w:tc>
        <w:tc>
          <w:tcPr>
            <w:tcW w:w="1780" w:type="dxa"/>
            <w:tcBorders>
              <w:top w:val="nil"/>
              <w:left w:val="nil"/>
              <w:bottom w:val="single" w:sz="4" w:space="0" w:color="auto"/>
              <w:right w:val="single" w:sz="4" w:space="0" w:color="auto"/>
            </w:tcBorders>
            <w:shd w:val="clear" w:color="auto" w:fill="auto"/>
            <w:vAlign w:val="bottom"/>
            <w:hideMark/>
          </w:tcPr>
          <w:p w14:paraId="3BB25C69"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Peripheral nerve entrapment syndrome (disorder)</w:t>
            </w:r>
          </w:p>
        </w:tc>
        <w:tc>
          <w:tcPr>
            <w:tcW w:w="660" w:type="dxa"/>
            <w:tcBorders>
              <w:top w:val="nil"/>
              <w:left w:val="nil"/>
              <w:bottom w:val="single" w:sz="4" w:space="0" w:color="auto"/>
              <w:right w:val="single" w:sz="4" w:space="0" w:color="auto"/>
            </w:tcBorders>
            <w:shd w:val="clear" w:color="auto" w:fill="auto"/>
            <w:vAlign w:val="bottom"/>
            <w:hideMark/>
          </w:tcPr>
          <w:p w14:paraId="44900907"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64B7260F"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G58.9</w:t>
            </w:r>
          </w:p>
        </w:tc>
        <w:tc>
          <w:tcPr>
            <w:tcW w:w="2300" w:type="dxa"/>
            <w:tcBorders>
              <w:top w:val="nil"/>
              <w:left w:val="nil"/>
              <w:bottom w:val="single" w:sz="4" w:space="0" w:color="auto"/>
              <w:right w:val="single" w:sz="4" w:space="0" w:color="auto"/>
            </w:tcBorders>
            <w:shd w:val="clear" w:color="auto" w:fill="auto"/>
            <w:vAlign w:val="bottom"/>
            <w:hideMark/>
          </w:tcPr>
          <w:p w14:paraId="613C0974"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following neuropathy entrapment in index</w:t>
            </w:r>
          </w:p>
        </w:tc>
        <w:tc>
          <w:tcPr>
            <w:tcW w:w="1220" w:type="dxa"/>
            <w:tcBorders>
              <w:top w:val="nil"/>
              <w:left w:val="nil"/>
              <w:bottom w:val="single" w:sz="4" w:space="0" w:color="auto"/>
              <w:right w:val="single" w:sz="4" w:space="0" w:color="auto"/>
            </w:tcBorders>
            <w:shd w:val="clear" w:color="auto" w:fill="auto"/>
            <w:vAlign w:val="bottom"/>
            <w:hideMark/>
          </w:tcPr>
          <w:p w14:paraId="57439895" w14:textId="77777777" w:rsidR="0017479F" w:rsidRPr="00A13F63" w:rsidRDefault="0017479F"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T14.1</w:t>
            </w:r>
          </w:p>
        </w:tc>
        <w:tc>
          <w:tcPr>
            <w:tcW w:w="1580" w:type="dxa"/>
            <w:tcBorders>
              <w:top w:val="nil"/>
              <w:left w:val="nil"/>
              <w:bottom w:val="single" w:sz="4" w:space="0" w:color="auto"/>
              <w:right w:val="single" w:sz="4" w:space="0" w:color="auto"/>
            </w:tcBorders>
            <w:shd w:val="clear" w:color="auto" w:fill="auto"/>
            <w:vAlign w:val="bottom"/>
            <w:hideMark/>
          </w:tcPr>
          <w:p w14:paraId="5741661E" w14:textId="77777777" w:rsidR="0017479F" w:rsidRPr="00A13F63" w:rsidRDefault="0017479F"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w:t>
            </w:r>
            <w:r w:rsidRPr="00A13F63">
              <w:rPr>
                <w:rFonts w:ascii="Calibri" w:hAnsi="Calibri" w:cs="Calibri"/>
                <w:color w:val="000000"/>
                <w:szCs w:val="22"/>
                <w:lang w:val="en-GB" w:eastAsia="en-GB"/>
              </w:rPr>
              <w:t>evise SCT concept to re-examine hierarchical relationship to peripheral nerve injury, which is modelled differently from similar concepts such as carpal tunnel syndrome</w:t>
            </w:r>
          </w:p>
        </w:tc>
      </w:tr>
    </w:tbl>
    <w:p w14:paraId="541E99DA" w14:textId="77777777" w:rsidR="00714DC9" w:rsidRDefault="00714DC9" w:rsidP="00714DC9">
      <w:pPr>
        <w:pStyle w:val="Heading1"/>
        <w:rPr>
          <w:sz w:val="28"/>
          <w:szCs w:val="28"/>
        </w:rPr>
      </w:pPr>
      <w:r>
        <w:rPr>
          <w:sz w:val="28"/>
          <w:szCs w:val="28"/>
        </w:rPr>
        <w:t>Pigment dispersion syndrome</w:t>
      </w:r>
    </w:p>
    <w:tbl>
      <w:tblPr>
        <w:tblW w:w="10540" w:type="dxa"/>
        <w:tblInd w:w="93" w:type="dxa"/>
        <w:tblLook w:val="04A0" w:firstRow="1" w:lastRow="0" w:firstColumn="1" w:lastColumn="0" w:noHBand="0" w:noVBand="1"/>
      </w:tblPr>
      <w:tblGrid>
        <w:gridCol w:w="678"/>
        <w:gridCol w:w="1274"/>
        <w:gridCol w:w="1651"/>
        <w:gridCol w:w="689"/>
        <w:gridCol w:w="1334"/>
        <w:gridCol w:w="2134"/>
        <w:gridCol w:w="1327"/>
        <w:gridCol w:w="1453"/>
      </w:tblGrid>
      <w:tr w:rsidR="00714DC9" w:rsidRPr="00A13F63" w14:paraId="36E72D1B" w14:textId="77777777" w:rsidTr="00737348">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35011BE9"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069879B6"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51" w:type="dxa"/>
            <w:tcBorders>
              <w:top w:val="single" w:sz="12" w:space="0" w:color="auto"/>
              <w:left w:val="nil"/>
              <w:bottom w:val="single" w:sz="12" w:space="0" w:color="auto"/>
              <w:right w:val="single" w:sz="12" w:space="0" w:color="auto"/>
            </w:tcBorders>
            <w:shd w:val="clear" w:color="auto" w:fill="auto"/>
            <w:vAlign w:val="bottom"/>
            <w:hideMark/>
          </w:tcPr>
          <w:p w14:paraId="2281FA35"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6F689AD8"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1B093746"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134" w:type="dxa"/>
            <w:tcBorders>
              <w:top w:val="single" w:sz="12" w:space="0" w:color="auto"/>
              <w:left w:val="nil"/>
              <w:bottom w:val="single" w:sz="12" w:space="0" w:color="auto"/>
              <w:right w:val="single" w:sz="12" w:space="0" w:color="auto"/>
            </w:tcBorders>
            <w:shd w:val="clear" w:color="auto" w:fill="auto"/>
            <w:vAlign w:val="bottom"/>
            <w:hideMark/>
          </w:tcPr>
          <w:p w14:paraId="4B9A33FF"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75C9A6FC"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453" w:type="dxa"/>
            <w:tcBorders>
              <w:top w:val="single" w:sz="12" w:space="0" w:color="auto"/>
              <w:left w:val="nil"/>
              <w:bottom w:val="single" w:sz="12" w:space="0" w:color="auto"/>
              <w:right w:val="single" w:sz="12" w:space="0" w:color="auto"/>
            </w:tcBorders>
            <w:shd w:val="clear" w:color="auto" w:fill="auto"/>
            <w:vAlign w:val="bottom"/>
            <w:hideMark/>
          </w:tcPr>
          <w:p w14:paraId="5417FA39" w14:textId="77777777" w:rsidR="00714DC9" w:rsidRPr="00A13F63" w:rsidRDefault="00714DC9" w:rsidP="00D457E8">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714DC9" w:rsidRPr="00A13F63" w14:paraId="0470049A" w14:textId="77777777" w:rsidTr="00737348">
        <w:trPr>
          <w:trHeight w:val="1452"/>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5DBA3AD3"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8</w:t>
            </w:r>
          </w:p>
        </w:tc>
        <w:tc>
          <w:tcPr>
            <w:tcW w:w="1274" w:type="dxa"/>
            <w:tcBorders>
              <w:top w:val="nil"/>
              <w:left w:val="nil"/>
              <w:bottom w:val="single" w:sz="4" w:space="0" w:color="auto"/>
              <w:right w:val="single" w:sz="4" w:space="0" w:color="auto"/>
            </w:tcBorders>
            <w:shd w:val="clear" w:color="auto" w:fill="auto"/>
            <w:vAlign w:val="bottom"/>
            <w:hideMark/>
          </w:tcPr>
          <w:p w14:paraId="4C6F9E92"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392133001</w:t>
            </w:r>
          </w:p>
        </w:tc>
        <w:tc>
          <w:tcPr>
            <w:tcW w:w="1651" w:type="dxa"/>
            <w:tcBorders>
              <w:top w:val="nil"/>
              <w:left w:val="nil"/>
              <w:bottom w:val="single" w:sz="4" w:space="0" w:color="auto"/>
              <w:right w:val="single" w:sz="4" w:space="0" w:color="auto"/>
            </w:tcBorders>
            <w:shd w:val="clear" w:color="auto" w:fill="auto"/>
            <w:vAlign w:val="bottom"/>
            <w:hideMark/>
          </w:tcPr>
          <w:p w14:paraId="712332C9"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xml:space="preserve">Pigment dispersion syndrome </w:t>
            </w:r>
            <w:r>
              <w:rPr>
                <w:rFonts w:ascii="Calibri" w:hAnsi="Calibri" w:cs="Calibri"/>
                <w:color w:val="000000"/>
                <w:szCs w:val="22"/>
                <w:lang w:val="en-GB" w:eastAsia="en-GB"/>
              </w:rPr>
              <w:t>(disorder)</w:t>
            </w:r>
          </w:p>
        </w:tc>
        <w:tc>
          <w:tcPr>
            <w:tcW w:w="689" w:type="dxa"/>
            <w:tcBorders>
              <w:top w:val="nil"/>
              <w:left w:val="nil"/>
              <w:bottom w:val="single" w:sz="4" w:space="0" w:color="auto"/>
              <w:right w:val="single" w:sz="4" w:space="0" w:color="auto"/>
            </w:tcBorders>
            <w:shd w:val="clear" w:color="auto" w:fill="auto"/>
            <w:vAlign w:val="bottom"/>
            <w:hideMark/>
          </w:tcPr>
          <w:p w14:paraId="6E602A80"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7A4B5679"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H21.2</w:t>
            </w:r>
          </w:p>
        </w:tc>
        <w:tc>
          <w:tcPr>
            <w:tcW w:w="2134" w:type="dxa"/>
            <w:tcBorders>
              <w:top w:val="nil"/>
              <w:left w:val="nil"/>
              <w:bottom w:val="single" w:sz="4" w:space="0" w:color="auto"/>
              <w:right w:val="single" w:sz="4" w:space="0" w:color="auto"/>
            </w:tcBorders>
            <w:shd w:val="clear" w:color="auto" w:fill="auto"/>
            <w:vAlign w:val="bottom"/>
            <w:hideMark/>
          </w:tcPr>
          <w:p w14:paraId="37416867"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S</w:t>
            </w:r>
            <w:r w:rsidRPr="00A13F63">
              <w:rPr>
                <w:rFonts w:ascii="Calibri" w:hAnsi="Calibri" w:cs="Calibri"/>
                <w:color w:val="000000"/>
                <w:szCs w:val="22"/>
                <w:lang w:val="en-GB" w:eastAsia="en-GB"/>
              </w:rPr>
              <w:t>upported from literature as degeneration, .2 being more specific is preferred</w:t>
            </w:r>
          </w:p>
        </w:tc>
        <w:tc>
          <w:tcPr>
            <w:tcW w:w="1327" w:type="dxa"/>
            <w:tcBorders>
              <w:top w:val="nil"/>
              <w:left w:val="nil"/>
              <w:bottom w:val="single" w:sz="4" w:space="0" w:color="auto"/>
              <w:right w:val="single" w:sz="4" w:space="0" w:color="auto"/>
            </w:tcBorders>
            <w:shd w:val="clear" w:color="auto" w:fill="auto"/>
            <w:vAlign w:val="bottom"/>
            <w:hideMark/>
          </w:tcPr>
          <w:p w14:paraId="634F086A" w14:textId="77777777" w:rsidR="00714DC9" w:rsidRPr="00A13F63" w:rsidRDefault="00714DC9" w:rsidP="00D457E8">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453" w:type="dxa"/>
            <w:tcBorders>
              <w:top w:val="nil"/>
              <w:left w:val="nil"/>
              <w:bottom w:val="single" w:sz="4" w:space="0" w:color="auto"/>
              <w:right w:val="single" w:sz="4" w:space="0" w:color="auto"/>
            </w:tcBorders>
            <w:shd w:val="clear" w:color="auto" w:fill="auto"/>
            <w:vAlign w:val="bottom"/>
            <w:hideMark/>
          </w:tcPr>
          <w:p w14:paraId="6A02B1E8" w14:textId="77777777" w:rsidR="00714DC9" w:rsidRPr="00A13F63" w:rsidRDefault="00714DC9"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w:t>
            </w:r>
            <w:r w:rsidRPr="00A13F63">
              <w:rPr>
                <w:rFonts w:ascii="Calibri" w:hAnsi="Calibri" w:cs="Calibri"/>
                <w:color w:val="000000"/>
                <w:szCs w:val="22"/>
                <w:lang w:val="en-GB" w:eastAsia="en-GB"/>
              </w:rPr>
              <w:t>equest Index entry in ICD-10</w:t>
            </w:r>
          </w:p>
        </w:tc>
      </w:tr>
    </w:tbl>
    <w:p w14:paraId="586D29F6" w14:textId="77777777" w:rsidR="00737348" w:rsidRDefault="00737348" w:rsidP="00737348">
      <w:pPr>
        <w:pStyle w:val="Heading1"/>
        <w:rPr>
          <w:sz w:val="28"/>
          <w:szCs w:val="28"/>
        </w:rPr>
      </w:pPr>
      <w:bookmarkStart w:id="37" w:name="_Toc318987342"/>
      <w:r>
        <w:rPr>
          <w:sz w:val="28"/>
          <w:szCs w:val="28"/>
        </w:rPr>
        <w:t>Scalp tenderness</w:t>
      </w:r>
      <w:bookmarkEnd w:id="37"/>
    </w:p>
    <w:tbl>
      <w:tblPr>
        <w:tblW w:w="10540" w:type="dxa"/>
        <w:tblInd w:w="93" w:type="dxa"/>
        <w:tblLook w:val="04A0" w:firstRow="1" w:lastRow="0" w:firstColumn="1" w:lastColumn="0" w:noHBand="0" w:noVBand="1"/>
      </w:tblPr>
      <w:tblGrid>
        <w:gridCol w:w="678"/>
        <w:gridCol w:w="1274"/>
        <w:gridCol w:w="1673"/>
        <w:gridCol w:w="689"/>
        <w:gridCol w:w="1334"/>
        <w:gridCol w:w="2105"/>
        <w:gridCol w:w="1327"/>
        <w:gridCol w:w="1460"/>
      </w:tblGrid>
      <w:tr w:rsidR="00737348" w:rsidRPr="006C0C79" w14:paraId="10A6C832" w14:textId="77777777" w:rsidTr="00D457E8">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6EEFAE09"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7BF49025"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704AC576"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7F8640F7"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5C7742BC"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6647FBA3"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728D9825"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3D12ADEA" w14:textId="77777777" w:rsidR="00737348" w:rsidRPr="006C0C79" w:rsidRDefault="00737348" w:rsidP="00D457E8">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SPECIAL ACTION</w:t>
            </w:r>
          </w:p>
        </w:tc>
      </w:tr>
      <w:tr w:rsidR="00737348" w:rsidRPr="006C0C79" w14:paraId="11B42136" w14:textId="77777777" w:rsidTr="00D457E8">
        <w:trPr>
          <w:trHeight w:val="588"/>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695AE600"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29</w:t>
            </w:r>
          </w:p>
        </w:tc>
        <w:tc>
          <w:tcPr>
            <w:tcW w:w="1180" w:type="dxa"/>
            <w:tcBorders>
              <w:top w:val="nil"/>
              <w:left w:val="nil"/>
              <w:bottom w:val="single" w:sz="4" w:space="0" w:color="auto"/>
              <w:right w:val="single" w:sz="4" w:space="0" w:color="auto"/>
            </w:tcBorders>
            <w:shd w:val="clear" w:color="auto" w:fill="auto"/>
            <w:vAlign w:val="bottom"/>
            <w:hideMark/>
          </w:tcPr>
          <w:p w14:paraId="5F3684E9"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75851004</w:t>
            </w:r>
          </w:p>
        </w:tc>
        <w:tc>
          <w:tcPr>
            <w:tcW w:w="1780" w:type="dxa"/>
            <w:tcBorders>
              <w:top w:val="nil"/>
              <w:left w:val="nil"/>
              <w:bottom w:val="single" w:sz="4" w:space="0" w:color="auto"/>
              <w:right w:val="single" w:sz="4" w:space="0" w:color="auto"/>
            </w:tcBorders>
            <w:shd w:val="clear" w:color="auto" w:fill="auto"/>
            <w:vAlign w:val="bottom"/>
            <w:hideMark/>
          </w:tcPr>
          <w:p w14:paraId="4995C299" w14:textId="77777777" w:rsidR="00737348" w:rsidRPr="006C0C79" w:rsidRDefault="00737348" w:rsidP="00D457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Scalp tenderness (finding</w:t>
            </w:r>
            <w:r w:rsidRPr="006C0C79">
              <w:rPr>
                <w:rFonts w:ascii="Calibri" w:hAnsi="Calibri" w:cs="Calibri"/>
                <w:color w:val="000000"/>
                <w:szCs w:val="22"/>
                <w:lang w:val="en-GB" w:eastAsia="en-GB"/>
              </w:rPr>
              <w:t>)</w:t>
            </w:r>
          </w:p>
        </w:tc>
        <w:tc>
          <w:tcPr>
            <w:tcW w:w="660" w:type="dxa"/>
            <w:tcBorders>
              <w:top w:val="nil"/>
              <w:left w:val="nil"/>
              <w:bottom w:val="single" w:sz="4" w:space="0" w:color="auto"/>
              <w:right w:val="single" w:sz="4" w:space="0" w:color="auto"/>
            </w:tcBorders>
            <w:shd w:val="clear" w:color="auto" w:fill="auto"/>
            <w:vAlign w:val="bottom"/>
            <w:hideMark/>
          </w:tcPr>
          <w:p w14:paraId="11574D43"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5D3BC979"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R20.8</w:t>
            </w:r>
          </w:p>
        </w:tc>
        <w:tc>
          <w:tcPr>
            <w:tcW w:w="2300" w:type="dxa"/>
            <w:tcBorders>
              <w:top w:val="nil"/>
              <w:left w:val="nil"/>
              <w:bottom w:val="single" w:sz="4" w:space="0" w:color="auto"/>
              <w:right w:val="single" w:sz="4" w:space="0" w:color="auto"/>
            </w:tcBorders>
            <w:shd w:val="clear" w:color="auto" w:fill="auto"/>
            <w:vAlign w:val="bottom"/>
            <w:hideMark/>
          </w:tcPr>
          <w:p w14:paraId="59AD0165"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c>
          <w:tcPr>
            <w:tcW w:w="1220" w:type="dxa"/>
            <w:tcBorders>
              <w:top w:val="nil"/>
              <w:left w:val="nil"/>
              <w:bottom w:val="single" w:sz="4" w:space="0" w:color="auto"/>
              <w:right w:val="single" w:sz="4" w:space="0" w:color="auto"/>
            </w:tcBorders>
            <w:shd w:val="clear" w:color="auto" w:fill="auto"/>
            <w:vAlign w:val="bottom"/>
            <w:hideMark/>
          </w:tcPr>
          <w:p w14:paraId="5D1B62BF"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7EA8182B" w14:textId="77777777" w:rsidR="00737348" w:rsidRPr="006C0C79" w:rsidRDefault="00737348" w:rsidP="00D457E8">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r>
    </w:tbl>
    <w:p w14:paraId="466AC432" w14:textId="77777777" w:rsidR="00613610" w:rsidRDefault="00613610" w:rsidP="00613610">
      <w:pPr>
        <w:pStyle w:val="Heading1"/>
        <w:rPr>
          <w:sz w:val="28"/>
          <w:szCs w:val="28"/>
        </w:rPr>
      </w:pPr>
      <w:r>
        <w:rPr>
          <w:sz w:val="28"/>
          <w:szCs w:val="28"/>
        </w:rPr>
        <w:t>Stress</w:t>
      </w:r>
      <w:bookmarkEnd w:id="34"/>
    </w:p>
    <w:tbl>
      <w:tblPr>
        <w:tblW w:w="10788" w:type="dxa"/>
        <w:tblInd w:w="93" w:type="dxa"/>
        <w:tblLook w:val="04A0" w:firstRow="1" w:lastRow="0" w:firstColumn="1" w:lastColumn="0" w:noHBand="0" w:noVBand="1"/>
      </w:tblPr>
      <w:tblGrid>
        <w:gridCol w:w="678"/>
        <w:gridCol w:w="1274"/>
        <w:gridCol w:w="1632"/>
        <w:gridCol w:w="689"/>
        <w:gridCol w:w="1334"/>
        <w:gridCol w:w="2084"/>
        <w:gridCol w:w="1327"/>
        <w:gridCol w:w="1770"/>
      </w:tblGrid>
      <w:tr w:rsidR="00A13F63" w:rsidRPr="00A13F63" w14:paraId="2C32FC31" w14:textId="77777777" w:rsidTr="004907F2">
        <w:trPr>
          <w:trHeight w:val="600"/>
        </w:trPr>
        <w:tc>
          <w:tcPr>
            <w:tcW w:w="678"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08F5991F"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274" w:type="dxa"/>
            <w:tcBorders>
              <w:top w:val="single" w:sz="12" w:space="0" w:color="auto"/>
              <w:left w:val="nil"/>
              <w:bottom w:val="single" w:sz="12" w:space="0" w:color="auto"/>
              <w:right w:val="single" w:sz="12" w:space="0" w:color="auto"/>
            </w:tcBorders>
            <w:shd w:val="clear" w:color="auto" w:fill="auto"/>
            <w:vAlign w:val="bottom"/>
            <w:hideMark/>
          </w:tcPr>
          <w:p w14:paraId="50FFDD67"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632" w:type="dxa"/>
            <w:tcBorders>
              <w:top w:val="single" w:sz="12" w:space="0" w:color="auto"/>
              <w:left w:val="nil"/>
              <w:bottom w:val="single" w:sz="12" w:space="0" w:color="auto"/>
              <w:right w:val="single" w:sz="12" w:space="0" w:color="auto"/>
            </w:tcBorders>
            <w:shd w:val="clear" w:color="auto" w:fill="auto"/>
            <w:vAlign w:val="bottom"/>
            <w:hideMark/>
          </w:tcPr>
          <w:p w14:paraId="02DD9987"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89" w:type="dxa"/>
            <w:tcBorders>
              <w:top w:val="single" w:sz="12" w:space="0" w:color="auto"/>
              <w:left w:val="nil"/>
              <w:bottom w:val="single" w:sz="12" w:space="0" w:color="auto"/>
              <w:right w:val="single" w:sz="12" w:space="0" w:color="auto"/>
            </w:tcBorders>
            <w:shd w:val="clear" w:color="auto" w:fill="auto"/>
            <w:vAlign w:val="bottom"/>
            <w:hideMark/>
          </w:tcPr>
          <w:p w14:paraId="0A57931B"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334" w:type="dxa"/>
            <w:tcBorders>
              <w:top w:val="single" w:sz="12" w:space="0" w:color="auto"/>
              <w:left w:val="nil"/>
              <w:bottom w:val="single" w:sz="12" w:space="0" w:color="auto"/>
              <w:right w:val="single" w:sz="12" w:space="0" w:color="auto"/>
            </w:tcBorders>
            <w:shd w:val="clear" w:color="auto" w:fill="auto"/>
            <w:vAlign w:val="bottom"/>
            <w:hideMark/>
          </w:tcPr>
          <w:p w14:paraId="5CB33C17"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084" w:type="dxa"/>
            <w:tcBorders>
              <w:top w:val="single" w:sz="12" w:space="0" w:color="auto"/>
              <w:left w:val="nil"/>
              <w:bottom w:val="single" w:sz="12" w:space="0" w:color="auto"/>
              <w:right w:val="single" w:sz="12" w:space="0" w:color="auto"/>
            </w:tcBorders>
            <w:shd w:val="clear" w:color="auto" w:fill="auto"/>
            <w:vAlign w:val="bottom"/>
            <w:hideMark/>
          </w:tcPr>
          <w:p w14:paraId="6315218D"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327" w:type="dxa"/>
            <w:tcBorders>
              <w:top w:val="single" w:sz="12" w:space="0" w:color="auto"/>
              <w:left w:val="nil"/>
              <w:bottom w:val="single" w:sz="12" w:space="0" w:color="auto"/>
              <w:right w:val="single" w:sz="12" w:space="0" w:color="auto"/>
            </w:tcBorders>
            <w:shd w:val="clear" w:color="auto" w:fill="auto"/>
            <w:vAlign w:val="bottom"/>
            <w:hideMark/>
          </w:tcPr>
          <w:p w14:paraId="3CB4FBA9"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770" w:type="dxa"/>
            <w:tcBorders>
              <w:top w:val="single" w:sz="12" w:space="0" w:color="auto"/>
              <w:left w:val="nil"/>
              <w:bottom w:val="single" w:sz="12" w:space="0" w:color="auto"/>
              <w:right w:val="single" w:sz="12" w:space="0" w:color="auto"/>
            </w:tcBorders>
            <w:shd w:val="clear" w:color="auto" w:fill="auto"/>
            <w:vAlign w:val="bottom"/>
            <w:hideMark/>
          </w:tcPr>
          <w:p w14:paraId="06274948" w14:textId="77777777" w:rsidR="00A13F63" w:rsidRPr="00A13F63" w:rsidRDefault="00A13F63" w:rsidP="00A13F63">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A13F63" w:rsidRPr="00A13F63" w14:paraId="29361CE5" w14:textId="77777777" w:rsidTr="004907F2">
        <w:trPr>
          <w:trHeight w:val="2316"/>
        </w:trPr>
        <w:tc>
          <w:tcPr>
            <w:tcW w:w="678" w:type="dxa"/>
            <w:tcBorders>
              <w:top w:val="nil"/>
              <w:left w:val="single" w:sz="4" w:space="0" w:color="auto"/>
              <w:bottom w:val="single" w:sz="4" w:space="0" w:color="auto"/>
              <w:right w:val="single" w:sz="4" w:space="0" w:color="auto"/>
            </w:tcBorders>
            <w:shd w:val="clear" w:color="auto" w:fill="auto"/>
            <w:vAlign w:val="bottom"/>
            <w:hideMark/>
          </w:tcPr>
          <w:p w14:paraId="3B019DA5"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lastRenderedPageBreak/>
              <w:t>4</w:t>
            </w:r>
          </w:p>
        </w:tc>
        <w:tc>
          <w:tcPr>
            <w:tcW w:w="1274" w:type="dxa"/>
            <w:tcBorders>
              <w:top w:val="nil"/>
              <w:left w:val="nil"/>
              <w:bottom w:val="single" w:sz="4" w:space="0" w:color="auto"/>
              <w:right w:val="single" w:sz="4" w:space="0" w:color="auto"/>
            </w:tcBorders>
            <w:shd w:val="clear" w:color="auto" w:fill="auto"/>
            <w:vAlign w:val="bottom"/>
            <w:hideMark/>
          </w:tcPr>
          <w:p w14:paraId="4809A579"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73595000</w:t>
            </w:r>
          </w:p>
        </w:tc>
        <w:tc>
          <w:tcPr>
            <w:tcW w:w="1632" w:type="dxa"/>
            <w:tcBorders>
              <w:top w:val="nil"/>
              <w:left w:val="nil"/>
              <w:bottom w:val="single" w:sz="4" w:space="0" w:color="auto"/>
              <w:right w:val="single" w:sz="4" w:space="0" w:color="auto"/>
            </w:tcBorders>
            <w:shd w:val="clear" w:color="auto" w:fill="auto"/>
            <w:vAlign w:val="bottom"/>
            <w:hideMark/>
          </w:tcPr>
          <w:p w14:paraId="351DE754"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Stress</w:t>
            </w:r>
            <w:r w:rsidR="005561A3">
              <w:rPr>
                <w:rFonts w:ascii="Calibri" w:hAnsi="Calibri" w:cs="Calibri"/>
                <w:color w:val="000000"/>
                <w:szCs w:val="22"/>
                <w:lang w:val="en-GB" w:eastAsia="en-GB"/>
              </w:rPr>
              <w:t xml:space="preserve"> (finding)</w:t>
            </w:r>
          </w:p>
        </w:tc>
        <w:tc>
          <w:tcPr>
            <w:tcW w:w="689" w:type="dxa"/>
            <w:tcBorders>
              <w:top w:val="nil"/>
              <w:left w:val="nil"/>
              <w:bottom w:val="single" w:sz="4" w:space="0" w:color="auto"/>
              <w:right w:val="single" w:sz="4" w:space="0" w:color="auto"/>
            </w:tcBorders>
            <w:shd w:val="clear" w:color="auto" w:fill="auto"/>
            <w:vAlign w:val="bottom"/>
            <w:hideMark/>
          </w:tcPr>
          <w:p w14:paraId="57404939"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GT</w:t>
            </w:r>
          </w:p>
        </w:tc>
        <w:tc>
          <w:tcPr>
            <w:tcW w:w="1334" w:type="dxa"/>
            <w:tcBorders>
              <w:top w:val="nil"/>
              <w:left w:val="nil"/>
              <w:bottom w:val="single" w:sz="4" w:space="0" w:color="auto"/>
              <w:right w:val="single" w:sz="4" w:space="0" w:color="auto"/>
            </w:tcBorders>
            <w:shd w:val="clear" w:color="auto" w:fill="auto"/>
            <w:vAlign w:val="bottom"/>
            <w:hideMark/>
          </w:tcPr>
          <w:p w14:paraId="5845E307"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R45.7</w:t>
            </w:r>
          </w:p>
        </w:tc>
        <w:tc>
          <w:tcPr>
            <w:tcW w:w="2084" w:type="dxa"/>
            <w:tcBorders>
              <w:top w:val="nil"/>
              <w:left w:val="nil"/>
              <w:bottom w:val="single" w:sz="4" w:space="0" w:color="auto"/>
              <w:right w:val="single" w:sz="4" w:space="0" w:color="auto"/>
            </w:tcBorders>
            <w:shd w:val="clear" w:color="auto" w:fill="auto"/>
            <w:vAlign w:val="bottom"/>
            <w:hideMark/>
          </w:tcPr>
          <w:p w14:paraId="0C235CC9" w14:textId="77777777" w:rsidR="00A13F63" w:rsidRPr="00A13F63" w:rsidRDefault="004907F2" w:rsidP="00A13F63">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S</w:t>
            </w:r>
            <w:r w:rsidR="00A13F63" w:rsidRPr="00A13F63">
              <w:rPr>
                <w:rFonts w:ascii="Calibri" w:hAnsi="Calibri" w:cs="Calibri"/>
                <w:color w:val="000000"/>
                <w:szCs w:val="22"/>
                <w:lang w:val="en-GB" w:eastAsia="en-GB"/>
              </w:rPr>
              <w:t xml:space="preserve">ymptom related to health issue would better be described with this code rather </w:t>
            </w:r>
            <w:r w:rsidR="00167CE8" w:rsidRPr="00A13F63">
              <w:rPr>
                <w:rFonts w:ascii="Calibri" w:hAnsi="Calibri" w:cs="Calibri"/>
                <w:color w:val="000000"/>
                <w:szCs w:val="22"/>
                <w:lang w:val="en-GB" w:eastAsia="en-GB"/>
              </w:rPr>
              <w:t>than</w:t>
            </w:r>
            <w:r w:rsidR="00A13F63" w:rsidRPr="00A13F63">
              <w:rPr>
                <w:rFonts w:ascii="Calibri" w:hAnsi="Calibri" w:cs="Calibri"/>
                <w:color w:val="000000"/>
                <w:szCs w:val="22"/>
                <w:lang w:val="en-GB" w:eastAsia="en-GB"/>
              </w:rPr>
              <w:t xml:space="preserve"> a Z code</w:t>
            </w:r>
          </w:p>
        </w:tc>
        <w:tc>
          <w:tcPr>
            <w:tcW w:w="1327" w:type="dxa"/>
            <w:tcBorders>
              <w:top w:val="nil"/>
              <w:left w:val="nil"/>
              <w:bottom w:val="single" w:sz="4" w:space="0" w:color="auto"/>
              <w:right w:val="single" w:sz="4" w:space="0" w:color="auto"/>
            </w:tcBorders>
            <w:shd w:val="clear" w:color="auto" w:fill="auto"/>
            <w:vAlign w:val="bottom"/>
            <w:hideMark/>
          </w:tcPr>
          <w:p w14:paraId="43AB4B4F" w14:textId="77777777" w:rsidR="00A13F63" w:rsidRPr="00A13F63" w:rsidRDefault="00A13F63" w:rsidP="00A13F63">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770" w:type="dxa"/>
            <w:tcBorders>
              <w:top w:val="nil"/>
              <w:left w:val="nil"/>
              <w:bottom w:val="single" w:sz="4" w:space="0" w:color="auto"/>
              <w:right w:val="single" w:sz="4" w:space="0" w:color="auto"/>
            </w:tcBorders>
            <w:shd w:val="clear" w:color="auto" w:fill="auto"/>
            <w:vAlign w:val="bottom"/>
            <w:hideMark/>
          </w:tcPr>
          <w:p w14:paraId="1D74E9B2" w14:textId="77777777" w:rsidR="00A13F63" w:rsidRPr="00A13F63" w:rsidRDefault="00167CE8" w:rsidP="00167CE8">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w:t>
            </w:r>
            <w:r w:rsidR="00A13F63" w:rsidRPr="00A13F63">
              <w:rPr>
                <w:rFonts w:ascii="Calibri" w:hAnsi="Calibri" w:cs="Calibri"/>
                <w:color w:val="000000"/>
                <w:szCs w:val="22"/>
                <w:lang w:val="en-GB" w:eastAsia="en-GB"/>
              </w:rPr>
              <w:t xml:space="preserve">ecommend to </w:t>
            </w:r>
            <w:r w:rsidR="004907F2">
              <w:rPr>
                <w:rFonts w:ascii="Calibri" w:hAnsi="Calibri" w:cs="Calibri"/>
                <w:color w:val="000000"/>
                <w:szCs w:val="22"/>
                <w:lang w:val="en-GB" w:eastAsia="en-GB"/>
              </w:rPr>
              <w:t>WHO</w:t>
            </w:r>
            <w:r>
              <w:rPr>
                <w:rFonts w:ascii="Calibri" w:hAnsi="Calibri" w:cs="Calibri"/>
                <w:color w:val="000000"/>
                <w:szCs w:val="22"/>
                <w:lang w:val="en-GB" w:eastAsia="en-GB"/>
              </w:rPr>
              <w:t xml:space="preserve"> </w:t>
            </w:r>
            <w:r w:rsidR="00A13F63" w:rsidRPr="00A13F63">
              <w:rPr>
                <w:rFonts w:ascii="Calibri" w:hAnsi="Calibri" w:cs="Calibri"/>
                <w:color w:val="000000"/>
                <w:szCs w:val="22"/>
                <w:lang w:val="en-GB" w:eastAsia="en-GB"/>
              </w:rPr>
              <w:t>ICD-10 a revision of the index for the lead</w:t>
            </w:r>
            <w:r w:rsidR="004907F2">
              <w:rPr>
                <w:rFonts w:ascii="Calibri" w:hAnsi="Calibri" w:cs="Calibri"/>
                <w:color w:val="000000"/>
                <w:szCs w:val="22"/>
                <w:lang w:val="en-GB" w:eastAsia="en-GB"/>
              </w:rPr>
              <w:t xml:space="preserve"> </w:t>
            </w:r>
            <w:r w:rsidR="00A13F63" w:rsidRPr="00A13F63">
              <w:rPr>
                <w:rFonts w:ascii="Calibri" w:hAnsi="Calibri" w:cs="Calibri"/>
                <w:color w:val="000000"/>
                <w:szCs w:val="22"/>
                <w:lang w:val="en-GB" w:eastAsia="en-GB"/>
              </w:rPr>
              <w:t>term stress that does not include R45.7 in its modifiers</w:t>
            </w:r>
          </w:p>
        </w:tc>
      </w:tr>
    </w:tbl>
    <w:p w14:paraId="1BFF3EC2" w14:textId="77777777" w:rsidR="00737348" w:rsidRDefault="00737348" w:rsidP="00C83005">
      <w:pPr>
        <w:pStyle w:val="Heading1"/>
        <w:spacing w:after="240" w:line="260" w:lineRule="atLeast"/>
        <w:rPr>
          <w:sz w:val="28"/>
          <w:szCs w:val="28"/>
        </w:rPr>
      </w:pPr>
      <w:bookmarkStart w:id="38" w:name="_Toc318987341"/>
      <w:bookmarkStart w:id="39" w:name="_Toc318987339"/>
      <w:r>
        <w:rPr>
          <w:sz w:val="28"/>
          <w:szCs w:val="28"/>
        </w:rPr>
        <w:t>Subcutaneous nodule</w:t>
      </w:r>
      <w:bookmarkEnd w:id="38"/>
    </w:p>
    <w:p w14:paraId="2A17497B" w14:textId="77777777" w:rsidR="00737348" w:rsidRDefault="00C43594" w:rsidP="00613610">
      <w:pPr>
        <w:pStyle w:val="Heading1"/>
      </w:pPr>
      <w:bookmarkStart w:id="40" w:name="_MON_1413912590"/>
      <w:bookmarkEnd w:id="40"/>
      <w:r>
        <w:pict w14:anchorId="228D0587">
          <v:shape id="_x0000_i1067" type="#_x0000_t75" style="width:526.45pt;height:203.85pt">
            <v:imagedata r:id="rId89" o:title=""/>
          </v:shape>
        </w:pict>
      </w:r>
      <w:bookmarkStart w:id="41" w:name="_Toc318987340"/>
      <w:bookmarkEnd w:id="39"/>
    </w:p>
    <w:p w14:paraId="5A6AC594" w14:textId="77777777" w:rsidR="00613610" w:rsidRDefault="00451690" w:rsidP="00613610">
      <w:pPr>
        <w:pStyle w:val="Heading1"/>
        <w:rPr>
          <w:sz w:val="28"/>
          <w:szCs w:val="28"/>
        </w:rPr>
      </w:pPr>
      <w:r>
        <w:rPr>
          <w:sz w:val="28"/>
          <w:szCs w:val="28"/>
        </w:rPr>
        <w:t>Superficial injury of wrist</w:t>
      </w:r>
      <w:bookmarkEnd w:id="41"/>
    </w:p>
    <w:tbl>
      <w:tblPr>
        <w:tblW w:w="10879" w:type="dxa"/>
        <w:tblInd w:w="93" w:type="dxa"/>
        <w:tblLook w:val="04A0" w:firstRow="1" w:lastRow="0" w:firstColumn="1" w:lastColumn="0" w:noHBand="0" w:noVBand="1"/>
      </w:tblPr>
      <w:tblGrid>
        <w:gridCol w:w="10879"/>
      </w:tblGrid>
      <w:tr w:rsidR="006545E4" w:rsidRPr="006C0C79" w14:paraId="793E00AC" w14:textId="77777777" w:rsidTr="006545E4">
        <w:trPr>
          <w:trHeight w:val="600"/>
        </w:trPr>
        <w:tc>
          <w:tcPr>
            <w:tcW w:w="10879"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4D2AAD0F" w14:textId="77777777" w:rsidR="006545E4" w:rsidRPr="006C0C79" w:rsidRDefault="006545E4" w:rsidP="006C0C79">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CASE</w:t>
            </w:r>
          </w:p>
        </w:tc>
      </w:tr>
      <w:tr w:rsidR="006545E4" w:rsidRPr="006C0C79" w14:paraId="42954F96" w14:textId="77777777" w:rsidTr="006545E4">
        <w:trPr>
          <w:trHeight w:val="1164"/>
        </w:trPr>
        <w:tc>
          <w:tcPr>
            <w:tcW w:w="10879" w:type="dxa"/>
            <w:tcBorders>
              <w:top w:val="nil"/>
              <w:left w:val="single" w:sz="4" w:space="0" w:color="auto"/>
              <w:bottom w:val="single" w:sz="4" w:space="0" w:color="auto"/>
              <w:right w:val="single" w:sz="4" w:space="0" w:color="auto"/>
            </w:tcBorders>
            <w:shd w:val="clear" w:color="auto" w:fill="auto"/>
            <w:vAlign w:val="bottom"/>
            <w:hideMark/>
          </w:tcPr>
          <w:tbl>
            <w:tblPr>
              <w:tblW w:w="10540" w:type="dxa"/>
              <w:tblInd w:w="93" w:type="dxa"/>
              <w:tblLook w:val="04A0" w:firstRow="1" w:lastRow="0" w:firstColumn="1" w:lastColumn="0" w:noHBand="0" w:noVBand="1"/>
            </w:tblPr>
            <w:tblGrid>
              <w:gridCol w:w="678"/>
              <w:gridCol w:w="1274"/>
              <w:gridCol w:w="1723"/>
              <w:gridCol w:w="689"/>
              <w:gridCol w:w="1334"/>
              <w:gridCol w:w="2074"/>
              <w:gridCol w:w="1327"/>
              <w:gridCol w:w="1441"/>
            </w:tblGrid>
            <w:tr w:rsidR="006545E4" w:rsidRPr="006C0C79" w14:paraId="3EE047EF" w14:textId="77777777" w:rsidTr="009C7FCD">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5AACB9B9"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2F5DD622"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3DECADB8"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3BD13DBE"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653A69F4"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0CFF9DDF"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45581A86"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5FFE6E74" w14:textId="77777777" w:rsidR="006545E4" w:rsidRPr="006C0C79" w:rsidRDefault="006545E4" w:rsidP="009C7FCD">
                  <w:pPr>
                    <w:spacing w:line="240" w:lineRule="auto"/>
                    <w:jc w:val="center"/>
                    <w:rPr>
                      <w:rFonts w:ascii="Calibri" w:hAnsi="Calibri" w:cs="Calibri"/>
                      <w:b/>
                      <w:bCs/>
                      <w:color w:val="000000"/>
                      <w:szCs w:val="22"/>
                      <w:lang w:val="en-GB" w:eastAsia="en-GB"/>
                    </w:rPr>
                  </w:pPr>
                  <w:r w:rsidRPr="006C0C79">
                    <w:rPr>
                      <w:rFonts w:ascii="Calibri" w:hAnsi="Calibri" w:cs="Calibri"/>
                      <w:b/>
                      <w:bCs/>
                      <w:color w:val="000000"/>
                      <w:szCs w:val="22"/>
                      <w:lang w:val="en-GB" w:eastAsia="en-GB"/>
                    </w:rPr>
                    <w:t>SPECIAL ACTION</w:t>
                  </w:r>
                </w:p>
              </w:tc>
            </w:tr>
            <w:tr w:rsidR="006545E4" w:rsidRPr="006C0C79" w14:paraId="0EDDCB88" w14:textId="77777777" w:rsidTr="009C7FCD">
              <w:trPr>
                <w:trHeight w:val="1164"/>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3D3475F7"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27</w:t>
                  </w:r>
                </w:p>
              </w:tc>
              <w:tc>
                <w:tcPr>
                  <w:tcW w:w="1180" w:type="dxa"/>
                  <w:tcBorders>
                    <w:top w:val="nil"/>
                    <w:left w:val="nil"/>
                    <w:bottom w:val="single" w:sz="4" w:space="0" w:color="auto"/>
                    <w:right w:val="single" w:sz="4" w:space="0" w:color="auto"/>
                  </w:tcBorders>
                  <w:shd w:val="clear" w:color="auto" w:fill="auto"/>
                  <w:vAlign w:val="bottom"/>
                  <w:hideMark/>
                </w:tcPr>
                <w:p w14:paraId="209E4BEA"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91060006</w:t>
                  </w:r>
                </w:p>
              </w:tc>
              <w:tc>
                <w:tcPr>
                  <w:tcW w:w="1780" w:type="dxa"/>
                  <w:tcBorders>
                    <w:top w:val="nil"/>
                    <w:left w:val="nil"/>
                    <w:bottom w:val="single" w:sz="4" w:space="0" w:color="auto"/>
                    <w:right w:val="single" w:sz="4" w:space="0" w:color="auto"/>
                  </w:tcBorders>
                  <w:shd w:val="clear" w:color="auto" w:fill="auto"/>
                  <w:vAlign w:val="bottom"/>
                  <w:hideMark/>
                </w:tcPr>
                <w:p w14:paraId="73D318E9" w14:textId="77777777" w:rsidR="006545E4" w:rsidRPr="006C0C79" w:rsidRDefault="006545E4" w:rsidP="009C7FCD">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N</w:t>
                  </w:r>
                  <w:r w:rsidRPr="006C0C79">
                    <w:rPr>
                      <w:rFonts w:ascii="Calibri" w:hAnsi="Calibri" w:cs="Calibri"/>
                      <w:color w:val="000000"/>
                      <w:szCs w:val="22"/>
                      <w:lang w:val="en-GB" w:eastAsia="en-GB"/>
                    </w:rPr>
                    <w:t>onvenomous insect bite of wrist with infection (disorder)</w:t>
                  </w:r>
                </w:p>
              </w:tc>
              <w:tc>
                <w:tcPr>
                  <w:tcW w:w="660" w:type="dxa"/>
                  <w:tcBorders>
                    <w:top w:val="nil"/>
                    <w:left w:val="nil"/>
                    <w:bottom w:val="single" w:sz="4" w:space="0" w:color="auto"/>
                    <w:right w:val="single" w:sz="4" w:space="0" w:color="auto"/>
                  </w:tcBorders>
                  <w:shd w:val="clear" w:color="auto" w:fill="auto"/>
                  <w:vAlign w:val="bottom"/>
                  <w:hideMark/>
                </w:tcPr>
                <w:p w14:paraId="046F98BC"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HB</w:t>
                  </w:r>
                </w:p>
              </w:tc>
              <w:tc>
                <w:tcPr>
                  <w:tcW w:w="1240" w:type="dxa"/>
                  <w:tcBorders>
                    <w:top w:val="nil"/>
                    <w:left w:val="nil"/>
                    <w:bottom w:val="single" w:sz="4" w:space="0" w:color="auto"/>
                    <w:right w:val="single" w:sz="4" w:space="0" w:color="auto"/>
                  </w:tcBorders>
                  <w:shd w:val="clear" w:color="auto" w:fill="auto"/>
                  <w:vAlign w:val="bottom"/>
                  <w:hideMark/>
                </w:tcPr>
                <w:p w14:paraId="484321F6"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second group</w:t>
                  </w:r>
                  <w:r w:rsidRPr="006C0C79">
                    <w:rPr>
                      <w:rFonts w:ascii="Calibri" w:hAnsi="Calibri" w:cs="Calibri"/>
                      <w:color w:val="000000"/>
                      <w:szCs w:val="22"/>
                      <w:lang w:val="en-GB" w:eastAsia="en-GB"/>
                    </w:rPr>
                    <w:br/>
                    <w:t>L08.9</w:t>
                  </w:r>
                </w:p>
              </w:tc>
              <w:tc>
                <w:tcPr>
                  <w:tcW w:w="2300" w:type="dxa"/>
                  <w:tcBorders>
                    <w:top w:val="nil"/>
                    <w:left w:val="nil"/>
                    <w:bottom w:val="single" w:sz="4" w:space="0" w:color="auto"/>
                    <w:right w:val="single" w:sz="4" w:space="0" w:color="auto"/>
                  </w:tcBorders>
                  <w:shd w:val="clear" w:color="auto" w:fill="auto"/>
                  <w:vAlign w:val="bottom"/>
                  <w:hideMark/>
                </w:tcPr>
                <w:p w14:paraId="527AC703"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B99 is too vague.</w:t>
                  </w:r>
                </w:p>
              </w:tc>
              <w:tc>
                <w:tcPr>
                  <w:tcW w:w="1220" w:type="dxa"/>
                  <w:tcBorders>
                    <w:top w:val="nil"/>
                    <w:left w:val="nil"/>
                    <w:bottom w:val="single" w:sz="4" w:space="0" w:color="auto"/>
                    <w:right w:val="single" w:sz="4" w:space="0" w:color="auto"/>
                  </w:tcBorders>
                  <w:shd w:val="clear" w:color="auto" w:fill="auto"/>
                  <w:vAlign w:val="bottom"/>
                  <w:hideMark/>
                </w:tcPr>
                <w:p w14:paraId="4B31A677"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4ACBFE0B" w14:textId="77777777" w:rsidR="006545E4" w:rsidRPr="006C0C79" w:rsidRDefault="006545E4" w:rsidP="009C7FCD">
                  <w:pPr>
                    <w:spacing w:line="240" w:lineRule="auto"/>
                    <w:rPr>
                      <w:rFonts w:ascii="Calibri" w:hAnsi="Calibri" w:cs="Calibri"/>
                      <w:color w:val="000000"/>
                      <w:szCs w:val="22"/>
                      <w:lang w:val="en-GB" w:eastAsia="en-GB"/>
                    </w:rPr>
                  </w:pPr>
                  <w:r w:rsidRPr="006C0C79">
                    <w:rPr>
                      <w:rFonts w:ascii="Calibri" w:hAnsi="Calibri" w:cs="Calibri"/>
                      <w:color w:val="000000"/>
                      <w:szCs w:val="22"/>
                      <w:lang w:val="en-GB" w:eastAsia="en-GB"/>
                    </w:rPr>
                    <w:t> </w:t>
                  </w:r>
                </w:p>
              </w:tc>
            </w:tr>
          </w:tbl>
          <w:p w14:paraId="6DD5EA95" w14:textId="77777777" w:rsidR="006545E4" w:rsidRPr="006C0C79" w:rsidRDefault="006545E4" w:rsidP="006C0C79">
            <w:pPr>
              <w:spacing w:line="240" w:lineRule="auto"/>
              <w:rPr>
                <w:rFonts w:ascii="Calibri" w:hAnsi="Calibri" w:cs="Calibri"/>
                <w:color w:val="000000"/>
                <w:szCs w:val="22"/>
                <w:lang w:val="en-GB" w:eastAsia="en-GB"/>
              </w:rPr>
            </w:pPr>
          </w:p>
        </w:tc>
      </w:tr>
    </w:tbl>
    <w:p w14:paraId="2836C8E3" w14:textId="7030DD68" w:rsidR="00F965DE" w:rsidRPr="00F63BF4" w:rsidRDefault="00E61654" w:rsidP="00E61654">
      <w:pPr>
        <w:keepNext/>
        <w:spacing w:before="600" w:after="300" w:line="420" w:lineRule="atLeast"/>
        <w:outlineLvl w:val="0"/>
        <w:rPr>
          <w:rFonts w:cs="Arial"/>
          <w:bCs/>
          <w:color w:val="1F497D" w:themeColor="text2"/>
          <w:kern w:val="32"/>
          <w:sz w:val="32"/>
          <w:szCs w:val="32"/>
        </w:rPr>
      </w:pPr>
      <w:r w:rsidRPr="00F63BF4">
        <w:rPr>
          <w:rFonts w:cs="Arial"/>
          <w:bCs/>
          <w:color w:val="1F497D" w:themeColor="text2"/>
          <w:kern w:val="32"/>
          <w:sz w:val="32"/>
          <w:szCs w:val="32"/>
        </w:rPr>
        <w:lastRenderedPageBreak/>
        <w:t xml:space="preserve">Principles Agreed at Consensus Management </w:t>
      </w:r>
      <w:r w:rsidR="00F965DE" w:rsidRPr="00F63BF4">
        <w:rPr>
          <w:rFonts w:cs="Arial"/>
          <w:bCs/>
          <w:color w:val="1F497D" w:themeColor="text2"/>
          <w:kern w:val="32"/>
          <w:sz w:val="32"/>
          <w:szCs w:val="32"/>
        </w:rPr>
        <w:t>2013</w:t>
      </w:r>
    </w:p>
    <w:p w14:paraId="225B2EF6" w14:textId="77777777" w:rsidR="00F965DE" w:rsidRPr="00462F90" w:rsidRDefault="00F965DE" w:rsidP="00F965DE">
      <w:pPr>
        <w:pStyle w:val="Heading1"/>
        <w:rPr>
          <w:color w:val="1F497D" w:themeColor="text2"/>
          <w:sz w:val="32"/>
        </w:rPr>
      </w:pPr>
      <w:r w:rsidRPr="00462F90">
        <w:rPr>
          <w:color w:val="1F497D" w:themeColor="text2"/>
          <w:sz w:val="32"/>
        </w:rPr>
        <w:t>Cellular atypia due to antineoplastic agent</w:t>
      </w:r>
    </w:p>
    <w:p w14:paraId="1F254E57" w14:textId="77777777" w:rsidR="00F965DE" w:rsidRPr="00F965DE" w:rsidRDefault="00F965DE" w:rsidP="00F965DE">
      <w:pPr>
        <w:spacing w:line="240" w:lineRule="auto"/>
      </w:pPr>
    </w:p>
    <w:tbl>
      <w:tblPr>
        <w:tblW w:w="10540" w:type="dxa"/>
        <w:tblInd w:w="93" w:type="dxa"/>
        <w:tblLook w:val="04A0" w:firstRow="1" w:lastRow="0" w:firstColumn="1" w:lastColumn="0" w:noHBand="0" w:noVBand="1"/>
      </w:tblPr>
      <w:tblGrid>
        <w:gridCol w:w="678"/>
        <w:gridCol w:w="1274"/>
        <w:gridCol w:w="1707"/>
        <w:gridCol w:w="689"/>
        <w:gridCol w:w="1334"/>
        <w:gridCol w:w="2103"/>
        <w:gridCol w:w="1327"/>
        <w:gridCol w:w="1428"/>
      </w:tblGrid>
      <w:tr w:rsidR="00090DD6" w:rsidRPr="00F965DE" w14:paraId="1006CE7E" w14:textId="77777777" w:rsidTr="007D155D">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753B1135"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76100188"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5F17B22B"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2B1B0DE3"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47F09761"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73EC3CE0" w14:textId="44A6F1F5" w:rsidR="00090DD6" w:rsidRPr="00F965DE" w:rsidRDefault="00F965DE" w:rsidP="00090DD6">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48E85902"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14AB707B" w14:textId="77777777" w:rsidR="00F965DE" w:rsidRPr="00F965DE" w:rsidRDefault="00F965DE" w:rsidP="007D155D">
            <w:pPr>
              <w:spacing w:line="240" w:lineRule="auto"/>
              <w:jc w:val="center"/>
              <w:rPr>
                <w:rFonts w:ascii="Calibri" w:hAnsi="Calibri" w:cs="Calibri"/>
                <w:b/>
                <w:bCs/>
                <w:szCs w:val="22"/>
                <w:lang w:val="en-GB" w:eastAsia="en-GB"/>
              </w:rPr>
            </w:pPr>
            <w:r w:rsidRPr="00F965DE">
              <w:rPr>
                <w:rFonts w:ascii="Calibri" w:hAnsi="Calibri" w:cs="Calibri"/>
                <w:b/>
                <w:bCs/>
                <w:szCs w:val="22"/>
                <w:lang w:val="en-GB" w:eastAsia="en-GB"/>
              </w:rPr>
              <w:t>SPECIAL ACTION</w:t>
            </w:r>
          </w:p>
        </w:tc>
      </w:tr>
      <w:tr w:rsidR="00F965DE" w:rsidRPr="00F965DE" w14:paraId="4660BA95" w14:textId="77777777" w:rsidTr="007D155D">
        <w:trPr>
          <w:trHeight w:val="588"/>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702C66E7" w14:textId="77777777" w:rsidR="00F965DE" w:rsidRPr="00090DD6" w:rsidRDefault="00F965DE"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30</w:t>
            </w:r>
          </w:p>
        </w:tc>
        <w:tc>
          <w:tcPr>
            <w:tcW w:w="1180" w:type="dxa"/>
            <w:tcBorders>
              <w:top w:val="nil"/>
              <w:left w:val="nil"/>
              <w:bottom w:val="single" w:sz="4" w:space="0" w:color="auto"/>
              <w:right w:val="single" w:sz="4" w:space="0" w:color="auto"/>
            </w:tcBorders>
            <w:shd w:val="clear" w:color="auto" w:fill="auto"/>
            <w:vAlign w:val="bottom"/>
            <w:hideMark/>
          </w:tcPr>
          <w:p w14:paraId="72748F6C" w14:textId="77777777" w:rsidR="00F965DE" w:rsidRPr="00090DD6" w:rsidRDefault="00F965DE"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446468007</w:t>
            </w:r>
          </w:p>
        </w:tc>
        <w:tc>
          <w:tcPr>
            <w:tcW w:w="1780" w:type="dxa"/>
            <w:tcBorders>
              <w:top w:val="nil"/>
              <w:left w:val="nil"/>
              <w:bottom w:val="single" w:sz="4" w:space="0" w:color="auto"/>
              <w:right w:val="single" w:sz="4" w:space="0" w:color="auto"/>
            </w:tcBorders>
            <w:shd w:val="clear" w:color="auto" w:fill="auto"/>
            <w:vAlign w:val="bottom"/>
            <w:hideMark/>
          </w:tcPr>
          <w:p w14:paraId="7CAF0476" w14:textId="77777777" w:rsidR="00F965DE" w:rsidRPr="00090DD6" w:rsidRDefault="00F965DE"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Cellular atypia due to antineoplastic agent (disorder)</w:t>
            </w:r>
          </w:p>
        </w:tc>
        <w:tc>
          <w:tcPr>
            <w:tcW w:w="660" w:type="dxa"/>
            <w:tcBorders>
              <w:top w:val="nil"/>
              <w:left w:val="nil"/>
              <w:bottom w:val="single" w:sz="4" w:space="0" w:color="auto"/>
              <w:right w:val="single" w:sz="4" w:space="0" w:color="auto"/>
            </w:tcBorders>
            <w:shd w:val="clear" w:color="auto" w:fill="auto"/>
            <w:vAlign w:val="bottom"/>
            <w:hideMark/>
          </w:tcPr>
          <w:p w14:paraId="614B282A" w14:textId="1894D7C8" w:rsidR="00F965DE" w:rsidRPr="00090DD6" w:rsidRDefault="00090DD6"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KG</w:t>
            </w:r>
          </w:p>
        </w:tc>
        <w:tc>
          <w:tcPr>
            <w:tcW w:w="1240" w:type="dxa"/>
            <w:tcBorders>
              <w:top w:val="nil"/>
              <w:left w:val="nil"/>
              <w:bottom w:val="single" w:sz="4" w:space="0" w:color="auto"/>
              <w:right w:val="single" w:sz="4" w:space="0" w:color="auto"/>
            </w:tcBorders>
            <w:shd w:val="clear" w:color="auto" w:fill="auto"/>
            <w:vAlign w:val="bottom"/>
            <w:hideMark/>
          </w:tcPr>
          <w:p w14:paraId="1B50B27F" w14:textId="77777777" w:rsidR="00F965DE" w:rsidRPr="00090DD6" w:rsidRDefault="00F965DE"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R89.6</w:t>
            </w:r>
          </w:p>
          <w:p w14:paraId="01DC6072" w14:textId="77777777" w:rsidR="00F965DE" w:rsidRPr="00090DD6" w:rsidRDefault="00F965DE" w:rsidP="007D155D">
            <w:pPr>
              <w:spacing w:line="240" w:lineRule="auto"/>
              <w:rPr>
                <w:rFonts w:asciiTheme="minorHAnsi" w:hAnsiTheme="minorHAnsi" w:cs="Calibri"/>
                <w:szCs w:val="22"/>
                <w:lang w:val="en-GB" w:eastAsia="en-GB"/>
              </w:rPr>
            </w:pPr>
            <w:r w:rsidRPr="00090DD6">
              <w:rPr>
                <w:rFonts w:asciiTheme="minorHAnsi" w:hAnsiTheme="minorHAnsi" w:cs="Calibri"/>
                <w:szCs w:val="22"/>
                <w:lang w:val="en-GB" w:eastAsia="en-GB"/>
              </w:rPr>
              <w:t>Y43.3</w:t>
            </w:r>
          </w:p>
        </w:tc>
        <w:tc>
          <w:tcPr>
            <w:tcW w:w="2300" w:type="dxa"/>
            <w:tcBorders>
              <w:top w:val="nil"/>
              <w:left w:val="nil"/>
              <w:bottom w:val="single" w:sz="4" w:space="0" w:color="auto"/>
              <w:right w:val="single" w:sz="4" w:space="0" w:color="auto"/>
            </w:tcBorders>
            <w:shd w:val="clear" w:color="auto" w:fill="auto"/>
            <w:vAlign w:val="bottom"/>
            <w:hideMark/>
          </w:tcPr>
          <w:p w14:paraId="5012A7A3" w14:textId="77777777" w:rsidR="00090DD6" w:rsidRPr="00090DD6" w:rsidRDefault="00090DD6" w:rsidP="00090DD6">
            <w:pPr>
              <w:spacing w:line="240" w:lineRule="auto"/>
              <w:rPr>
                <w:rFonts w:asciiTheme="minorHAnsi" w:hAnsiTheme="minorHAnsi" w:cs="Arial"/>
                <w:szCs w:val="22"/>
                <w:lang w:eastAsia="en-GB"/>
              </w:rPr>
            </w:pPr>
          </w:p>
          <w:p w14:paraId="76B5E730" w14:textId="4C8A570E" w:rsidR="00090DD6" w:rsidRPr="00090DD6" w:rsidRDefault="00090DD6" w:rsidP="00090DD6">
            <w:pPr>
              <w:spacing w:line="240" w:lineRule="auto"/>
              <w:rPr>
                <w:rFonts w:asciiTheme="minorHAnsi" w:hAnsiTheme="minorHAnsi" w:cs="Arial"/>
                <w:szCs w:val="22"/>
                <w:lang w:eastAsia="en-GB"/>
              </w:rPr>
            </w:pPr>
            <w:r w:rsidRPr="00090DD6">
              <w:rPr>
                <w:rFonts w:asciiTheme="minorHAnsi" w:hAnsiTheme="minorHAnsi" w:cs="Arial"/>
                <w:szCs w:val="22"/>
                <w:lang w:eastAsia="en-GB"/>
              </w:rPr>
              <w:t>One suggestion was T78.8 Other adverse effects, not elsewhere classified. With an external cause code Y43.3 Other antineoplastic drugs</w:t>
            </w:r>
          </w:p>
          <w:p w14:paraId="3B730783" w14:textId="77777777" w:rsidR="00090DD6" w:rsidRPr="00090DD6" w:rsidRDefault="00090DD6" w:rsidP="00090DD6">
            <w:pPr>
              <w:spacing w:line="240" w:lineRule="auto"/>
              <w:rPr>
                <w:rFonts w:asciiTheme="minorHAnsi" w:hAnsiTheme="minorHAnsi" w:cs="Arial"/>
                <w:szCs w:val="22"/>
                <w:lang w:eastAsia="en-GB"/>
              </w:rPr>
            </w:pPr>
          </w:p>
          <w:p w14:paraId="46F3F5CB" w14:textId="6B360D04" w:rsidR="00090DD6" w:rsidRPr="00090DD6" w:rsidRDefault="00090DD6" w:rsidP="00090DD6">
            <w:pPr>
              <w:spacing w:line="240" w:lineRule="auto"/>
              <w:rPr>
                <w:rFonts w:asciiTheme="minorHAnsi" w:hAnsiTheme="minorHAnsi" w:cs="Arial"/>
                <w:szCs w:val="22"/>
                <w:lang w:eastAsia="en-GB"/>
              </w:rPr>
            </w:pPr>
            <w:r w:rsidRPr="00090DD6">
              <w:rPr>
                <w:rFonts w:asciiTheme="minorHAnsi" w:hAnsiTheme="minorHAnsi" w:cs="Arial"/>
                <w:szCs w:val="22"/>
                <w:lang w:eastAsia="en-GB"/>
              </w:rPr>
              <w:t>Another suggestion was R89.6 Abnormal findings in specimens from other organs, systems and tissues and external cause code Y43.3 Other antineoplastic drugs</w:t>
            </w:r>
          </w:p>
          <w:p w14:paraId="18295859" w14:textId="77777777" w:rsidR="00090DD6" w:rsidRPr="00090DD6" w:rsidRDefault="00090DD6" w:rsidP="00090DD6">
            <w:pPr>
              <w:spacing w:line="240" w:lineRule="auto"/>
              <w:rPr>
                <w:rFonts w:asciiTheme="minorHAnsi" w:hAnsiTheme="minorHAnsi" w:cs="Arial"/>
                <w:szCs w:val="22"/>
                <w:lang w:eastAsia="en-GB"/>
              </w:rPr>
            </w:pPr>
          </w:p>
          <w:p w14:paraId="052EFB85" w14:textId="77777777" w:rsidR="00090DD6" w:rsidRPr="00090DD6" w:rsidRDefault="00090DD6" w:rsidP="00090DD6">
            <w:pPr>
              <w:spacing w:line="240" w:lineRule="auto"/>
              <w:rPr>
                <w:rFonts w:asciiTheme="minorHAnsi" w:hAnsiTheme="minorHAnsi" w:cs="Arial"/>
                <w:szCs w:val="22"/>
                <w:lang w:eastAsia="en-GB"/>
              </w:rPr>
            </w:pPr>
            <w:r w:rsidRPr="00090DD6">
              <w:rPr>
                <w:rFonts w:asciiTheme="minorHAnsi" w:hAnsiTheme="minorHAnsi" w:cs="Arial"/>
                <w:szCs w:val="22"/>
                <w:lang w:eastAsia="en-GB"/>
              </w:rPr>
              <w:t>Consensus reached -</w:t>
            </w:r>
          </w:p>
          <w:p w14:paraId="7673BEBB" w14:textId="77777777" w:rsidR="00090DD6" w:rsidRPr="00090DD6" w:rsidRDefault="00090DD6" w:rsidP="00090DD6">
            <w:pPr>
              <w:spacing w:line="240" w:lineRule="auto"/>
              <w:rPr>
                <w:rFonts w:asciiTheme="minorHAnsi" w:hAnsiTheme="minorHAnsi" w:cs="Arial"/>
                <w:szCs w:val="22"/>
                <w:lang w:eastAsia="en-GB"/>
              </w:rPr>
            </w:pPr>
            <w:r w:rsidRPr="00090DD6">
              <w:rPr>
                <w:rFonts w:asciiTheme="minorHAnsi" w:hAnsiTheme="minorHAnsi" w:cs="Arial"/>
                <w:szCs w:val="22"/>
                <w:lang w:eastAsia="en-GB"/>
              </w:rPr>
              <w:t>R89.6 Abnormal findings in specimens from other organs, systems and tissues</w:t>
            </w:r>
          </w:p>
          <w:p w14:paraId="51690C96" w14:textId="77777777" w:rsidR="00090DD6" w:rsidRPr="00090DD6" w:rsidRDefault="00090DD6" w:rsidP="00090DD6">
            <w:pPr>
              <w:spacing w:line="240" w:lineRule="auto"/>
              <w:rPr>
                <w:rFonts w:asciiTheme="minorHAnsi" w:hAnsiTheme="minorHAnsi" w:cs="Arial"/>
                <w:szCs w:val="22"/>
                <w:lang w:eastAsia="en-GB"/>
              </w:rPr>
            </w:pPr>
            <w:r w:rsidRPr="00090DD6">
              <w:rPr>
                <w:rFonts w:asciiTheme="minorHAnsi" w:hAnsiTheme="minorHAnsi" w:cs="Arial"/>
                <w:szCs w:val="22"/>
                <w:lang w:eastAsia="en-GB"/>
              </w:rPr>
              <w:t>Y43.3 Other antineoplastic drugs</w:t>
            </w:r>
          </w:p>
          <w:p w14:paraId="7E6CB2A1" w14:textId="1E8E47FE" w:rsidR="00090DD6" w:rsidRPr="00090DD6" w:rsidRDefault="00090DD6" w:rsidP="007D155D">
            <w:pPr>
              <w:spacing w:line="240" w:lineRule="auto"/>
              <w:rPr>
                <w:rFonts w:asciiTheme="minorHAnsi" w:hAnsiTheme="minorHAnsi" w:cs="Calibri"/>
                <w:szCs w:val="22"/>
                <w:lang w:val="en-GB" w:eastAsia="en-GB"/>
              </w:rPr>
            </w:pPr>
          </w:p>
        </w:tc>
        <w:tc>
          <w:tcPr>
            <w:tcW w:w="1220" w:type="dxa"/>
            <w:tcBorders>
              <w:top w:val="nil"/>
              <w:left w:val="nil"/>
              <w:bottom w:val="single" w:sz="4" w:space="0" w:color="auto"/>
              <w:right w:val="single" w:sz="4" w:space="0" w:color="auto"/>
            </w:tcBorders>
            <w:shd w:val="clear" w:color="auto" w:fill="auto"/>
            <w:vAlign w:val="bottom"/>
            <w:hideMark/>
          </w:tcPr>
          <w:p w14:paraId="2B0DB3B1" w14:textId="77777777" w:rsidR="00F965DE" w:rsidRPr="00F965DE" w:rsidRDefault="00F965DE" w:rsidP="007D155D">
            <w:pPr>
              <w:spacing w:line="240" w:lineRule="auto"/>
              <w:rPr>
                <w:rFonts w:ascii="Calibri" w:hAnsi="Calibri" w:cs="Calibri"/>
                <w:szCs w:val="22"/>
                <w:lang w:val="en-GB" w:eastAsia="en-GB"/>
              </w:rPr>
            </w:pPr>
            <w:r w:rsidRPr="00F965DE">
              <w:rPr>
                <w:rFonts w:ascii="Calibri" w:hAnsi="Calibri" w:cs="Calibri"/>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47B358C1" w14:textId="77777777" w:rsidR="00F965DE" w:rsidRPr="00F965DE" w:rsidRDefault="00F965DE" w:rsidP="007D155D">
            <w:pPr>
              <w:spacing w:line="240" w:lineRule="auto"/>
              <w:rPr>
                <w:rFonts w:ascii="Calibri" w:hAnsi="Calibri" w:cs="Calibri"/>
                <w:szCs w:val="22"/>
                <w:lang w:val="en-GB" w:eastAsia="en-GB"/>
              </w:rPr>
            </w:pPr>
            <w:r w:rsidRPr="00F965DE">
              <w:rPr>
                <w:rFonts w:ascii="Calibri" w:hAnsi="Calibri" w:cs="Calibri"/>
                <w:szCs w:val="22"/>
                <w:lang w:val="en-GB" w:eastAsia="en-GB"/>
              </w:rPr>
              <w:t> </w:t>
            </w:r>
          </w:p>
        </w:tc>
      </w:tr>
    </w:tbl>
    <w:p w14:paraId="1BD13B8E" w14:textId="77777777" w:rsidR="00E61654" w:rsidRPr="00090DD6" w:rsidRDefault="00E61654" w:rsidP="00E61654">
      <w:pPr>
        <w:keepNext/>
        <w:spacing w:before="600" w:after="300" w:line="420" w:lineRule="atLeast"/>
        <w:outlineLvl w:val="0"/>
        <w:rPr>
          <w:rFonts w:cs="Arial"/>
          <w:bCs/>
          <w:color w:val="1F2B7C"/>
          <w:kern w:val="32"/>
          <w:sz w:val="32"/>
          <w:szCs w:val="32"/>
          <w14:textFill>
            <w14:gradFill>
              <w14:gsLst>
                <w14:gs w14:pos="0">
                  <w14:srgbClr w14:val="1F2B7C">
                    <w14:shade w14:val="30000"/>
                    <w14:satMod w14:val="115000"/>
                  </w14:srgbClr>
                </w14:gs>
                <w14:gs w14:pos="50000">
                  <w14:srgbClr w14:val="1F2B7C">
                    <w14:shade w14:val="67500"/>
                    <w14:satMod w14:val="115000"/>
                  </w14:srgbClr>
                </w14:gs>
                <w14:gs w14:pos="100000">
                  <w14:srgbClr w14:val="1F2B7C">
                    <w14:shade w14:val="100000"/>
                    <w14:satMod w14:val="115000"/>
                  </w14:srgbClr>
                </w14:gs>
              </w14:gsLst>
              <w14:path w14:path="circle">
                <w14:fillToRect w14:l="50000" w14:t="50000" w14:r="50000" w14:b="50000"/>
              </w14:path>
            </w14:gradFill>
          </w14:textFill>
        </w:rPr>
      </w:pPr>
      <w:r w:rsidRPr="00FB5685">
        <w:rPr>
          <w:rFonts w:cs="Arial"/>
          <w:bCs/>
          <w:color w:val="1F2B7C"/>
          <w:kern w:val="32"/>
          <w:sz w:val="32"/>
          <w:szCs w:val="32"/>
        </w:rPr>
        <w:lastRenderedPageBreak/>
        <w:t>Pediatric autoimmune neuropsychiatric disorder associated with streptococcal infection</w:t>
      </w:r>
    </w:p>
    <w:p w14:paraId="44E67275" w14:textId="77777777" w:rsidR="00E61654" w:rsidRPr="00474B9C" w:rsidRDefault="00E61654" w:rsidP="00E61654">
      <w:pPr>
        <w:keepNext/>
        <w:spacing w:before="600" w:after="300" w:line="420" w:lineRule="atLeast"/>
        <w:outlineLvl w:val="0"/>
        <w:rPr>
          <w:rFonts w:cs="Arial"/>
          <w:bCs/>
          <w:color w:val="1F2B7C"/>
          <w:kern w:val="32"/>
          <w:sz w:val="32"/>
          <w:szCs w:val="32"/>
        </w:rPr>
      </w:pPr>
      <w:r>
        <w:rPr>
          <w:rFonts w:cs="Arial"/>
          <w:bCs/>
          <w:color w:val="1F2B7C"/>
          <w:kern w:val="32"/>
          <w:sz w:val="32"/>
          <w:szCs w:val="32"/>
        </w:rPr>
        <w:t>(PANDAS)</w:t>
      </w:r>
    </w:p>
    <w:p w14:paraId="57C1C200" w14:textId="77777777" w:rsidR="00E61654" w:rsidRDefault="00E61654" w:rsidP="00E61654">
      <w:pPr>
        <w:spacing w:line="240" w:lineRule="auto"/>
      </w:pPr>
    </w:p>
    <w:tbl>
      <w:tblPr>
        <w:tblW w:w="10540" w:type="dxa"/>
        <w:tblInd w:w="93" w:type="dxa"/>
        <w:tblLook w:val="04A0" w:firstRow="1" w:lastRow="0" w:firstColumn="1" w:lastColumn="0" w:noHBand="0" w:noVBand="1"/>
      </w:tblPr>
      <w:tblGrid>
        <w:gridCol w:w="678"/>
        <w:gridCol w:w="1274"/>
        <w:gridCol w:w="1762"/>
        <w:gridCol w:w="689"/>
        <w:gridCol w:w="1334"/>
        <w:gridCol w:w="2056"/>
        <w:gridCol w:w="1327"/>
        <w:gridCol w:w="1420"/>
      </w:tblGrid>
      <w:tr w:rsidR="00E61654" w:rsidRPr="00A13F63" w14:paraId="665F2209" w14:textId="77777777" w:rsidTr="00B4145F">
        <w:trPr>
          <w:trHeight w:val="600"/>
        </w:trPr>
        <w:tc>
          <w:tcPr>
            <w:tcW w:w="580" w:type="dxa"/>
            <w:tcBorders>
              <w:top w:val="single" w:sz="12" w:space="0" w:color="auto"/>
              <w:left w:val="single" w:sz="12" w:space="0" w:color="auto"/>
              <w:bottom w:val="single" w:sz="12" w:space="0" w:color="auto"/>
              <w:right w:val="single" w:sz="12" w:space="0" w:color="auto"/>
            </w:tcBorders>
            <w:shd w:val="clear" w:color="auto" w:fill="auto"/>
            <w:vAlign w:val="bottom"/>
            <w:hideMark/>
          </w:tcPr>
          <w:p w14:paraId="3F3C6F7D"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CASE</w:t>
            </w:r>
          </w:p>
        </w:tc>
        <w:tc>
          <w:tcPr>
            <w:tcW w:w="1180" w:type="dxa"/>
            <w:tcBorders>
              <w:top w:val="single" w:sz="12" w:space="0" w:color="auto"/>
              <w:left w:val="nil"/>
              <w:bottom w:val="single" w:sz="12" w:space="0" w:color="auto"/>
              <w:right w:val="single" w:sz="12" w:space="0" w:color="auto"/>
            </w:tcBorders>
            <w:shd w:val="clear" w:color="auto" w:fill="auto"/>
            <w:vAlign w:val="bottom"/>
            <w:hideMark/>
          </w:tcPr>
          <w:p w14:paraId="0C8DE10F"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CONCEPTID</w:t>
            </w:r>
          </w:p>
        </w:tc>
        <w:tc>
          <w:tcPr>
            <w:tcW w:w="1780" w:type="dxa"/>
            <w:tcBorders>
              <w:top w:val="single" w:sz="12" w:space="0" w:color="auto"/>
              <w:left w:val="nil"/>
              <w:bottom w:val="single" w:sz="12" w:space="0" w:color="auto"/>
              <w:right w:val="single" w:sz="12" w:space="0" w:color="auto"/>
            </w:tcBorders>
            <w:shd w:val="clear" w:color="auto" w:fill="auto"/>
            <w:vAlign w:val="bottom"/>
            <w:hideMark/>
          </w:tcPr>
          <w:p w14:paraId="39FFBD56"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CONCEPT NAME</w:t>
            </w:r>
          </w:p>
        </w:tc>
        <w:tc>
          <w:tcPr>
            <w:tcW w:w="660" w:type="dxa"/>
            <w:tcBorders>
              <w:top w:val="single" w:sz="12" w:space="0" w:color="auto"/>
              <w:left w:val="nil"/>
              <w:bottom w:val="single" w:sz="12" w:space="0" w:color="auto"/>
              <w:right w:val="single" w:sz="12" w:space="0" w:color="auto"/>
            </w:tcBorders>
            <w:shd w:val="clear" w:color="auto" w:fill="auto"/>
            <w:vAlign w:val="bottom"/>
            <w:hideMark/>
          </w:tcPr>
          <w:p w14:paraId="230F719F"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MAP LEAD</w:t>
            </w:r>
          </w:p>
        </w:tc>
        <w:tc>
          <w:tcPr>
            <w:tcW w:w="1240" w:type="dxa"/>
            <w:tcBorders>
              <w:top w:val="single" w:sz="12" w:space="0" w:color="auto"/>
              <w:left w:val="nil"/>
              <w:bottom w:val="single" w:sz="12" w:space="0" w:color="auto"/>
              <w:right w:val="single" w:sz="12" w:space="0" w:color="auto"/>
            </w:tcBorders>
            <w:shd w:val="clear" w:color="auto" w:fill="auto"/>
            <w:vAlign w:val="bottom"/>
            <w:hideMark/>
          </w:tcPr>
          <w:p w14:paraId="2286B163"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CONSENSUS DECISION</w:t>
            </w:r>
          </w:p>
        </w:tc>
        <w:tc>
          <w:tcPr>
            <w:tcW w:w="2300" w:type="dxa"/>
            <w:tcBorders>
              <w:top w:val="single" w:sz="12" w:space="0" w:color="auto"/>
              <w:left w:val="nil"/>
              <w:bottom w:val="single" w:sz="12" w:space="0" w:color="auto"/>
              <w:right w:val="single" w:sz="12" w:space="0" w:color="auto"/>
            </w:tcBorders>
            <w:shd w:val="clear" w:color="auto" w:fill="auto"/>
            <w:vAlign w:val="bottom"/>
            <w:hideMark/>
          </w:tcPr>
          <w:p w14:paraId="244FE787"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RATIONALE</w:t>
            </w:r>
          </w:p>
        </w:tc>
        <w:tc>
          <w:tcPr>
            <w:tcW w:w="1220" w:type="dxa"/>
            <w:tcBorders>
              <w:top w:val="single" w:sz="12" w:space="0" w:color="auto"/>
              <w:left w:val="nil"/>
              <w:bottom w:val="single" w:sz="12" w:space="0" w:color="auto"/>
              <w:right w:val="single" w:sz="12" w:space="0" w:color="auto"/>
            </w:tcBorders>
            <w:shd w:val="clear" w:color="auto" w:fill="auto"/>
            <w:vAlign w:val="bottom"/>
            <w:hideMark/>
          </w:tcPr>
          <w:p w14:paraId="2871E13D"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DISSENTING OPINION</w:t>
            </w:r>
          </w:p>
        </w:tc>
        <w:tc>
          <w:tcPr>
            <w:tcW w:w="1580" w:type="dxa"/>
            <w:tcBorders>
              <w:top w:val="single" w:sz="12" w:space="0" w:color="auto"/>
              <w:left w:val="nil"/>
              <w:bottom w:val="single" w:sz="12" w:space="0" w:color="auto"/>
              <w:right w:val="single" w:sz="12" w:space="0" w:color="auto"/>
            </w:tcBorders>
            <w:shd w:val="clear" w:color="auto" w:fill="auto"/>
            <w:vAlign w:val="bottom"/>
            <w:hideMark/>
          </w:tcPr>
          <w:p w14:paraId="33DAA7AB" w14:textId="77777777" w:rsidR="00E61654" w:rsidRPr="00A13F63" w:rsidRDefault="00E61654" w:rsidP="00B4145F">
            <w:pPr>
              <w:spacing w:line="240" w:lineRule="auto"/>
              <w:jc w:val="center"/>
              <w:rPr>
                <w:rFonts w:ascii="Calibri" w:hAnsi="Calibri" w:cs="Calibri"/>
                <w:b/>
                <w:bCs/>
                <w:color w:val="000000"/>
                <w:szCs w:val="22"/>
                <w:lang w:val="en-GB" w:eastAsia="en-GB"/>
              </w:rPr>
            </w:pPr>
            <w:r w:rsidRPr="00A13F63">
              <w:rPr>
                <w:rFonts w:ascii="Calibri" w:hAnsi="Calibri" w:cs="Calibri"/>
                <w:b/>
                <w:bCs/>
                <w:color w:val="000000"/>
                <w:szCs w:val="22"/>
                <w:lang w:val="en-GB" w:eastAsia="en-GB"/>
              </w:rPr>
              <w:t>SPECIAL ACTION</w:t>
            </w:r>
          </w:p>
        </w:tc>
      </w:tr>
      <w:tr w:rsidR="00E61654" w:rsidRPr="00A13F63" w14:paraId="4A50BE22" w14:textId="77777777" w:rsidTr="00B4145F">
        <w:trPr>
          <w:trHeight w:val="1452"/>
        </w:trPr>
        <w:tc>
          <w:tcPr>
            <w:tcW w:w="580" w:type="dxa"/>
            <w:tcBorders>
              <w:top w:val="nil"/>
              <w:left w:val="single" w:sz="4" w:space="0" w:color="auto"/>
              <w:bottom w:val="single" w:sz="4" w:space="0" w:color="auto"/>
              <w:right w:val="single" w:sz="4" w:space="0" w:color="auto"/>
            </w:tcBorders>
            <w:shd w:val="clear" w:color="auto" w:fill="auto"/>
            <w:vAlign w:val="bottom"/>
            <w:hideMark/>
          </w:tcPr>
          <w:p w14:paraId="6AA9A815" w14:textId="77777777" w:rsidR="00E61654" w:rsidRPr="00A13F63" w:rsidRDefault="00E61654" w:rsidP="00B4145F">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31</w:t>
            </w:r>
          </w:p>
        </w:tc>
        <w:tc>
          <w:tcPr>
            <w:tcW w:w="1180" w:type="dxa"/>
            <w:tcBorders>
              <w:top w:val="nil"/>
              <w:left w:val="nil"/>
              <w:bottom w:val="single" w:sz="4" w:space="0" w:color="auto"/>
              <w:right w:val="single" w:sz="4" w:space="0" w:color="auto"/>
            </w:tcBorders>
            <w:shd w:val="clear" w:color="auto" w:fill="auto"/>
            <w:vAlign w:val="bottom"/>
            <w:hideMark/>
          </w:tcPr>
          <w:p w14:paraId="09A20E4A" w14:textId="77777777" w:rsidR="00E61654" w:rsidRPr="00A13F63" w:rsidRDefault="00E61654" w:rsidP="00B4145F">
            <w:pPr>
              <w:spacing w:line="240" w:lineRule="auto"/>
              <w:rPr>
                <w:rFonts w:ascii="Calibri" w:hAnsi="Calibri" w:cs="Calibri"/>
                <w:color w:val="000000"/>
                <w:szCs w:val="22"/>
                <w:lang w:val="en-GB" w:eastAsia="en-GB"/>
              </w:rPr>
            </w:pPr>
            <w:r w:rsidRPr="00FB5685">
              <w:rPr>
                <w:rFonts w:ascii="Calibri" w:hAnsi="Calibri" w:cs="Calibri"/>
                <w:color w:val="000000"/>
                <w:szCs w:val="22"/>
                <w:lang w:val="en-GB" w:eastAsia="en-GB"/>
              </w:rPr>
              <w:t>446682003</w:t>
            </w:r>
          </w:p>
        </w:tc>
        <w:tc>
          <w:tcPr>
            <w:tcW w:w="1780" w:type="dxa"/>
            <w:tcBorders>
              <w:top w:val="nil"/>
              <w:left w:val="nil"/>
              <w:bottom w:val="single" w:sz="4" w:space="0" w:color="auto"/>
              <w:right w:val="single" w:sz="4" w:space="0" w:color="auto"/>
            </w:tcBorders>
            <w:shd w:val="clear" w:color="auto" w:fill="auto"/>
            <w:vAlign w:val="bottom"/>
            <w:hideMark/>
          </w:tcPr>
          <w:p w14:paraId="290AEC80" w14:textId="77777777" w:rsidR="00E61654" w:rsidRPr="00A13F63" w:rsidRDefault="00E61654" w:rsidP="00B4145F">
            <w:pPr>
              <w:spacing w:line="240" w:lineRule="auto"/>
              <w:rPr>
                <w:rFonts w:ascii="Calibri" w:hAnsi="Calibri" w:cs="Calibri"/>
                <w:color w:val="000000"/>
                <w:szCs w:val="22"/>
                <w:lang w:val="en-GB" w:eastAsia="en-GB"/>
              </w:rPr>
            </w:pPr>
            <w:r w:rsidRPr="00FB5685">
              <w:rPr>
                <w:rFonts w:ascii="Calibri" w:hAnsi="Calibri" w:cs="Calibri"/>
                <w:color w:val="000000"/>
                <w:szCs w:val="22"/>
                <w:lang w:val="en-GB" w:eastAsia="en-GB"/>
              </w:rPr>
              <w:t>Pediatric autoimmune neuropsychiatric disorder associated with streptococcal infection (disorder)</w:t>
            </w:r>
          </w:p>
        </w:tc>
        <w:tc>
          <w:tcPr>
            <w:tcW w:w="660" w:type="dxa"/>
            <w:tcBorders>
              <w:top w:val="nil"/>
              <w:left w:val="nil"/>
              <w:bottom w:val="single" w:sz="4" w:space="0" w:color="auto"/>
              <w:right w:val="single" w:sz="4" w:space="0" w:color="auto"/>
            </w:tcBorders>
            <w:shd w:val="clear" w:color="auto" w:fill="auto"/>
            <w:vAlign w:val="bottom"/>
            <w:hideMark/>
          </w:tcPr>
          <w:p w14:paraId="231FA625" w14:textId="77777777" w:rsidR="00E61654" w:rsidRPr="00A13F63" w:rsidRDefault="00E61654" w:rsidP="00B4145F">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KG</w:t>
            </w:r>
          </w:p>
        </w:tc>
        <w:tc>
          <w:tcPr>
            <w:tcW w:w="1240" w:type="dxa"/>
            <w:tcBorders>
              <w:top w:val="nil"/>
              <w:left w:val="nil"/>
              <w:bottom w:val="single" w:sz="4" w:space="0" w:color="auto"/>
              <w:right w:val="single" w:sz="4" w:space="0" w:color="auto"/>
            </w:tcBorders>
            <w:shd w:val="clear" w:color="auto" w:fill="auto"/>
            <w:vAlign w:val="bottom"/>
            <w:hideMark/>
          </w:tcPr>
          <w:p w14:paraId="1035A366" w14:textId="77777777" w:rsidR="00E61654" w:rsidRPr="00A13F63" w:rsidRDefault="00E61654" w:rsidP="00B4145F">
            <w:pPr>
              <w:spacing w:line="240" w:lineRule="auto"/>
              <w:rPr>
                <w:rFonts w:ascii="Calibri" w:hAnsi="Calibri" w:cs="Calibri"/>
                <w:color w:val="000000"/>
                <w:szCs w:val="22"/>
                <w:lang w:val="en-GB" w:eastAsia="en-GB"/>
              </w:rPr>
            </w:pPr>
            <w:r w:rsidRPr="00F679A8">
              <w:rPr>
                <w:rFonts w:ascii="Calibri" w:hAnsi="Calibri" w:cs="Calibri"/>
                <w:color w:val="000000"/>
                <w:szCs w:val="22"/>
                <w:lang w:val="en-GB" w:eastAsia="en-GB"/>
              </w:rPr>
              <w:t>D89.8</w:t>
            </w:r>
          </w:p>
        </w:tc>
        <w:tc>
          <w:tcPr>
            <w:tcW w:w="2300" w:type="dxa"/>
            <w:tcBorders>
              <w:top w:val="nil"/>
              <w:left w:val="nil"/>
              <w:bottom w:val="single" w:sz="4" w:space="0" w:color="auto"/>
              <w:right w:val="single" w:sz="4" w:space="0" w:color="auto"/>
            </w:tcBorders>
            <w:shd w:val="clear" w:color="auto" w:fill="auto"/>
            <w:vAlign w:val="bottom"/>
            <w:hideMark/>
          </w:tcPr>
          <w:p w14:paraId="74CA3E3E" w14:textId="77777777" w:rsidR="00E61654" w:rsidRPr="00F679A8" w:rsidRDefault="00E61654" w:rsidP="00B4145F">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Research indicated D89.8 was a better fit than alternative index trail to</w:t>
            </w:r>
          </w:p>
          <w:p w14:paraId="0DC2C796" w14:textId="77777777" w:rsidR="00E61654" w:rsidRPr="00F679A8" w:rsidRDefault="00E61654" w:rsidP="00B4145F">
            <w:pPr>
              <w:spacing w:line="240" w:lineRule="auto"/>
              <w:rPr>
                <w:rFonts w:ascii="Calibri" w:hAnsi="Calibri" w:cs="Calibri"/>
                <w:color w:val="000000"/>
                <w:szCs w:val="22"/>
                <w:lang w:val="en-GB" w:eastAsia="en-GB"/>
              </w:rPr>
            </w:pPr>
            <w:r w:rsidRPr="00F679A8">
              <w:rPr>
                <w:rFonts w:ascii="Calibri" w:hAnsi="Calibri" w:cs="Calibri"/>
                <w:color w:val="000000"/>
                <w:szCs w:val="22"/>
                <w:lang w:val="en-GB" w:eastAsia="en-GB"/>
              </w:rPr>
              <w:t>M35.9</w:t>
            </w:r>
            <w:r>
              <w:rPr>
                <w:rFonts w:ascii="Calibri" w:hAnsi="Calibri" w:cs="Calibri"/>
                <w:color w:val="000000"/>
                <w:szCs w:val="22"/>
                <w:lang w:val="en-GB" w:eastAsia="en-GB"/>
              </w:rPr>
              <w:t xml:space="preserve"> </w:t>
            </w:r>
            <w:r w:rsidRPr="00F679A8">
              <w:rPr>
                <w:rFonts w:ascii="Calibri" w:hAnsi="Calibri" w:cs="Calibri"/>
                <w:color w:val="000000"/>
                <w:szCs w:val="22"/>
                <w:lang w:val="en-GB" w:eastAsia="en-GB"/>
              </w:rPr>
              <w:t>Systemic involvement of connective tissue, unspecified</w:t>
            </w:r>
          </w:p>
          <w:p w14:paraId="046F9119" w14:textId="77777777" w:rsidR="00E61654" w:rsidRPr="00F679A8" w:rsidRDefault="00E61654" w:rsidP="00B4145F">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 xml:space="preserve">  - PANDAS is not a connective tissue disease</w:t>
            </w:r>
          </w:p>
          <w:p w14:paraId="471E2A1F" w14:textId="77777777" w:rsidR="00E61654" w:rsidRPr="00A13F63" w:rsidRDefault="00E61654" w:rsidP="00B4145F">
            <w:pPr>
              <w:spacing w:line="240" w:lineRule="auto"/>
              <w:rPr>
                <w:rFonts w:ascii="Calibri" w:hAnsi="Calibri" w:cs="Calibri"/>
                <w:color w:val="000000"/>
                <w:szCs w:val="22"/>
                <w:lang w:val="en-GB" w:eastAsia="en-GB"/>
              </w:rPr>
            </w:pPr>
            <w:r>
              <w:rPr>
                <w:rFonts w:ascii="Calibri" w:hAnsi="Calibri" w:cs="Calibri"/>
                <w:color w:val="000000"/>
                <w:szCs w:val="22"/>
                <w:lang w:val="en-GB" w:eastAsia="en-GB"/>
              </w:rPr>
              <w:t xml:space="preserve">Can occur </w:t>
            </w:r>
            <w:r w:rsidR="00F0164B">
              <w:rPr>
                <w:rFonts w:ascii="Calibri" w:hAnsi="Calibri" w:cs="Calibri"/>
                <w:color w:val="000000"/>
                <w:szCs w:val="22"/>
                <w:lang w:val="en-GB" w:eastAsia="en-GB"/>
              </w:rPr>
              <w:t>sometime</w:t>
            </w:r>
            <w:r>
              <w:rPr>
                <w:rFonts w:ascii="Calibri" w:hAnsi="Calibri" w:cs="Calibri"/>
                <w:color w:val="000000"/>
                <w:szCs w:val="22"/>
                <w:lang w:val="en-GB" w:eastAsia="en-GB"/>
              </w:rPr>
              <w:t xml:space="preserve"> after infection so additional B95.5 code not appropriate</w:t>
            </w:r>
          </w:p>
        </w:tc>
        <w:tc>
          <w:tcPr>
            <w:tcW w:w="1220" w:type="dxa"/>
            <w:tcBorders>
              <w:top w:val="nil"/>
              <w:left w:val="nil"/>
              <w:bottom w:val="single" w:sz="4" w:space="0" w:color="auto"/>
              <w:right w:val="single" w:sz="4" w:space="0" w:color="auto"/>
            </w:tcBorders>
            <w:shd w:val="clear" w:color="auto" w:fill="auto"/>
            <w:vAlign w:val="bottom"/>
            <w:hideMark/>
          </w:tcPr>
          <w:p w14:paraId="6B42D062" w14:textId="77777777" w:rsidR="00E61654" w:rsidRPr="00A13F63" w:rsidRDefault="00E61654" w:rsidP="00B4145F">
            <w:pPr>
              <w:spacing w:line="240" w:lineRule="auto"/>
              <w:rPr>
                <w:rFonts w:ascii="Calibri" w:hAnsi="Calibri" w:cs="Calibri"/>
                <w:color w:val="000000"/>
                <w:szCs w:val="22"/>
                <w:lang w:val="en-GB" w:eastAsia="en-GB"/>
              </w:rPr>
            </w:pPr>
            <w:r w:rsidRPr="00A13F63">
              <w:rPr>
                <w:rFonts w:ascii="Calibri" w:hAnsi="Calibri" w:cs="Calibri"/>
                <w:color w:val="000000"/>
                <w:szCs w:val="22"/>
                <w:lang w:val="en-GB" w:eastAsia="en-GB"/>
              </w:rPr>
              <w:t> </w:t>
            </w:r>
          </w:p>
        </w:tc>
        <w:tc>
          <w:tcPr>
            <w:tcW w:w="1580" w:type="dxa"/>
            <w:tcBorders>
              <w:top w:val="nil"/>
              <w:left w:val="nil"/>
              <w:bottom w:val="single" w:sz="4" w:space="0" w:color="auto"/>
              <w:right w:val="single" w:sz="4" w:space="0" w:color="auto"/>
            </w:tcBorders>
            <w:shd w:val="clear" w:color="auto" w:fill="auto"/>
            <w:vAlign w:val="bottom"/>
            <w:hideMark/>
          </w:tcPr>
          <w:p w14:paraId="7D4139BB" w14:textId="77777777" w:rsidR="00E61654" w:rsidRPr="00A13F63" w:rsidRDefault="00E61654" w:rsidP="00B4145F">
            <w:pPr>
              <w:spacing w:line="240" w:lineRule="auto"/>
              <w:rPr>
                <w:rFonts w:ascii="Calibri" w:hAnsi="Calibri" w:cs="Calibri"/>
                <w:color w:val="000000"/>
                <w:szCs w:val="22"/>
                <w:lang w:val="en-GB" w:eastAsia="en-GB"/>
              </w:rPr>
            </w:pPr>
          </w:p>
        </w:tc>
      </w:tr>
    </w:tbl>
    <w:p w14:paraId="169AFA4B" w14:textId="77777777" w:rsidR="007F32F6" w:rsidRDefault="007F32F6">
      <w:pPr>
        <w:spacing w:line="240" w:lineRule="auto"/>
      </w:pPr>
    </w:p>
    <w:p w14:paraId="5280BDDA" w14:textId="77777777" w:rsidR="008D0675" w:rsidRDefault="008D0675" w:rsidP="00C75A06">
      <w:pPr>
        <w:jc w:val="center"/>
        <w:rPr>
          <w:b/>
        </w:rPr>
      </w:pPr>
    </w:p>
    <w:p w14:paraId="30002D49" w14:textId="77777777" w:rsidR="008D0675" w:rsidRDefault="008D0675" w:rsidP="00C75A06">
      <w:pPr>
        <w:jc w:val="center"/>
        <w:rPr>
          <w:b/>
        </w:rPr>
      </w:pPr>
    </w:p>
    <w:p w14:paraId="11D6223D" w14:textId="77777777" w:rsidR="008D0675" w:rsidRDefault="008D0675" w:rsidP="00C75A06">
      <w:pPr>
        <w:jc w:val="center"/>
        <w:rPr>
          <w:b/>
        </w:rPr>
      </w:pPr>
    </w:p>
    <w:p w14:paraId="5EEC3408" w14:textId="77777777" w:rsidR="008D0675" w:rsidRDefault="008D0675" w:rsidP="00C75A06">
      <w:pPr>
        <w:jc w:val="center"/>
        <w:rPr>
          <w:b/>
        </w:rPr>
      </w:pPr>
    </w:p>
    <w:p w14:paraId="269507C0" w14:textId="77777777" w:rsidR="008D0675" w:rsidRDefault="008D0675" w:rsidP="00C75A06">
      <w:pPr>
        <w:jc w:val="center"/>
        <w:rPr>
          <w:b/>
        </w:rPr>
      </w:pPr>
    </w:p>
    <w:p w14:paraId="3E57195B" w14:textId="1DE12462" w:rsidR="00D56565" w:rsidRDefault="00D56565">
      <w:pPr>
        <w:spacing w:line="240" w:lineRule="auto"/>
        <w:rPr>
          <w:b/>
        </w:rPr>
      </w:pPr>
      <w:r>
        <w:rPr>
          <w:b/>
        </w:rPr>
        <w:br w:type="page"/>
      </w:r>
    </w:p>
    <w:p w14:paraId="613D834A" w14:textId="77777777" w:rsidR="008D0675" w:rsidRDefault="008D0675" w:rsidP="00C75A06">
      <w:pPr>
        <w:jc w:val="center"/>
        <w:rPr>
          <w:b/>
        </w:rPr>
      </w:pPr>
    </w:p>
    <w:p w14:paraId="5F0BF9E9" w14:textId="175E75FD" w:rsidR="00451690" w:rsidRPr="00C75A06" w:rsidRDefault="00BB6A4A" w:rsidP="00C75A06">
      <w:pPr>
        <w:jc w:val="center"/>
        <w:rPr>
          <w:b/>
        </w:rPr>
      </w:pPr>
      <w:r>
        <w:rPr>
          <w:b/>
        </w:rPr>
        <w:t xml:space="preserve">8 </w:t>
      </w:r>
      <w:r w:rsidR="00C75A06" w:rsidRPr="00C75A06">
        <w:rPr>
          <w:b/>
        </w:rPr>
        <w:t>APPENDICES</w:t>
      </w:r>
    </w:p>
    <w:p w14:paraId="697F561B" w14:textId="77777777" w:rsidR="007F32F6" w:rsidRDefault="00BB6A4A" w:rsidP="00777E27">
      <w:r>
        <w:t>Appendix 1</w:t>
      </w:r>
      <w:r w:rsidR="00640F35">
        <w:t xml:space="preserve"> – see Principle 20</w:t>
      </w:r>
    </w:p>
    <w:p w14:paraId="55172A51" w14:textId="77777777" w:rsidR="007F32F6" w:rsidRDefault="007F32F6" w:rsidP="00777E27"/>
    <w:p w14:paraId="74BF3D77" w14:textId="77777777" w:rsidR="007F32F6" w:rsidRDefault="007F32F6" w:rsidP="00777E27">
      <w:r>
        <w:t>Email from WHO</w:t>
      </w:r>
    </w:p>
    <w:p w14:paraId="67A5E87A" w14:textId="77777777" w:rsidR="00C75A06" w:rsidRDefault="00C75A06" w:rsidP="00777E27"/>
    <w:p w14:paraId="62D48009" w14:textId="77777777" w:rsidR="007F32F6" w:rsidRDefault="007F32F6" w:rsidP="007F32F6">
      <w:pPr>
        <w:shd w:val="clear" w:color="auto" w:fill="FFFFFF"/>
        <w:spacing w:line="240" w:lineRule="auto"/>
        <w:ind w:left="600"/>
        <w:rPr>
          <w:rFonts w:cs="Arial"/>
          <w:color w:val="1F497D"/>
          <w:szCs w:val="22"/>
          <w:lang w:val="en-GB" w:eastAsia="en-GB"/>
        </w:rPr>
      </w:pPr>
      <w:r w:rsidRPr="007D155D">
        <w:rPr>
          <w:rFonts w:cs="Arial"/>
          <w:color w:val="1F497D"/>
          <w:szCs w:val="22"/>
          <w:lang w:val="en-GB" w:eastAsia="en-GB"/>
        </w:rPr>
        <w:t>Dear Kathy</w:t>
      </w:r>
    </w:p>
    <w:p w14:paraId="286EB7C6" w14:textId="77777777" w:rsidR="00442F4C" w:rsidRPr="007D155D" w:rsidRDefault="00442F4C" w:rsidP="007F32F6">
      <w:pPr>
        <w:shd w:val="clear" w:color="auto" w:fill="FFFFFF"/>
        <w:spacing w:line="240" w:lineRule="auto"/>
        <w:ind w:left="600"/>
        <w:rPr>
          <w:rFonts w:cs="Arial"/>
          <w:color w:val="222222"/>
          <w:sz w:val="19"/>
          <w:szCs w:val="19"/>
          <w:lang w:val="en-GB" w:eastAsia="en-GB"/>
        </w:rPr>
      </w:pPr>
    </w:p>
    <w:p w14:paraId="0D40D2CE"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Thank you for bringing this to our attention. Our understanding is that these characters to add specificity are optional and their use is to provide extra information as to the 'site' of the particular condition.</w:t>
      </w:r>
    </w:p>
    <w:p w14:paraId="0AE3F424"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6619D19B"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The wording at the beginning of Chapter XIII states that they are to be used "With appropriate categories". M70 is not an appropriate category as it is site specific at the 4th character code. M88.0 can also be said to not be appropriate as it too is site specific at the 4th character code.</w:t>
      </w:r>
    </w:p>
    <w:p w14:paraId="078B20EC"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7F7AA9A4"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In other words in these 2 examples that have been raised, the site information is already captured in the 4 character code thus making the addition of the optional character unnecessary. </w:t>
      </w:r>
    </w:p>
    <w:p w14:paraId="1FCAE35A"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4580C764" w14:textId="4CEA7D2E"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Looking at the books, it seems that the note "[See site code at the beginning of this chapter]" has been routinely added to many of the categories in Chapter XIII</w:t>
      </w:r>
      <w:r w:rsidR="00090DD6" w:rsidRPr="007D155D">
        <w:rPr>
          <w:rFonts w:cs="Arial"/>
          <w:color w:val="1F497D"/>
          <w:szCs w:val="22"/>
          <w:lang w:val="en-GB" w:eastAsia="en-GB"/>
        </w:rPr>
        <w:t>, without</w:t>
      </w:r>
      <w:r w:rsidRPr="007D155D">
        <w:rPr>
          <w:rFonts w:cs="Arial"/>
          <w:color w:val="1F497D"/>
          <w:szCs w:val="22"/>
          <w:lang w:val="en-GB" w:eastAsia="en-GB"/>
        </w:rPr>
        <w:t xml:space="preserve"> further review as to the appropriateness of the application of these site codes. Our recommendation is therefore that the coders use common sense in some of these situations and be aware that addition of site codes does not provide additional information and so will be unnecessary.</w:t>
      </w:r>
    </w:p>
    <w:p w14:paraId="786E1D0B"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335D2768"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We will pass on this issue to the ICD-10 Update and Revision Committee for their consideration.</w:t>
      </w:r>
    </w:p>
    <w:p w14:paraId="17BD96BA"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5F4C1E28"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You have also asked how these characters are collected. In most countries that we are aware of, they are added as a fifth character to the codes in the relevant sections of the chapter. Some countries use a separate data item for site but this is not common.</w:t>
      </w:r>
    </w:p>
    <w:p w14:paraId="062DD467"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273A2E2A"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We welcome queries like this and hope that you, and others, are finding the training tool useful.</w:t>
      </w:r>
    </w:p>
    <w:p w14:paraId="7E09C451"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 </w:t>
      </w:r>
    </w:p>
    <w:p w14:paraId="57BD4711" w14:textId="77777777" w:rsidR="007F32F6" w:rsidRPr="007D155D" w:rsidRDefault="007F32F6" w:rsidP="007F32F6">
      <w:pPr>
        <w:shd w:val="clear" w:color="auto" w:fill="FFFFFF"/>
        <w:spacing w:line="240" w:lineRule="auto"/>
        <w:ind w:left="600"/>
        <w:rPr>
          <w:rFonts w:cs="Arial"/>
          <w:color w:val="222222"/>
          <w:sz w:val="19"/>
          <w:szCs w:val="19"/>
          <w:lang w:val="en-GB" w:eastAsia="en-GB"/>
        </w:rPr>
      </w:pPr>
      <w:r w:rsidRPr="007D155D">
        <w:rPr>
          <w:rFonts w:cs="Arial"/>
          <w:color w:val="1F497D"/>
          <w:szCs w:val="22"/>
          <w:lang w:val="en-GB" w:eastAsia="en-GB"/>
        </w:rPr>
        <w:t>Sue Walker</w:t>
      </w:r>
    </w:p>
    <w:p w14:paraId="135C49E5" w14:textId="77777777" w:rsidR="007F32F6" w:rsidRPr="007D155D" w:rsidRDefault="007F32F6" w:rsidP="00640F35">
      <w:pPr>
        <w:shd w:val="clear" w:color="auto" w:fill="FFFFFF"/>
        <w:spacing w:line="240" w:lineRule="auto"/>
        <w:ind w:firstLine="600"/>
        <w:rPr>
          <w:rFonts w:cs="Arial"/>
          <w:color w:val="222222"/>
          <w:sz w:val="19"/>
          <w:szCs w:val="19"/>
          <w:lang w:val="en-GB" w:eastAsia="en-GB"/>
        </w:rPr>
      </w:pPr>
      <w:r w:rsidRPr="007D155D">
        <w:rPr>
          <w:rFonts w:cs="Arial"/>
          <w:color w:val="1F497D"/>
          <w:szCs w:val="22"/>
          <w:lang w:val="en-GB" w:eastAsia="en-GB"/>
        </w:rPr>
        <w:t>On behalf of the ICD-10 Training Tool Support Group</w:t>
      </w:r>
    </w:p>
    <w:p w14:paraId="568B8D30" w14:textId="77777777" w:rsidR="007F32F6" w:rsidRDefault="007F32F6" w:rsidP="00777E27"/>
    <w:p w14:paraId="42B450B7" w14:textId="77777777" w:rsidR="000A3963" w:rsidRDefault="000A3963" w:rsidP="00777E27"/>
    <w:p w14:paraId="1A895400" w14:textId="77777777" w:rsidR="000A3963" w:rsidRDefault="000A3963" w:rsidP="00777E27"/>
    <w:p w14:paraId="21683D79" w14:textId="77777777" w:rsidR="000A3963" w:rsidRDefault="000A3963" w:rsidP="00777E27"/>
    <w:p w14:paraId="370B0AA6" w14:textId="77777777" w:rsidR="000A3963" w:rsidRDefault="000A3963" w:rsidP="00777E27"/>
    <w:p w14:paraId="3DA444EB" w14:textId="77777777" w:rsidR="000A3963" w:rsidRDefault="000A3963" w:rsidP="00777E27"/>
    <w:p w14:paraId="61F4B134" w14:textId="77777777" w:rsidR="000A3963" w:rsidRDefault="000A3963" w:rsidP="00777E27"/>
    <w:p w14:paraId="033EFCD3" w14:textId="77777777" w:rsidR="000A3963" w:rsidRDefault="000A3963" w:rsidP="00777E27"/>
    <w:p w14:paraId="2275D178" w14:textId="77777777" w:rsidR="000A3963" w:rsidRDefault="000A3963" w:rsidP="00777E27"/>
    <w:p w14:paraId="1CF19F85" w14:textId="77777777" w:rsidR="000A3963" w:rsidRDefault="000A3963" w:rsidP="00777E27"/>
    <w:p w14:paraId="7C818143" w14:textId="77777777" w:rsidR="000A3963" w:rsidRDefault="000A3963" w:rsidP="00777E27"/>
    <w:p w14:paraId="0F48E047" w14:textId="77777777" w:rsidR="000A3963" w:rsidRDefault="000A3963" w:rsidP="00777E27"/>
    <w:p w14:paraId="79D0BDDC" w14:textId="77777777" w:rsidR="000A3963" w:rsidRDefault="000A3963" w:rsidP="00777E27"/>
    <w:p w14:paraId="5810985B" w14:textId="77777777" w:rsidR="000A3963" w:rsidRPr="007D155D" w:rsidRDefault="000A3963" w:rsidP="000A3963">
      <w:pPr>
        <w:rPr>
          <w:rFonts w:cs="Arial"/>
          <w:szCs w:val="22"/>
          <w:lang w:val="en"/>
        </w:rPr>
      </w:pPr>
      <w:r w:rsidRPr="007D155D">
        <w:rPr>
          <w:rFonts w:cs="Arial"/>
          <w:szCs w:val="22"/>
          <w:lang w:val="en"/>
        </w:rPr>
        <w:t>Appendix 2</w:t>
      </w:r>
      <w:r w:rsidR="006545E4" w:rsidRPr="007D155D">
        <w:rPr>
          <w:rFonts w:cs="Arial"/>
          <w:szCs w:val="22"/>
          <w:lang w:val="en"/>
        </w:rPr>
        <w:t>- See Principle 22</w:t>
      </w:r>
    </w:p>
    <w:p w14:paraId="0FB1C995" w14:textId="77777777" w:rsidR="000A3963" w:rsidRPr="007D155D" w:rsidRDefault="000A3963" w:rsidP="000A3963">
      <w:pPr>
        <w:rPr>
          <w:rFonts w:cs="Arial"/>
          <w:szCs w:val="22"/>
          <w:lang w:val="en"/>
        </w:rPr>
      </w:pPr>
    </w:p>
    <w:p w14:paraId="328F0989" w14:textId="77777777" w:rsidR="000A3963" w:rsidRPr="007D155D" w:rsidRDefault="000A3963" w:rsidP="000A3963">
      <w:pPr>
        <w:jc w:val="center"/>
        <w:rPr>
          <w:rFonts w:cs="Arial"/>
          <w:b/>
          <w:szCs w:val="22"/>
          <w:u w:val="single"/>
          <w:lang w:val="en"/>
        </w:rPr>
      </w:pPr>
      <w:r w:rsidRPr="007D155D">
        <w:rPr>
          <w:rFonts w:cs="Arial"/>
          <w:b/>
          <w:szCs w:val="22"/>
          <w:u w:val="single"/>
          <w:lang w:val="en"/>
        </w:rPr>
        <w:t>WHO and country specific guidance on the use of ‘P’ codes from ICD-10 CHAPTER XVI CERTAIN CONDITIONS ORIGINATING IN THE PERINATAL PERIOD (P00-P96)</w:t>
      </w:r>
    </w:p>
    <w:p w14:paraId="346D8D49" w14:textId="77777777" w:rsidR="000A3963" w:rsidRPr="007D155D" w:rsidRDefault="000A3963" w:rsidP="000A3963">
      <w:pPr>
        <w:jc w:val="center"/>
        <w:rPr>
          <w:rFonts w:cs="Arial"/>
          <w:b/>
          <w:szCs w:val="22"/>
          <w:u w:val="single"/>
          <w:lang w:val="en"/>
        </w:rPr>
      </w:pPr>
      <w:r w:rsidRPr="007D155D">
        <w:rPr>
          <w:rFonts w:cs="Arial"/>
          <w:b/>
          <w:szCs w:val="22"/>
          <w:u w:val="single"/>
          <w:lang w:val="en"/>
        </w:rPr>
        <w:t>WHO guidelines (ICD-10 2010)</w:t>
      </w:r>
      <w:r w:rsidRPr="007D155D">
        <w:rPr>
          <w:rStyle w:val="FootnoteReference"/>
          <w:rFonts w:cs="Arial"/>
          <w:b/>
          <w:szCs w:val="22"/>
          <w:u w:val="single"/>
          <w:lang w:val="en"/>
        </w:rPr>
        <w:footnoteReference w:id="1"/>
      </w:r>
    </w:p>
    <w:p w14:paraId="69D1EC0E" w14:textId="77777777" w:rsidR="000A3963" w:rsidRPr="007D155D" w:rsidRDefault="000A3963" w:rsidP="000A3963">
      <w:pPr>
        <w:numPr>
          <w:ilvl w:val="0"/>
          <w:numId w:val="32"/>
        </w:numPr>
        <w:spacing w:line="240" w:lineRule="auto"/>
        <w:rPr>
          <w:szCs w:val="22"/>
          <w:lang w:eastAsia="en-GB"/>
        </w:rPr>
      </w:pPr>
      <w:r w:rsidRPr="007D155D">
        <w:rPr>
          <w:rFonts w:cs="Arial"/>
          <w:b/>
          <w:bCs/>
          <w:color w:val="010101"/>
          <w:szCs w:val="22"/>
          <w:lang w:eastAsia="en-GB"/>
        </w:rPr>
        <w:t>Perinatal period</w:t>
      </w:r>
      <w:r w:rsidRPr="007D155D">
        <w:rPr>
          <w:rFonts w:cs="Arial"/>
          <w:color w:val="FF00FF"/>
          <w:szCs w:val="22"/>
          <w:lang w:eastAsia="en-GB"/>
        </w:rPr>
        <w:t xml:space="preserve"> </w:t>
      </w:r>
    </w:p>
    <w:p w14:paraId="3559BA51" w14:textId="77777777" w:rsidR="000A3963" w:rsidRPr="007D155D" w:rsidRDefault="000A3963" w:rsidP="000A3963">
      <w:pPr>
        <w:spacing w:line="240" w:lineRule="auto"/>
        <w:ind w:left="720"/>
        <w:rPr>
          <w:szCs w:val="22"/>
          <w:lang w:eastAsia="en-GB"/>
        </w:rPr>
      </w:pPr>
      <w:bookmarkStart w:id="42" w:name="text14857anc"/>
      <w:bookmarkEnd w:id="42"/>
      <w:r w:rsidRPr="007D155D">
        <w:rPr>
          <w:rFonts w:cs="Arial"/>
          <w:color w:val="010101"/>
          <w:szCs w:val="22"/>
          <w:lang w:eastAsia="en-GB"/>
        </w:rPr>
        <w:t xml:space="preserve">The definition recommended by the World Health Organization in ICD-10 Volume 2 is the period from 22 weeks’ gestation to 7 completed days after birth. </w:t>
      </w:r>
    </w:p>
    <w:p w14:paraId="4E4D781D" w14:textId="77777777" w:rsidR="000A3963" w:rsidRPr="007D155D" w:rsidRDefault="000A3963" w:rsidP="000A3963">
      <w:pPr>
        <w:numPr>
          <w:ilvl w:val="0"/>
          <w:numId w:val="32"/>
        </w:numPr>
        <w:spacing w:line="240" w:lineRule="auto"/>
        <w:rPr>
          <w:szCs w:val="22"/>
          <w:lang w:eastAsia="en-GB"/>
        </w:rPr>
      </w:pPr>
      <w:bookmarkStart w:id="43" w:name="text14856anc"/>
      <w:bookmarkEnd w:id="43"/>
      <w:r w:rsidRPr="007D155D">
        <w:rPr>
          <w:rFonts w:cs="Arial"/>
          <w:b/>
          <w:bCs/>
          <w:color w:val="010101"/>
          <w:szCs w:val="22"/>
          <w:lang w:eastAsia="en-GB"/>
        </w:rPr>
        <w:t>Neonatal period</w:t>
      </w:r>
      <w:r w:rsidRPr="007D155D">
        <w:rPr>
          <w:rFonts w:cs="Arial"/>
          <w:color w:val="FF00FF"/>
          <w:szCs w:val="22"/>
          <w:lang w:eastAsia="en-GB"/>
        </w:rPr>
        <w:t xml:space="preserve"> </w:t>
      </w:r>
    </w:p>
    <w:p w14:paraId="0D05BD57" w14:textId="77777777" w:rsidR="000A3963" w:rsidRPr="007D155D" w:rsidRDefault="000A3963" w:rsidP="000A3963">
      <w:pPr>
        <w:spacing w:line="240" w:lineRule="auto"/>
        <w:ind w:left="720"/>
        <w:rPr>
          <w:rFonts w:cs="Arial"/>
          <w:color w:val="010101"/>
          <w:szCs w:val="22"/>
          <w:lang w:eastAsia="en-GB"/>
        </w:rPr>
      </w:pPr>
      <w:bookmarkStart w:id="44" w:name="text14859anc"/>
      <w:bookmarkEnd w:id="44"/>
      <w:r w:rsidRPr="007D155D">
        <w:rPr>
          <w:rFonts w:cs="Arial"/>
          <w:color w:val="010101"/>
          <w:szCs w:val="22"/>
          <w:lang w:eastAsia="en-GB"/>
        </w:rPr>
        <w:t>In ICD-10 this is Birth to 28 completed days.</w:t>
      </w:r>
    </w:p>
    <w:p w14:paraId="303D6D0D" w14:textId="77777777" w:rsidR="000A3963" w:rsidRPr="007D155D" w:rsidRDefault="000A3963" w:rsidP="000A3963">
      <w:pPr>
        <w:pStyle w:val="ListParagraph"/>
        <w:numPr>
          <w:ilvl w:val="0"/>
          <w:numId w:val="32"/>
        </w:numPr>
        <w:spacing w:after="200" w:line="276" w:lineRule="auto"/>
        <w:contextualSpacing/>
        <w:rPr>
          <w:rFonts w:cs="Arial"/>
          <w:szCs w:val="22"/>
          <w:lang w:val="en"/>
        </w:rPr>
      </w:pPr>
      <w:r w:rsidRPr="007D155D">
        <w:rPr>
          <w:rFonts w:cs="Arial"/>
          <w:szCs w:val="22"/>
          <w:lang w:val="en"/>
        </w:rPr>
        <w:t xml:space="preserve">Chapter XVI is concerned with diseases and orders that originate in the perinatal period, even though death or morbidity occurs later. </w:t>
      </w:r>
    </w:p>
    <w:p w14:paraId="3F8D5946" w14:textId="77777777" w:rsidR="000A3963" w:rsidRPr="007D155D" w:rsidRDefault="000A3963" w:rsidP="000A3963">
      <w:pPr>
        <w:pStyle w:val="ListParagraph"/>
        <w:numPr>
          <w:ilvl w:val="0"/>
          <w:numId w:val="32"/>
        </w:numPr>
        <w:spacing w:after="200" w:line="276" w:lineRule="auto"/>
        <w:contextualSpacing/>
        <w:rPr>
          <w:rFonts w:cs="Arial"/>
          <w:szCs w:val="22"/>
          <w:lang w:val="en"/>
        </w:rPr>
      </w:pPr>
      <w:r w:rsidRPr="007D155D">
        <w:rPr>
          <w:rFonts w:cs="Arial"/>
          <w:szCs w:val="22"/>
          <w:lang w:val="en"/>
        </w:rPr>
        <w:t>This is one of the special chapters in ICD-10 that takes precedence over system chapters</w:t>
      </w:r>
    </w:p>
    <w:p w14:paraId="2CA6AC32" w14:textId="77777777" w:rsidR="000A3963" w:rsidRPr="007D155D" w:rsidRDefault="000A3963" w:rsidP="000A3963">
      <w:pPr>
        <w:pStyle w:val="ListParagraph"/>
        <w:numPr>
          <w:ilvl w:val="0"/>
          <w:numId w:val="32"/>
        </w:numPr>
        <w:spacing w:after="200" w:line="276" w:lineRule="auto"/>
        <w:contextualSpacing/>
        <w:rPr>
          <w:rFonts w:cs="Arial"/>
          <w:szCs w:val="22"/>
          <w:lang w:val="en"/>
        </w:rPr>
      </w:pPr>
      <w:r w:rsidRPr="007D155D">
        <w:rPr>
          <w:rFonts w:cs="Arial"/>
          <w:szCs w:val="22"/>
          <w:lang w:val="en"/>
        </w:rPr>
        <w:t>The codes within this chapter are the ones that will be used on neonatal records. Most of the conditions that are classified to this chapter are transient and will disappear after a short period of time.</w:t>
      </w:r>
      <w:r w:rsidRPr="007D155D">
        <w:rPr>
          <w:szCs w:val="22"/>
        </w:rPr>
        <w:t xml:space="preserve"> </w:t>
      </w:r>
      <w:r w:rsidRPr="007D155D">
        <w:rPr>
          <w:rFonts w:cs="Arial"/>
          <w:szCs w:val="22"/>
          <w:lang w:val="en"/>
        </w:rPr>
        <w:t>However, some conditions will persist throughout a person’s life. It may be necessary, on occasions, to assign a code from this chapter to an adult.</w:t>
      </w:r>
    </w:p>
    <w:p w14:paraId="1BD95509" w14:textId="77777777" w:rsidR="007D155D" w:rsidRDefault="000A3963" w:rsidP="007D155D">
      <w:pPr>
        <w:pStyle w:val="ListParagraph"/>
        <w:numPr>
          <w:ilvl w:val="0"/>
          <w:numId w:val="32"/>
        </w:numPr>
        <w:spacing w:after="200" w:line="276" w:lineRule="auto"/>
        <w:contextualSpacing/>
        <w:rPr>
          <w:rFonts w:cs="Arial"/>
          <w:szCs w:val="22"/>
          <w:lang w:val="en"/>
        </w:rPr>
      </w:pPr>
      <w:r w:rsidRPr="007D155D">
        <w:rPr>
          <w:rFonts w:cs="Arial"/>
          <w:szCs w:val="22"/>
          <w:lang w:val="en"/>
        </w:rPr>
        <w:t>Some perinatal conditions are not coded to this chapter: Q00-Q99, E00-E90, S00-T98, C00-D48, A33 Tetanus neonatorum</w:t>
      </w:r>
    </w:p>
    <w:p w14:paraId="5B7D3A94" w14:textId="77777777" w:rsidR="007D155D" w:rsidRDefault="000A3963" w:rsidP="007D155D">
      <w:pPr>
        <w:pStyle w:val="ListParagraph"/>
        <w:numPr>
          <w:ilvl w:val="0"/>
          <w:numId w:val="32"/>
        </w:numPr>
        <w:spacing w:after="200" w:line="276" w:lineRule="auto"/>
        <w:contextualSpacing/>
        <w:rPr>
          <w:rFonts w:cs="Arial"/>
          <w:szCs w:val="22"/>
          <w:lang w:val="en"/>
        </w:rPr>
      </w:pPr>
      <w:r w:rsidRPr="007D155D">
        <w:rPr>
          <w:rFonts w:cs="Arial"/>
          <w:szCs w:val="22"/>
          <w:lang w:val="en"/>
        </w:rPr>
        <w:t>The first block P00–P04 is for Fetus and newborn affected by maternal factors and by complications of pregnancy, labor and delivery. P00-P04: Many of the conditions in this block are actually the mother’s conditions. They are here in this chapter to show that a problem the mother may have had prior to pregnancy or a problem the mother incurred during the pregnancy, labor or delivery had an effect on the baby in some way. Only use these codes if there is evidence that the baby was affected by the mentioned complication.</w:t>
      </w:r>
      <w:r w:rsidRPr="007D155D">
        <w:rPr>
          <w:szCs w:val="22"/>
        </w:rPr>
        <w:t xml:space="preserve"> </w:t>
      </w:r>
      <w:r w:rsidRPr="007D155D">
        <w:rPr>
          <w:rFonts w:cs="Arial"/>
          <w:szCs w:val="22"/>
          <w:lang w:val="en"/>
        </w:rPr>
        <w:t xml:space="preserve">When you code cases where the baby has been affected by the condition affecting the mother you will need two codes – one for the effect on the baby and the other code – from block P00–P04 to show the cause. </w:t>
      </w:r>
    </w:p>
    <w:p w14:paraId="4035DEA9" w14:textId="6E3D3926" w:rsidR="000A3963" w:rsidRPr="007D155D" w:rsidRDefault="000A3963" w:rsidP="007D155D">
      <w:pPr>
        <w:pStyle w:val="ListParagraph"/>
        <w:numPr>
          <w:ilvl w:val="0"/>
          <w:numId w:val="32"/>
        </w:numPr>
        <w:spacing w:after="200" w:line="276" w:lineRule="auto"/>
        <w:contextualSpacing/>
        <w:rPr>
          <w:rStyle w:val="text13760font1"/>
          <w:color w:val="auto"/>
          <w:sz w:val="22"/>
          <w:szCs w:val="22"/>
          <w:lang w:val="en"/>
        </w:rPr>
      </w:pPr>
      <w:r w:rsidRPr="007D155D">
        <w:rPr>
          <w:rFonts w:cs="Arial"/>
          <w:szCs w:val="22"/>
          <w:lang w:val="en"/>
        </w:rPr>
        <w:t xml:space="preserve">Note: In single condition coding only assign a code from P00–P04 </w:t>
      </w:r>
    </w:p>
    <w:p w14:paraId="6DABD9FA" w14:textId="77777777" w:rsidR="000A3963" w:rsidRPr="007D155D" w:rsidRDefault="000A3963" w:rsidP="000A3963">
      <w:pPr>
        <w:pStyle w:val="ListParagraph"/>
        <w:numPr>
          <w:ilvl w:val="0"/>
          <w:numId w:val="32"/>
        </w:numPr>
        <w:spacing w:line="276" w:lineRule="auto"/>
        <w:contextualSpacing/>
        <w:rPr>
          <w:szCs w:val="22"/>
        </w:rPr>
      </w:pPr>
      <w:r w:rsidRPr="007D155D">
        <w:rPr>
          <w:szCs w:val="22"/>
        </w:rPr>
        <w:t>The code you would assign for a death certificate for a stillbirth with no specified cause is P95.</w:t>
      </w:r>
    </w:p>
    <w:p w14:paraId="74D62AD4" w14:textId="77777777" w:rsidR="000A3963" w:rsidRPr="007D155D" w:rsidRDefault="000A3963" w:rsidP="000A3963">
      <w:pPr>
        <w:pStyle w:val="NormalWeb"/>
        <w:spacing w:before="0" w:beforeAutospacing="0" w:after="0" w:afterAutospacing="0"/>
        <w:ind w:left="720"/>
        <w:rPr>
          <w:rStyle w:val="text14859font2"/>
          <w:rFonts w:asciiTheme="minorHAnsi" w:hAnsiTheme="minorHAnsi"/>
          <w:sz w:val="22"/>
          <w:szCs w:val="22"/>
        </w:rPr>
      </w:pPr>
      <w:bookmarkStart w:id="45" w:name="text14855anc"/>
      <w:bookmarkEnd w:id="45"/>
    </w:p>
    <w:p w14:paraId="5735ED24" w14:textId="77777777" w:rsidR="000A3963" w:rsidRPr="007D155D" w:rsidRDefault="000A3963" w:rsidP="000A3963">
      <w:pPr>
        <w:pStyle w:val="NormalWeb"/>
        <w:spacing w:before="0" w:beforeAutospacing="0" w:after="0" w:afterAutospacing="0"/>
        <w:ind w:left="720"/>
        <w:rPr>
          <w:rStyle w:val="text14859font2"/>
          <w:rFonts w:asciiTheme="minorHAnsi" w:hAnsiTheme="minorHAnsi"/>
          <w:sz w:val="22"/>
          <w:szCs w:val="22"/>
        </w:rPr>
      </w:pPr>
    </w:p>
    <w:p w14:paraId="6E4049DE" w14:textId="77777777" w:rsidR="000A3963" w:rsidRPr="007D155D" w:rsidRDefault="000A3963" w:rsidP="007D155D">
      <w:pPr>
        <w:ind w:firstLine="709"/>
        <w:rPr>
          <w:b/>
          <w:szCs w:val="22"/>
          <w:u w:val="single"/>
        </w:rPr>
      </w:pPr>
      <w:r w:rsidRPr="007D155D">
        <w:rPr>
          <w:b/>
          <w:szCs w:val="22"/>
          <w:u w:val="single"/>
        </w:rPr>
        <w:t>Canadian guidelines</w:t>
      </w:r>
    </w:p>
    <w:p w14:paraId="52050F32" w14:textId="77777777" w:rsidR="007D155D" w:rsidRPr="007D155D" w:rsidRDefault="000A3963" w:rsidP="007D155D">
      <w:pPr>
        <w:pStyle w:val="ListParagraph"/>
        <w:numPr>
          <w:ilvl w:val="0"/>
          <w:numId w:val="44"/>
        </w:numPr>
        <w:ind w:left="709" w:hanging="283"/>
        <w:rPr>
          <w:b/>
          <w:szCs w:val="22"/>
          <w:u w:val="single"/>
        </w:rPr>
      </w:pPr>
      <w:r w:rsidRPr="007D155D">
        <w:rPr>
          <w:szCs w:val="22"/>
        </w:rPr>
        <w:t xml:space="preserve">This guidance is from the  Canadian Coding Standards for Version 2012 ICD-10-CA intended for use with the 2012 version of the International Statistical Classification of Diseases and Related Health Problems, Tenth Revision, Canada (ICD-10-CA) </w:t>
      </w:r>
    </w:p>
    <w:p w14:paraId="587CDD74" w14:textId="77777777" w:rsidR="00D56565" w:rsidRDefault="000A3963" w:rsidP="00D56565">
      <w:pPr>
        <w:pStyle w:val="ListParagraph"/>
        <w:numPr>
          <w:ilvl w:val="0"/>
          <w:numId w:val="44"/>
        </w:numPr>
        <w:ind w:left="709" w:hanging="283"/>
        <w:rPr>
          <w:b/>
          <w:szCs w:val="22"/>
          <w:u w:val="single"/>
        </w:rPr>
      </w:pPr>
      <w:r w:rsidRPr="007D155D">
        <w:rPr>
          <w:szCs w:val="22"/>
        </w:rPr>
        <w:t>When values for “asphyxia” Gynecologists of Canada (SOGC)</w:t>
      </w:r>
      <w:r w:rsidRPr="007D155D">
        <w:rPr>
          <w:rStyle w:val="FootnoteReference"/>
          <w:szCs w:val="22"/>
        </w:rPr>
        <w:footnoteReference w:id="2"/>
      </w:r>
      <w:r w:rsidRPr="007D155D">
        <w:rPr>
          <w:szCs w:val="22"/>
        </w:rPr>
        <w:t>, are documented on the chart, assign a code from:</w:t>
      </w:r>
    </w:p>
    <w:p w14:paraId="7E9DA53E" w14:textId="49488BA6" w:rsidR="000A3963" w:rsidRPr="00D56565" w:rsidRDefault="000A3963" w:rsidP="00D56565">
      <w:pPr>
        <w:pStyle w:val="ListParagraph"/>
        <w:numPr>
          <w:ilvl w:val="0"/>
          <w:numId w:val="0"/>
        </w:numPr>
        <w:tabs>
          <w:tab w:val="left" w:pos="851"/>
        </w:tabs>
        <w:ind w:left="709"/>
        <w:rPr>
          <w:b/>
          <w:szCs w:val="22"/>
          <w:u w:val="single"/>
        </w:rPr>
      </w:pPr>
      <w:r w:rsidRPr="00D56565">
        <w:rPr>
          <w:rFonts w:cs="Arial"/>
          <w:b/>
        </w:rPr>
        <w:lastRenderedPageBreak/>
        <w:t xml:space="preserve">P20.– Fetal Asphyxia </w:t>
      </w:r>
      <w:r w:rsidRPr="00D56565">
        <w:rPr>
          <w:rFonts w:cs="Arial"/>
        </w:rPr>
        <w:t xml:space="preserve">or  </w:t>
      </w:r>
      <w:r w:rsidRPr="00D56565">
        <w:rPr>
          <w:rFonts w:cs="Arial"/>
          <w:b/>
        </w:rPr>
        <w:t>P21.9 Newborn asphyxia, unspecified</w:t>
      </w:r>
    </w:p>
    <w:p w14:paraId="00D9269A" w14:textId="77777777" w:rsidR="000A3963" w:rsidRPr="007D155D" w:rsidRDefault="000A3963" w:rsidP="000A3963">
      <w:pPr>
        <w:pStyle w:val="NoSpacing"/>
        <w:ind w:left="720"/>
        <w:rPr>
          <w:rFonts w:ascii="Arial" w:hAnsi="Arial" w:cs="Arial"/>
          <w:b/>
        </w:rPr>
      </w:pPr>
    </w:p>
    <w:p w14:paraId="25AA84CA" w14:textId="5EB21537" w:rsidR="000A3963" w:rsidRPr="007D155D" w:rsidRDefault="000A3963" w:rsidP="00D56565">
      <w:pPr>
        <w:pStyle w:val="NoSpacing"/>
        <w:ind w:firstLine="709"/>
        <w:rPr>
          <w:rFonts w:ascii="Arial" w:hAnsi="Arial" w:cs="Arial"/>
        </w:rPr>
      </w:pPr>
      <w:r w:rsidRPr="007D155D">
        <w:rPr>
          <w:rFonts w:ascii="Arial" w:hAnsi="Arial" w:cs="Arial"/>
        </w:rPr>
        <w:t>Example 1.</w:t>
      </w:r>
    </w:p>
    <w:p w14:paraId="19B4FE9F" w14:textId="77777777" w:rsidR="000A3963" w:rsidRPr="007D155D" w:rsidRDefault="000A3963" w:rsidP="000A3963">
      <w:pPr>
        <w:pStyle w:val="NoSpacing"/>
        <w:rPr>
          <w:rFonts w:ascii="Arial" w:hAnsi="Arial" w:cs="Arial"/>
        </w:rPr>
      </w:pPr>
    </w:p>
    <w:p w14:paraId="58F5CDC5" w14:textId="77777777" w:rsidR="00D56565" w:rsidRDefault="000A3963" w:rsidP="00D56565">
      <w:pPr>
        <w:pStyle w:val="NoSpacing"/>
        <w:ind w:left="709"/>
        <w:rPr>
          <w:rFonts w:ascii="Arial" w:hAnsi="Arial" w:cs="Arial"/>
        </w:rPr>
      </w:pPr>
      <w:r w:rsidRPr="007D155D">
        <w:rPr>
          <w:rFonts w:ascii="Arial" w:hAnsi="Arial" w:cs="Arial"/>
        </w:rPr>
        <w:t xml:space="preserve">Male infant delivered vaginally with an absent </w:t>
      </w:r>
      <w:r w:rsidR="00167CE8" w:rsidRPr="007D155D">
        <w:rPr>
          <w:rFonts w:ascii="Arial" w:hAnsi="Arial" w:cs="Arial"/>
        </w:rPr>
        <w:t>heartbeat</w:t>
      </w:r>
      <w:r w:rsidRPr="007D155D">
        <w:rPr>
          <w:rFonts w:ascii="Arial" w:hAnsi="Arial" w:cs="Arial"/>
        </w:rPr>
        <w:t>. Apgar score at one minute and</w:t>
      </w:r>
      <w:r w:rsidR="00167CE8" w:rsidRPr="007D155D">
        <w:rPr>
          <w:rFonts w:ascii="Arial" w:hAnsi="Arial" w:cs="Arial"/>
        </w:rPr>
        <w:t xml:space="preserve"> </w:t>
      </w:r>
      <w:r w:rsidRPr="007D155D">
        <w:rPr>
          <w:rFonts w:ascii="Arial" w:hAnsi="Arial" w:cs="Arial"/>
        </w:rPr>
        <w:t>at five minutes was 0. The fetal heart tracing had been reassuring throughout the entire</w:t>
      </w:r>
      <w:r w:rsidR="00167CE8" w:rsidRPr="007D155D">
        <w:rPr>
          <w:rFonts w:ascii="Arial" w:hAnsi="Arial" w:cs="Arial"/>
        </w:rPr>
        <w:t xml:space="preserve"> </w:t>
      </w:r>
      <w:r w:rsidRPr="007D155D">
        <w:rPr>
          <w:rFonts w:ascii="Arial" w:hAnsi="Arial" w:cs="Arial"/>
        </w:rPr>
        <w:t>course of labor. Extensive resuscitation ensued for 40 minutes and the baby was</w:t>
      </w:r>
      <w:r w:rsidR="00167CE8" w:rsidRPr="007D155D">
        <w:rPr>
          <w:rFonts w:ascii="Arial" w:hAnsi="Arial" w:cs="Arial"/>
        </w:rPr>
        <w:t xml:space="preserve"> </w:t>
      </w:r>
      <w:r w:rsidRPr="007D155D">
        <w:rPr>
          <w:rFonts w:ascii="Arial" w:hAnsi="Arial" w:cs="Arial"/>
        </w:rPr>
        <w:t>eventually revived. Blood gases performed on cord blood revealed a pH of 5.0 and a</w:t>
      </w:r>
      <w:r w:rsidR="00167CE8" w:rsidRPr="007D155D">
        <w:rPr>
          <w:rFonts w:ascii="Arial" w:hAnsi="Arial" w:cs="Arial"/>
        </w:rPr>
        <w:t xml:space="preserve"> </w:t>
      </w:r>
      <w:r w:rsidRPr="007D155D">
        <w:rPr>
          <w:rFonts w:ascii="Arial" w:hAnsi="Arial" w:cs="Arial"/>
        </w:rPr>
        <w:t>base excess of –21. Throughout the day, the neurological status of the child was not</w:t>
      </w:r>
      <w:r w:rsidR="00167CE8" w:rsidRPr="007D155D">
        <w:rPr>
          <w:rFonts w:ascii="Arial" w:hAnsi="Arial" w:cs="Arial"/>
        </w:rPr>
        <w:t xml:space="preserve"> </w:t>
      </w:r>
      <w:r w:rsidRPr="007D155D">
        <w:rPr>
          <w:rFonts w:ascii="Arial" w:hAnsi="Arial" w:cs="Arial"/>
        </w:rPr>
        <w:t>reassuring and he began having seizures. The kidney function was also non-reassuring.</w:t>
      </w:r>
      <w:r w:rsidR="00167CE8" w:rsidRPr="007D155D">
        <w:rPr>
          <w:rFonts w:ascii="Arial" w:hAnsi="Arial" w:cs="Arial"/>
        </w:rPr>
        <w:t xml:space="preserve"> </w:t>
      </w:r>
      <w:r w:rsidRPr="007D155D">
        <w:rPr>
          <w:rFonts w:ascii="Arial" w:hAnsi="Arial" w:cs="Arial"/>
        </w:rPr>
        <w:t>A Foley catheter was placed and there was only 1 cc of urine output over the entire</w:t>
      </w:r>
      <w:r w:rsidR="00167CE8" w:rsidRPr="007D155D">
        <w:rPr>
          <w:rFonts w:ascii="Arial" w:hAnsi="Arial" w:cs="Arial"/>
        </w:rPr>
        <w:t xml:space="preserve"> </w:t>
      </w:r>
      <w:r w:rsidRPr="007D155D">
        <w:rPr>
          <w:rFonts w:ascii="Arial" w:hAnsi="Arial" w:cs="Arial"/>
        </w:rPr>
        <w:t>course of the day. Final diagnosis is documented as hypoxic ischemic encephalopathy</w:t>
      </w:r>
      <w:r w:rsidR="007D155D">
        <w:rPr>
          <w:rFonts w:ascii="Arial" w:hAnsi="Arial" w:cs="Arial"/>
        </w:rPr>
        <w:t xml:space="preserve"> </w:t>
      </w:r>
      <w:r w:rsidRPr="007D155D">
        <w:rPr>
          <w:rFonts w:ascii="Arial" w:hAnsi="Arial" w:cs="Arial"/>
        </w:rPr>
        <w:t>(HIE), anuria.</w:t>
      </w:r>
    </w:p>
    <w:p w14:paraId="07E0A03C" w14:textId="77777777" w:rsidR="00D56565" w:rsidRDefault="00D56565" w:rsidP="00D56565">
      <w:pPr>
        <w:pStyle w:val="NoSpacing"/>
        <w:ind w:left="709"/>
        <w:rPr>
          <w:rFonts w:ascii="Arial" w:hAnsi="Arial" w:cs="Arial"/>
        </w:rPr>
      </w:pPr>
    </w:p>
    <w:p w14:paraId="0D9FD46B" w14:textId="77777777" w:rsidR="00D56565" w:rsidRDefault="000A3963" w:rsidP="00D56565">
      <w:pPr>
        <w:pStyle w:val="NoSpacing"/>
        <w:ind w:left="709"/>
        <w:rPr>
          <w:rFonts w:ascii="Arial" w:hAnsi="Arial" w:cs="Arial"/>
        </w:rPr>
      </w:pPr>
      <w:r w:rsidRPr="007D155D">
        <w:rPr>
          <w:rFonts w:ascii="Arial" w:hAnsi="Arial" w:cs="Arial"/>
        </w:rPr>
        <w:t>P20.1 Intrapartum fetal asphyxia first noted during labour and delivery</w:t>
      </w:r>
    </w:p>
    <w:p w14:paraId="75732979" w14:textId="77777777" w:rsidR="00D56565" w:rsidRDefault="00D56565" w:rsidP="00D56565">
      <w:pPr>
        <w:pStyle w:val="NoSpacing"/>
        <w:ind w:left="709"/>
        <w:rPr>
          <w:rFonts w:ascii="Arial" w:hAnsi="Arial" w:cs="Arial"/>
        </w:rPr>
      </w:pPr>
      <w:r>
        <w:rPr>
          <w:rFonts w:ascii="Arial" w:hAnsi="Arial" w:cs="Arial"/>
        </w:rPr>
        <w:t>P91.6 Hyp</w:t>
      </w:r>
      <w:r w:rsidR="000A3963" w:rsidRPr="007D155D">
        <w:rPr>
          <w:rFonts w:ascii="Arial" w:hAnsi="Arial" w:cs="Arial"/>
        </w:rPr>
        <w:t>oxic ischaemic encephalopathy of newborn</w:t>
      </w:r>
    </w:p>
    <w:p w14:paraId="1933B459" w14:textId="77777777" w:rsidR="00D56565" w:rsidRDefault="000A3963" w:rsidP="00D56565">
      <w:pPr>
        <w:pStyle w:val="NoSpacing"/>
        <w:ind w:left="709"/>
        <w:rPr>
          <w:rFonts w:ascii="Arial" w:hAnsi="Arial" w:cs="Arial"/>
        </w:rPr>
      </w:pPr>
      <w:r w:rsidRPr="007D155D">
        <w:rPr>
          <w:rFonts w:ascii="Arial" w:hAnsi="Arial" w:cs="Arial"/>
        </w:rPr>
        <w:t>P96.0 Congenital renal failure</w:t>
      </w:r>
    </w:p>
    <w:p w14:paraId="2441E422" w14:textId="77777777" w:rsidR="00D56565" w:rsidRDefault="000A3963" w:rsidP="00D56565">
      <w:pPr>
        <w:pStyle w:val="NoSpacing"/>
        <w:ind w:left="709"/>
        <w:rPr>
          <w:rFonts w:ascii="Arial" w:hAnsi="Arial" w:cs="Arial"/>
        </w:rPr>
      </w:pPr>
      <w:r w:rsidRPr="007D155D">
        <w:rPr>
          <w:rFonts w:ascii="Arial" w:hAnsi="Arial" w:cs="Arial"/>
        </w:rPr>
        <w:t>Z38.000 Singleton, delivered vaginally, product of both spontaneous (NOS)</w:t>
      </w:r>
      <w:r w:rsidR="00167CE8" w:rsidRPr="007D155D">
        <w:rPr>
          <w:rFonts w:ascii="Arial" w:hAnsi="Arial" w:cs="Arial"/>
        </w:rPr>
        <w:t xml:space="preserve"> </w:t>
      </w:r>
      <w:r w:rsidRPr="007D155D">
        <w:rPr>
          <w:rFonts w:ascii="Arial" w:hAnsi="Arial" w:cs="Arial"/>
        </w:rPr>
        <w:t>ovulation and conception</w:t>
      </w:r>
    </w:p>
    <w:p w14:paraId="2BE860E3" w14:textId="77777777" w:rsidR="00D56565" w:rsidRDefault="000A3963" w:rsidP="00D56565">
      <w:pPr>
        <w:pStyle w:val="NoSpacing"/>
        <w:ind w:left="709"/>
        <w:rPr>
          <w:rFonts w:ascii="Arial" w:hAnsi="Arial" w:cs="Arial"/>
        </w:rPr>
      </w:pPr>
      <w:r w:rsidRPr="007D155D">
        <w:rPr>
          <w:rFonts w:ascii="Arial" w:hAnsi="Arial" w:cs="Arial"/>
        </w:rPr>
        <w:t>Rationale: Fetal asphyxia is substantiated by cord blood pH values and absent</w:t>
      </w:r>
      <w:r w:rsidR="00167CE8" w:rsidRPr="007D155D">
        <w:rPr>
          <w:rFonts w:ascii="Arial" w:hAnsi="Arial" w:cs="Arial"/>
        </w:rPr>
        <w:t xml:space="preserve"> </w:t>
      </w:r>
      <w:r w:rsidRPr="007D155D">
        <w:rPr>
          <w:rFonts w:ascii="Arial" w:hAnsi="Arial" w:cs="Arial"/>
        </w:rPr>
        <w:t>heart beat was first noted at delivery; therefore, P20.1 is assigned. Any</w:t>
      </w:r>
      <w:r w:rsidR="00167CE8" w:rsidRPr="007D155D">
        <w:rPr>
          <w:rFonts w:ascii="Arial" w:hAnsi="Arial" w:cs="Arial"/>
        </w:rPr>
        <w:t xml:space="preserve"> </w:t>
      </w:r>
      <w:r w:rsidRPr="007D155D">
        <w:rPr>
          <w:rFonts w:ascii="Arial" w:hAnsi="Arial" w:cs="Arial"/>
        </w:rPr>
        <w:t>associated neonatal signs are coded separately. HIE is manifested by</w:t>
      </w:r>
      <w:r w:rsidR="00167CE8" w:rsidRPr="007D155D">
        <w:rPr>
          <w:rFonts w:ascii="Arial" w:hAnsi="Arial" w:cs="Arial"/>
        </w:rPr>
        <w:t xml:space="preserve"> </w:t>
      </w:r>
      <w:r w:rsidRPr="007D155D">
        <w:rPr>
          <w:rFonts w:ascii="Arial" w:hAnsi="Arial" w:cs="Arial"/>
        </w:rPr>
        <w:t>convulsions; therefore, the convulsions are not coded separately.</w:t>
      </w:r>
    </w:p>
    <w:p w14:paraId="13814066" w14:textId="77777777" w:rsidR="00D56565" w:rsidRDefault="00D56565" w:rsidP="00D56565">
      <w:pPr>
        <w:pStyle w:val="NoSpacing"/>
        <w:ind w:left="709"/>
        <w:rPr>
          <w:rFonts w:ascii="Arial" w:hAnsi="Arial" w:cs="Arial"/>
        </w:rPr>
      </w:pPr>
    </w:p>
    <w:p w14:paraId="176C4AB8" w14:textId="77777777" w:rsidR="00D56565" w:rsidRDefault="000A3963" w:rsidP="00D56565">
      <w:pPr>
        <w:pStyle w:val="NoSpacing"/>
        <w:ind w:left="709"/>
        <w:rPr>
          <w:rFonts w:ascii="Arial" w:hAnsi="Arial" w:cs="Arial"/>
        </w:rPr>
      </w:pPr>
      <w:r w:rsidRPr="007D155D">
        <w:rPr>
          <w:rFonts w:ascii="Arial" w:hAnsi="Arial" w:cs="Arial"/>
        </w:rPr>
        <w:t>Example 2.</w:t>
      </w:r>
    </w:p>
    <w:p w14:paraId="038C7803" w14:textId="77777777" w:rsidR="00D56565" w:rsidRDefault="00D56565" w:rsidP="00D56565">
      <w:pPr>
        <w:pStyle w:val="NoSpacing"/>
        <w:ind w:left="709"/>
        <w:rPr>
          <w:rFonts w:ascii="Arial" w:hAnsi="Arial" w:cs="Arial"/>
        </w:rPr>
      </w:pPr>
    </w:p>
    <w:p w14:paraId="67D45954" w14:textId="77777777" w:rsidR="00D56565" w:rsidRDefault="000A3963" w:rsidP="00D56565">
      <w:pPr>
        <w:pStyle w:val="NoSpacing"/>
        <w:ind w:left="709"/>
        <w:rPr>
          <w:rFonts w:ascii="Arial" w:hAnsi="Arial" w:cs="Arial"/>
        </w:rPr>
      </w:pPr>
      <w:r w:rsidRPr="007D155D">
        <w:rPr>
          <w:rFonts w:ascii="Arial" w:hAnsi="Arial" w:cs="Arial"/>
        </w:rPr>
        <w:t>Baby born vaginally at 30 weeks gestation. Arterial cord blood pH at birth is 7.5. The</w:t>
      </w:r>
      <w:r w:rsidR="00167CE8" w:rsidRPr="007D155D">
        <w:rPr>
          <w:rFonts w:ascii="Arial" w:hAnsi="Arial" w:cs="Arial"/>
        </w:rPr>
        <w:t xml:space="preserve"> </w:t>
      </w:r>
      <w:r w:rsidRPr="007D155D">
        <w:rPr>
          <w:rFonts w:ascii="Arial" w:hAnsi="Arial" w:cs="Arial"/>
        </w:rPr>
        <w:t>infant fails to sustain respirations and the physician documents asphyxia. Arterial blood</w:t>
      </w:r>
      <w:r w:rsidR="00167CE8" w:rsidRPr="007D155D">
        <w:rPr>
          <w:rFonts w:ascii="Arial" w:hAnsi="Arial" w:cs="Arial"/>
        </w:rPr>
        <w:t xml:space="preserve"> </w:t>
      </w:r>
      <w:r w:rsidRPr="007D155D">
        <w:rPr>
          <w:rFonts w:ascii="Arial" w:hAnsi="Arial" w:cs="Arial"/>
        </w:rPr>
        <w:t>gases taken 30 minutes after birth show a pH of 6.9.</w:t>
      </w:r>
    </w:p>
    <w:p w14:paraId="70F0517B" w14:textId="77777777" w:rsidR="00D56565" w:rsidRDefault="00D56565" w:rsidP="00D56565">
      <w:pPr>
        <w:pStyle w:val="NoSpacing"/>
        <w:ind w:left="709"/>
        <w:rPr>
          <w:rFonts w:ascii="Arial" w:hAnsi="Arial" w:cs="Arial"/>
        </w:rPr>
      </w:pPr>
    </w:p>
    <w:p w14:paraId="33FA7E58" w14:textId="77777777" w:rsidR="00D56565" w:rsidRDefault="000A3963" w:rsidP="00D56565">
      <w:pPr>
        <w:pStyle w:val="NoSpacing"/>
        <w:ind w:left="709"/>
        <w:rPr>
          <w:rFonts w:ascii="Arial" w:hAnsi="Arial" w:cs="Arial"/>
        </w:rPr>
      </w:pPr>
      <w:r w:rsidRPr="007D155D">
        <w:rPr>
          <w:rFonts w:ascii="Arial" w:hAnsi="Arial" w:cs="Arial"/>
        </w:rPr>
        <w:t>P21</w:t>
      </w:r>
      <w:r w:rsidR="00D56565">
        <w:rPr>
          <w:rFonts w:ascii="Arial" w:hAnsi="Arial" w:cs="Arial"/>
        </w:rPr>
        <w:t>.9 Newborn asphyxia, unspecified</w:t>
      </w:r>
    </w:p>
    <w:p w14:paraId="1A0293E3" w14:textId="77777777" w:rsidR="00D56565" w:rsidRDefault="000A3963" w:rsidP="00D56565">
      <w:pPr>
        <w:pStyle w:val="NoSpacing"/>
        <w:ind w:left="709"/>
        <w:rPr>
          <w:rFonts w:ascii="Arial" w:hAnsi="Arial" w:cs="Arial"/>
        </w:rPr>
      </w:pPr>
      <w:r w:rsidRPr="007D155D">
        <w:rPr>
          <w:rFonts w:ascii="Arial" w:hAnsi="Arial" w:cs="Arial"/>
        </w:rPr>
        <w:t>P07.3 Other preterm infants</w:t>
      </w:r>
    </w:p>
    <w:p w14:paraId="44D2A4A1" w14:textId="77777777" w:rsidR="00D56565" w:rsidRDefault="000A3963" w:rsidP="00D56565">
      <w:pPr>
        <w:pStyle w:val="NoSpacing"/>
        <w:ind w:left="709"/>
        <w:rPr>
          <w:rFonts w:ascii="Arial" w:hAnsi="Arial" w:cs="Arial"/>
        </w:rPr>
      </w:pPr>
      <w:r w:rsidRPr="007D155D">
        <w:rPr>
          <w:rFonts w:ascii="Arial" w:hAnsi="Arial" w:cs="Arial"/>
        </w:rPr>
        <w:t>Z38.000 Singleton, delivered vaginally, product of both spontaneous (NOS)</w:t>
      </w:r>
      <w:r w:rsidR="00167CE8" w:rsidRPr="007D155D">
        <w:rPr>
          <w:rFonts w:ascii="Arial" w:hAnsi="Arial" w:cs="Arial"/>
        </w:rPr>
        <w:t xml:space="preserve"> </w:t>
      </w:r>
      <w:r w:rsidRPr="007D155D">
        <w:rPr>
          <w:rFonts w:ascii="Arial" w:hAnsi="Arial" w:cs="Arial"/>
        </w:rPr>
        <w:t>ovulation and conception</w:t>
      </w:r>
    </w:p>
    <w:p w14:paraId="5A801C31" w14:textId="77777777" w:rsidR="00D56565" w:rsidRDefault="00D56565" w:rsidP="00D56565">
      <w:pPr>
        <w:pStyle w:val="NoSpacing"/>
        <w:ind w:left="709"/>
        <w:rPr>
          <w:rFonts w:ascii="Arial" w:hAnsi="Arial" w:cs="Arial"/>
        </w:rPr>
      </w:pPr>
    </w:p>
    <w:p w14:paraId="777EF432" w14:textId="77777777" w:rsidR="00D56565" w:rsidRDefault="000A3963" w:rsidP="00D56565">
      <w:pPr>
        <w:pStyle w:val="NoSpacing"/>
        <w:ind w:left="709"/>
        <w:rPr>
          <w:sz w:val="24"/>
          <w:szCs w:val="24"/>
        </w:rPr>
      </w:pPr>
      <w:r w:rsidRPr="007D155D">
        <w:rPr>
          <w:rFonts w:ascii="Arial" w:hAnsi="Arial" w:cs="Arial"/>
        </w:rPr>
        <w:t>Rationale: Routine cord blood pH was normal proving an asphyxia episode did not</w:t>
      </w:r>
      <w:r w:rsidR="00167CE8" w:rsidRPr="007D155D">
        <w:rPr>
          <w:rFonts w:ascii="Arial" w:hAnsi="Arial" w:cs="Arial"/>
        </w:rPr>
        <w:t xml:space="preserve"> </w:t>
      </w:r>
      <w:r w:rsidRPr="007D155D">
        <w:rPr>
          <w:rFonts w:ascii="Arial" w:hAnsi="Arial" w:cs="Arial"/>
        </w:rPr>
        <w:t>occur during labor and delivery; however, the infant failed to sustain good</w:t>
      </w:r>
      <w:r w:rsidR="00167CE8" w:rsidRPr="007D155D">
        <w:rPr>
          <w:rFonts w:ascii="Arial" w:hAnsi="Arial" w:cs="Arial"/>
        </w:rPr>
        <w:t xml:space="preserve"> </w:t>
      </w:r>
      <w:r w:rsidRPr="007D155D">
        <w:rPr>
          <w:rFonts w:ascii="Arial" w:hAnsi="Arial" w:cs="Arial"/>
        </w:rPr>
        <w:t>respirations prompting another blood gas analysis. The arterial blood</w:t>
      </w:r>
      <w:r w:rsidR="00167CE8" w:rsidRPr="007D155D">
        <w:rPr>
          <w:rFonts w:ascii="Arial" w:hAnsi="Arial" w:cs="Arial"/>
        </w:rPr>
        <w:t xml:space="preserve"> </w:t>
      </w:r>
      <w:r w:rsidRPr="007D155D">
        <w:rPr>
          <w:rFonts w:ascii="Arial" w:hAnsi="Arial" w:cs="Arial"/>
        </w:rPr>
        <w:t>gases met the values of newborn asphyxia as established by the SOGC;</w:t>
      </w:r>
      <w:r w:rsidR="00167CE8" w:rsidRPr="007D155D">
        <w:rPr>
          <w:rFonts w:ascii="Arial" w:hAnsi="Arial" w:cs="Arial"/>
        </w:rPr>
        <w:t xml:space="preserve"> </w:t>
      </w:r>
      <w:r w:rsidRPr="007D155D">
        <w:rPr>
          <w:rFonts w:ascii="Arial" w:hAnsi="Arial" w:cs="Arial"/>
        </w:rPr>
        <w:t>therefore, P21.9 is assigned. P21.9 will be rarely assigned</w:t>
      </w:r>
      <w:r w:rsidRPr="00114FD1">
        <w:rPr>
          <w:sz w:val="24"/>
          <w:szCs w:val="24"/>
        </w:rPr>
        <w:t>.</w:t>
      </w:r>
    </w:p>
    <w:p w14:paraId="14AAC68E" w14:textId="77777777" w:rsidR="00D56565" w:rsidRDefault="00D56565" w:rsidP="00D56565">
      <w:pPr>
        <w:pStyle w:val="NoSpacing"/>
        <w:ind w:left="709"/>
        <w:rPr>
          <w:sz w:val="24"/>
          <w:szCs w:val="24"/>
        </w:rPr>
      </w:pPr>
    </w:p>
    <w:p w14:paraId="2B81C03E" w14:textId="77777777" w:rsidR="00D56565" w:rsidRDefault="000A3963" w:rsidP="00D56565">
      <w:pPr>
        <w:pStyle w:val="NoSpacing"/>
        <w:ind w:left="709"/>
        <w:rPr>
          <w:rFonts w:ascii="Arial" w:hAnsi="Arial" w:cs="Arial"/>
          <w:b/>
          <w:bCs/>
          <w:u w:val="single"/>
        </w:rPr>
      </w:pPr>
      <w:r w:rsidRPr="00D56565">
        <w:rPr>
          <w:rFonts w:ascii="Arial" w:hAnsi="Arial" w:cs="Arial"/>
          <w:b/>
          <w:bCs/>
          <w:u w:val="single"/>
        </w:rPr>
        <w:t>UK guidelines</w:t>
      </w:r>
    </w:p>
    <w:p w14:paraId="375DA4DC" w14:textId="2BB8E51D" w:rsidR="000A3963" w:rsidRPr="00D56565" w:rsidRDefault="000A3963" w:rsidP="00D56565">
      <w:pPr>
        <w:pStyle w:val="NoSpacing"/>
        <w:ind w:left="709"/>
        <w:rPr>
          <w:rFonts w:ascii="Arial" w:hAnsi="Arial" w:cs="Arial"/>
        </w:rPr>
      </w:pPr>
      <w:r w:rsidRPr="00D56565">
        <w:rPr>
          <w:rFonts w:ascii="Arial" w:hAnsi="Arial" w:cs="Arial"/>
          <w:bCs/>
        </w:rPr>
        <w:t>National Clinical Coding Standards ICD-10 4</w:t>
      </w:r>
      <w:r w:rsidRPr="00D56565">
        <w:rPr>
          <w:rFonts w:ascii="Arial" w:hAnsi="Arial" w:cs="Arial"/>
          <w:bCs/>
          <w:vertAlign w:val="superscript"/>
        </w:rPr>
        <w:t>th</w:t>
      </w:r>
      <w:r w:rsidRPr="00D56565">
        <w:rPr>
          <w:rFonts w:ascii="Arial" w:hAnsi="Arial" w:cs="Arial"/>
          <w:bCs/>
        </w:rPr>
        <w:t xml:space="preserve"> Edition (2010), NHS Classifications Service.</w:t>
      </w:r>
    </w:p>
    <w:p w14:paraId="1E8A592D" w14:textId="4B32D303" w:rsidR="000A3963" w:rsidRPr="007D155D" w:rsidRDefault="000A3963" w:rsidP="000A3963">
      <w:pPr>
        <w:pStyle w:val="ListParagraph"/>
        <w:numPr>
          <w:ilvl w:val="0"/>
          <w:numId w:val="34"/>
        </w:numPr>
        <w:spacing w:after="200" w:line="276" w:lineRule="auto"/>
        <w:contextualSpacing/>
        <w:rPr>
          <w:rFonts w:cs="Arial"/>
          <w:bCs/>
          <w:szCs w:val="22"/>
        </w:rPr>
      </w:pPr>
      <w:r w:rsidRPr="007D155D">
        <w:rPr>
          <w:rFonts w:cs="Arial"/>
          <w:bCs/>
          <w:szCs w:val="22"/>
        </w:rPr>
        <w:lastRenderedPageBreak/>
        <w:t>The perinatal period extends from before birth through the 27</w:t>
      </w:r>
      <w:r w:rsidRPr="007D155D">
        <w:rPr>
          <w:rFonts w:cs="Arial"/>
          <w:bCs/>
          <w:szCs w:val="22"/>
          <w:vertAlign w:val="superscript"/>
        </w:rPr>
        <w:t>th</w:t>
      </w:r>
      <w:r w:rsidRPr="007D155D">
        <w:rPr>
          <w:rFonts w:cs="Arial"/>
          <w:bCs/>
          <w:szCs w:val="22"/>
        </w:rPr>
        <w:t xml:space="preserve"> day, 23rd hour and 59</w:t>
      </w:r>
      <w:r w:rsidRPr="007D155D">
        <w:rPr>
          <w:rFonts w:cs="Arial"/>
          <w:bCs/>
          <w:szCs w:val="22"/>
          <w:vertAlign w:val="superscript"/>
        </w:rPr>
        <w:t>th</w:t>
      </w:r>
      <w:r w:rsidRPr="007D155D">
        <w:rPr>
          <w:rFonts w:cs="Arial"/>
          <w:bCs/>
          <w:szCs w:val="22"/>
        </w:rPr>
        <w:t xml:space="preserve"> minute of life i.e. the period before the start of the 28</w:t>
      </w:r>
      <w:r w:rsidRPr="007D155D">
        <w:rPr>
          <w:rFonts w:cs="Arial"/>
          <w:bCs/>
          <w:szCs w:val="22"/>
          <w:vertAlign w:val="superscript"/>
        </w:rPr>
        <w:t>th</w:t>
      </w:r>
      <w:r w:rsidRPr="007D155D">
        <w:rPr>
          <w:rFonts w:cs="Arial"/>
          <w:bCs/>
          <w:szCs w:val="22"/>
        </w:rPr>
        <w:t xml:space="preserve"> day.</w:t>
      </w:r>
    </w:p>
    <w:p w14:paraId="3C8BD13D" w14:textId="77777777" w:rsidR="000A3963" w:rsidRPr="007D155D" w:rsidRDefault="000A3963" w:rsidP="000A3963">
      <w:pPr>
        <w:pStyle w:val="ListParagraph"/>
        <w:numPr>
          <w:ilvl w:val="0"/>
          <w:numId w:val="34"/>
        </w:numPr>
        <w:spacing w:after="200" w:line="276" w:lineRule="auto"/>
        <w:contextualSpacing/>
        <w:rPr>
          <w:rFonts w:cs="Arial"/>
          <w:bCs/>
          <w:szCs w:val="22"/>
        </w:rPr>
      </w:pPr>
      <w:r w:rsidRPr="007D155D">
        <w:rPr>
          <w:rFonts w:cs="Arial"/>
          <w:bCs/>
          <w:szCs w:val="22"/>
        </w:rPr>
        <w:t>As long as a condition originates in this period, a code from P05-P96 can be used.</w:t>
      </w:r>
    </w:p>
    <w:p w14:paraId="5AE6EC59" w14:textId="77777777" w:rsidR="000A3963" w:rsidRPr="007D155D" w:rsidRDefault="000A3963" w:rsidP="000A3963">
      <w:pPr>
        <w:pStyle w:val="ListParagraph"/>
        <w:numPr>
          <w:ilvl w:val="0"/>
          <w:numId w:val="34"/>
        </w:numPr>
        <w:spacing w:after="200" w:line="276" w:lineRule="auto"/>
        <w:contextualSpacing/>
        <w:rPr>
          <w:rFonts w:cs="Arial"/>
          <w:bCs/>
          <w:szCs w:val="22"/>
        </w:rPr>
      </w:pPr>
      <w:r w:rsidRPr="007D155D">
        <w:rPr>
          <w:rFonts w:cs="Arial"/>
          <w:bCs/>
          <w:szCs w:val="22"/>
        </w:rPr>
        <w:t>Most conditions classified in this chapter are transitory (passing) disorders that do not have lasting effects. However, certain conditions that originate in the perinatal period and persist beyond this time are also classified to Chapter XVI.</w:t>
      </w:r>
    </w:p>
    <w:p w14:paraId="5083B6E9" w14:textId="77777777" w:rsidR="007D155D" w:rsidRDefault="000A3963" w:rsidP="007D155D">
      <w:pPr>
        <w:pStyle w:val="ListParagraph"/>
        <w:numPr>
          <w:ilvl w:val="0"/>
          <w:numId w:val="34"/>
        </w:numPr>
        <w:spacing w:after="200" w:line="276" w:lineRule="auto"/>
        <w:contextualSpacing/>
        <w:rPr>
          <w:rFonts w:cs="Arial"/>
          <w:bCs/>
          <w:szCs w:val="22"/>
        </w:rPr>
      </w:pPr>
      <w:r w:rsidRPr="007D155D">
        <w:rPr>
          <w:rFonts w:cs="Arial"/>
          <w:bCs/>
          <w:szCs w:val="22"/>
        </w:rPr>
        <w:t xml:space="preserve">Conditions </w:t>
      </w:r>
      <w:r w:rsidR="00167CE8" w:rsidRPr="007D155D">
        <w:rPr>
          <w:rFonts w:cs="Arial"/>
          <w:bCs/>
          <w:szCs w:val="22"/>
        </w:rPr>
        <w:t>arising</w:t>
      </w:r>
      <w:r w:rsidRPr="007D155D">
        <w:rPr>
          <w:rFonts w:cs="Arial"/>
          <w:bCs/>
          <w:szCs w:val="22"/>
        </w:rPr>
        <w:t xml:space="preserve"> in the perinatal period must, as far as possible, be coded to Chapter XVI even when morbidity or death occurs later. This takes precedence over chapters containing codes for diseases by their anatomical site. This excludes:</w:t>
      </w:r>
    </w:p>
    <w:p w14:paraId="469581E8" w14:textId="680CEFF8" w:rsidR="000A3963" w:rsidRPr="007D155D" w:rsidRDefault="000A3963" w:rsidP="007D155D">
      <w:pPr>
        <w:pStyle w:val="ListParagraph"/>
        <w:numPr>
          <w:ilvl w:val="0"/>
          <w:numId w:val="34"/>
        </w:numPr>
        <w:spacing w:after="200" w:line="276" w:lineRule="auto"/>
        <w:contextualSpacing/>
        <w:rPr>
          <w:rFonts w:cs="Arial"/>
          <w:bCs/>
          <w:szCs w:val="22"/>
        </w:rPr>
      </w:pPr>
      <w:r w:rsidRPr="007D155D">
        <w:rPr>
          <w:rFonts w:cs="Arial"/>
          <w:bCs/>
          <w:szCs w:val="22"/>
        </w:rPr>
        <w:t>Q00-Q39, E00-E99, S00-T98, C00-D48, A33, R00-R99</w:t>
      </w:r>
    </w:p>
    <w:p w14:paraId="70A5763F" w14:textId="77777777" w:rsidR="000A3963" w:rsidRPr="007D155D" w:rsidRDefault="000A3963" w:rsidP="000A3963">
      <w:pPr>
        <w:pStyle w:val="ListParagraph"/>
        <w:numPr>
          <w:ilvl w:val="0"/>
          <w:numId w:val="34"/>
        </w:numPr>
        <w:spacing w:after="200" w:line="276" w:lineRule="auto"/>
        <w:contextualSpacing/>
        <w:rPr>
          <w:rFonts w:cs="Arial"/>
          <w:bCs/>
          <w:szCs w:val="22"/>
        </w:rPr>
      </w:pPr>
      <w:r w:rsidRPr="007D155D">
        <w:rPr>
          <w:rFonts w:cs="Arial"/>
          <w:bCs/>
          <w:szCs w:val="22"/>
        </w:rPr>
        <w:t>However if the code for the disease by anatomical site provides additional information which is not contained in the code from Chapter XVI, then it is acceptable to use an additional code to express this information and provide further detail.</w:t>
      </w:r>
    </w:p>
    <w:p w14:paraId="16B64E58" w14:textId="77777777" w:rsidR="000A3963" w:rsidRPr="007D155D" w:rsidRDefault="000A3963" w:rsidP="000A3963">
      <w:pPr>
        <w:pStyle w:val="ListParagraph"/>
        <w:numPr>
          <w:ilvl w:val="0"/>
          <w:numId w:val="34"/>
        </w:numPr>
        <w:spacing w:after="200" w:line="276" w:lineRule="auto"/>
        <w:contextualSpacing/>
        <w:rPr>
          <w:rFonts w:cs="Arial"/>
          <w:bCs/>
          <w:szCs w:val="22"/>
        </w:rPr>
      </w:pPr>
      <w:r w:rsidRPr="007D155D">
        <w:rPr>
          <w:rFonts w:cs="Arial"/>
          <w:bCs/>
          <w:szCs w:val="22"/>
        </w:rPr>
        <w:t>P00-P04</w:t>
      </w:r>
    </w:p>
    <w:p w14:paraId="6AE83865" w14:textId="77777777" w:rsidR="000A3963" w:rsidRPr="007D155D" w:rsidRDefault="000A3963" w:rsidP="000A3963">
      <w:pPr>
        <w:pStyle w:val="ListParagraph"/>
        <w:numPr>
          <w:ilvl w:val="0"/>
          <w:numId w:val="35"/>
        </w:numPr>
        <w:spacing w:after="200" w:line="276" w:lineRule="auto"/>
        <w:contextualSpacing/>
        <w:rPr>
          <w:rFonts w:cs="Arial"/>
          <w:bCs/>
          <w:szCs w:val="22"/>
        </w:rPr>
      </w:pPr>
      <w:r w:rsidRPr="007D155D">
        <w:rPr>
          <w:rFonts w:cs="Arial"/>
          <w:bCs/>
          <w:szCs w:val="22"/>
        </w:rPr>
        <w:t>Identifies the underlying maternal cause for the external cause for the baby’s condition</w:t>
      </w:r>
    </w:p>
    <w:p w14:paraId="69C85DE5" w14:textId="77777777" w:rsidR="000A3963" w:rsidRPr="007D155D" w:rsidRDefault="000A3963" w:rsidP="000A3963">
      <w:pPr>
        <w:pStyle w:val="ListParagraph"/>
        <w:numPr>
          <w:ilvl w:val="0"/>
          <w:numId w:val="35"/>
        </w:numPr>
        <w:spacing w:after="200" w:line="276" w:lineRule="auto"/>
        <w:contextualSpacing/>
        <w:rPr>
          <w:rFonts w:cs="Arial"/>
          <w:bCs/>
          <w:szCs w:val="22"/>
        </w:rPr>
      </w:pPr>
      <w:r w:rsidRPr="007D155D">
        <w:rPr>
          <w:rFonts w:cs="Arial"/>
          <w:bCs/>
          <w:szCs w:val="22"/>
        </w:rPr>
        <w:t>Can only be used if there is a morbid condition in the baby</w:t>
      </w:r>
    </w:p>
    <w:p w14:paraId="46C706EA" w14:textId="77777777" w:rsidR="000A3963" w:rsidRPr="007D155D" w:rsidRDefault="000A3963" w:rsidP="000A3963">
      <w:pPr>
        <w:pStyle w:val="ListParagraph"/>
        <w:numPr>
          <w:ilvl w:val="0"/>
          <w:numId w:val="35"/>
        </w:numPr>
        <w:spacing w:after="200" w:line="276" w:lineRule="auto"/>
        <w:contextualSpacing/>
        <w:rPr>
          <w:rFonts w:cs="Arial"/>
          <w:bCs/>
          <w:szCs w:val="22"/>
        </w:rPr>
      </w:pPr>
      <w:r w:rsidRPr="007D155D">
        <w:rPr>
          <w:rFonts w:cs="Arial"/>
          <w:bCs/>
          <w:szCs w:val="22"/>
        </w:rPr>
        <w:t>Must always be secondary to the morbid condition itself</w:t>
      </w:r>
    </w:p>
    <w:p w14:paraId="5C6107FD" w14:textId="77777777" w:rsidR="000A3963" w:rsidRPr="007D155D" w:rsidRDefault="000A3963" w:rsidP="000A3963">
      <w:pPr>
        <w:pStyle w:val="ListParagraph"/>
        <w:numPr>
          <w:ilvl w:val="0"/>
          <w:numId w:val="35"/>
        </w:numPr>
        <w:spacing w:after="200" w:line="276" w:lineRule="auto"/>
        <w:contextualSpacing/>
        <w:rPr>
          <w:rFonts w:cs="Arial"/>
          <w:bCs/>
          <w:szCs w:val="22"/>
        </w:rPr>
      </w:pPr>
      <w:r w:rsidRPr="007D155D">
        <w:rPr>
          <w:rFonts w:cs="Arial"/>
          <w:bCs/>
          <w:szCs w:val="22"/>
        </w:rPr>
        <w:t>Must never appear as the primary diagnosis except when the baby is stillborn. In these instances these codes will appear as the solo diagnosis on the baby’s record.</w:t>
      </w:r>
    </w:p>
    <w:p w14:paraId="117C4B9B" w14:textId="77777777" w:rsidR="000A3963" w:rsidRPr="007D155D" w:rsidRDefault="000A3963" w:rsidP="007D155D">
      <w:pPr>
        <w:ind w:firstLine="720"/>
        <w:rPr>
          <w:rFonts w:cs="Arial"/>
          <w:b/>
          <w:bCs/>
          <w:szCs w:val="22"/>
          <w:u w:val="single"/>
        </w:rPr>
      </w:pPr>
      <w:r w:rsidRPr="007D155D">
        <w:rPr>
          <w:rFonts w:cs="Arial"/>
          <w:b/>
          <w:bCs/>
          <w:szCs w:val="22"/>
          <w:u w:val="single"/>
        </w:rPr>
        <w:t>US guidelines</w:t>
      </w:r>
    </w:p>
    <w:p w14:paraId="686D32DA" w14:textId="77777777" w:rsidR="000A3963" w:rsidRPr="007D155D" w:rsidRDefault="000A3963" w:rsidP="007D155D">
      <w:pPr>
        <w:ind w:firstLine="720"/>
        <w:rPr>
          <w:rFonts w:cs="Arial"/>
          <w:bCs/>
          <w:szCs w:val="22"/>
        </w:rPr>
      </w:pPr>
      <w:r w:rsidRPr="007D155D">
        <w:rPr>
          <w:rFonts w:cs="Arial"/>
          <w:bCs/>
          <w:szCs w:val="22"/>
        </w:rPr>
        <w:t>ICD-9-CM Official Guidelines for Coding and Reporting</w:t>
      </w:r>
      <w:r w:rsidRPr="007D155D">
        <w:rPr>
          <w:rStyle w:val="FootnoteReference"/>
          <w:rFonts w:cs="Arial"/>
          <w:bCs/>
          <w:szCs w:val="22"/>
        </w:rPr>
        <w:footnoteReference w:id="3"/>
      </w:r>
    </w:p>
    <w:p w14:paraId="4044C237" w14:textId="77777777" w:rsidR="000A3963" w:rsidRPr="007D155D" w:rsidRDefault="000A3963" w:rsidP="007D155D">
      <w:pPr>
        <w:ind w:firstLine="720"/>
        <w:rPr>
          <w:rFonts w:cs="Arial"/>
          <w:bCs/>
          <w:szCs w:val="22"/>
        </w:rPr>
      </w:pPr>
      <w:r w:rsidRPr="007D155D">
        <w:rPr>
          <w:rFonts w:cs="Arial"/>
          <w:bCs/>
          <w:szCs w:val="22"/>
        </w:rPr>
        <w:t>Effective October 1, 2011</w:t>
      </w:r>
    </w:p>
    <w:p w14:paraId="28DB9CD6" w14:textId="77777777" w:rsidR="000A3963" w:rsidRPr="007D155D" w:rsidRDefault="000A3963" w:rsidP="007D155D">
      <w:pPr>
        <w:ind w:firstLine="720"/>
        <w:rPr>
          <w:rFonts w:cs="Arial"/>
          <w:bCs/>
          <w:szCs w:val="22"/>
        </w:rPr>
      </w:pPr>
      <w:r w:rsidRPr="007D155D">
        <w:rPr>
          <w:rFonts w:cs="Arial"/>
          <w:bCs/>
          <w:szCs w:val="22"/>
        </w:rPr>
        <w:t>Chapter 15: Newborn (Perinatal) Guidelines (760-779)</w:t>
      </w:r>
    </w:p>
    <w:p w14:paraId="0C1C83F4" w14:textId="77777777" w:rsidR="000A3963" w:rsidRPr="007D155D" w:rsidRDefault="000A3963" w:rsidP="007D155D">
      <w:pPr>
        <w:ind w:left="720"/>
        <w:rPr>
          <w:rFonts w:cs="Arial"/>
          <w:bCs/>
          <w:szCs w:val="22"/>
        </w:rPr>
      </w:pPr>
      <w:r w:rsidRPr="007D155D">
        <w:rPr>
          <w:rFonts w:cs="Arial"/>
          <w:bCs/>
          <w:szCs w:val="22"/>
        </w:rPr>
        <w:t xml:space="preserve">For coding and reporting purposes the perinatal period is defined as before birth through the 28th day following birth. </w:t>
      </w:r>
    </w:p>
    <w:p w14:paraId="3CFEE2AF" w14:textId="77777777" w:rsidR="000A3963" w:rsidRPr="007D155D" w:rsidRDefault="000A3963" w:rsidP="007D155D">
      <w:pPr>
        <w:ind w:firstLine="720"/>
        <w:rPr>
          <w:rFonts w:cs="Arial"/>
          <w:bCs/>
          <w:szCs w:val="22"/>
        </w:rPr>
      </w:pPr>
      <w:r w:rsidRPr="007D155D">
        <w:rPr>
          <w:rFonts w:cs="Arial"/>
          <w:bCs/>
          <w:szCs w:val="22"/>
        </w:rPr>
        <w:t>General Perinatal Rules</w:t>
      </w:r>
    </w:p>
    <w:p w14:paraId="194B3283" w14:textId="77777777" w:rsidR="000A3963" w:rsidRPr="007D155D" w:rsidRDefault="000A3963" w:rsidP="000A3963">
      <w:pPr>
        <w:pStyle w:val="ListParagraph"/>
        <w:numPr>
          <w:ilvl w:val="0"/>
          <w:numId w:val="37"/>
        </w:numPr>
        <w:spacing w:after="200" w:line="276" w:lineRule="auto"/>
        <w:contextualSpacing/>
        <w:rPr>
          <w:rFonts w:cs="Arial"/>
          <w:bCs/>
          <w:szCs w:val="22"/>
        </w:rPr>
      </w:pPr>
      <w:r w:rsidRPr="007D155D">
        <w:rPr>
          <w:rFonts w:cs="Arial"/>
          <w:bCs/>
          <w:szCs w:val="22"/>
        </w:rPr>
        <w:t>Chapter 15 code may be used throughout the life of the patient if the condition is still present.</w:t>
      </w:r>
    </w:p>
    <w:p w14:paraId="74DD8462" w14:textId="77777777" w:rsidR="000A3963" w:rsidRPr="007D155D" w:rsidRDefault="000A3963" w:rsidP="000A3963">
      <w:pPr>
        <w:pStyle w:val="ListParagraph"/>
        <w:numPr>
          <w:ilvl w:val="0"/>
          <w:numId w:val="37"/>
        </w:numPr>
        <w:spacing w:after="200" w:line="276" w:lineRule="auto"/>
        <w:contextualSpacing/>
        <w:rPr>
          <w:rFonts w:cs="Arial"/>
          <w:bCs/>
          <w:szCs w:val="22"/>
        </w:rPr>
      </w:pPr>
      <w:r w:rsidRPr="007D155D">
        <w:rPr>
          <w:rFonts w:cs="Arial"/>
          <w:bCs/>
          <w:szCs w:val="22"/>
        </w:rPr>
        <w:t>Generally, codes from Chapter 15 should be sequenced as the principal/first-listed diagnosis on the newborn record, with the exception of the appropriate V30 code for the birth episode, followed by codes from any other chapter that provide additional detail. The “use additional code” note at the beginning of the chapter supports this guideline. If the index does not provide a specific code for a perinatal condition, assign code 779.89, Other specified conditions originating in the perinatal period, followed by the code from another chapter that specifies the condition. Codes for signs and symptoms may be assigned when a definitive diagnosis has not been established.</w:t>
      </w:r>
    </w:p>
    <w:p w14:paraId="712C97AA" w14:textId="77777777" w:rsidR="000A3963" w:rsidRPr="007D155D" w:rsidRDefault="000A3963" w:rsidP="000A3963">
      <w:pPr>
        <w:pStyle w:val="ListParagraph"/>
        <w:numPr>
          <w:ilvl w:val="0"/>
          <w:numId w:val="37"/>
        </w:numPr>
        <w:spacing w:after="200" w:line="276" w:lineRule="auto"/>
        <w:contextualSpacing/>
        <w:rPr>
          <w:rFonts w:cs="Arial"/>
          <w:bCs/>
          <w:szCs w:val="22"/>
        </w:rPr>
      </w:pPr>
      <w:r w:rsidRPr="007D155D">
        <w:rPr>
          <w:rFonts w:cs="Arial"/>
          <w:bCs/>
          <w:szCs w:val="22"/>
        </w:rPr>
        <w:t xml:space="preserve">If a newborn has a condition that may be either due to the birth process or community acquired and the documentation does not indicate which it is, the default is due to the birth process and the code from Chapter 15 should be used. If the condition is community-acquired, a code from Chapter 15 should not be assigned. </w:t>
      </w:r>
    </w:p>
    <w:p w14:paraId="56C33C88" w14:textId="77777777" w:rsidR="000A3963" w:rsidRPr="007D155D" w:rsidRDefault="000A3963" w:rsidP="000A3963">
      <w:pPr>
        <w:pStyle w:val="ListParagraph"/>
        <w:numPr>
          <w:ilvl w:val="0"/>
          <w:numId w:val="37"/>
        </w:numPr>
        <w:spacing w:after="200" w:line="276" w:lineRule="auto"/>
        <w:contextualSpacing/>
        <w:rPr>
          <w:rFonts w:cs="Arial"/>
          <w:bCs/>
          <w:szCs w:val="22"/>
        </w:rPr>
      </w:pPr>
      <w:r w:rsidRPr="007D155D">
        <w:rPr>
          <w:rFonts w:cs="Arial"/>
          <w:bCs/>
          <w:szCs w:val="22"/>
        </w:rPr>
        <w:lastRenderedPageBreak/>
        <w:t>Codes from categories 760-763, Maternal causes of perinatal morbidity and mortality, are assigned only when the maternal condition has actually affected the fetus or newborn. The fact that the mother has an associated medical condition or experiences some complication of pregnancy, labor or delivery does not justify the routine assignment of codes from these categories to the newborn record.</w:t>
      </w:r>
    </w:p>
    <w:p w14:paraId="7FFF0E95" w14:textId="0B1D13A4" w:rsidR="000A3963" w:rsidRPr="007D155D" w:rsidRDefault="000A3963" w:rsidP="007D155D">
      <w:pPr>
        <w:ind w:left="709"/>
        <w:rPr>
          <w:rFonts w:cs="Arial"/>
          <w:b/>
          <w:bCs/>
          <w:szCs w:val="22"/>
        </w:rPr>
      </w:pPr>
      <w:r w:rsidRPr="007D155D">
        <w:rPr>
          <w:rFonts w:cs="Arial"/>
          <w:b/>
          <w:bCs/>
          <w:szCs w:val="22"/>
          <w:u w:val="single"/>
        </w:rPr>
        <w:t>Australian guidelines</w:t>
      </w:r>
      <w:r w:rsidRPr="007D155D">
        <w:rPr>
          <w:rStyle w:val="FootnoteReference"/>
          <w:rFonts w:cs="Arial"/>
          <w:b/>
          <w:bCs/>
          <w:szCs w:val="22"/>
        </w:rPr>
        <w:footnoteReference w:id="4"/>
      </w:r>
    </w:p>
    <w:p w14:paraId="70C8F59C" w14:textId="04A575F8" w:rsidR="000A3963" w:rsidRPr="007D155D" w:rsidRDefault="000A3963" w:rsidP="007D155D">
      <w:pPr>
        <w:pStyle w:val="ListParagraph"/>
        <w:numPr>
          <w:ilvl w:val="0"/>
          <w:numId w:val="45"/>
        </w:numPr>
        <w:spacing w:after="200" w:line="276" w:lineRule="auto"/>
        <w:contextualSpacing/>
        <w:rPr>
          <w:rFonts w:cs="Arial"/>
          <w:b/>
          <w:szCs w:val="22"/>
          <w:lang w:val="en"/>
        </w:rPr>
      </w:pPr>
      <w:r w:rsidRPr="007D155D">
        <w:rPr>
          <w:rFonts w:cs="Arial"/>
          <w:color w:val="000000"/>
          <w:szCs w:val="22"/>
        </w:rPr>
        <w:t xml:space="preserve">In July 2010, the National </w:t>
      </w:r>
      <w:r w:rsidR="00167CE8" w:rsidRPr="007D155D">
        <w:rPr>
          <w:rFonts w:cs="Arial"/>
          <w:color w:val="000000"/>
          <w:szCs w:val="22"/>
        </w:rPr>
        <w:t>Case mix</w:t>
      </w:r>
      <w:r w:rsidRPr="007D155D">
        <w:rPr>
          <w:rFonts w:cs="Arial"/>
          <w:color w:val="000000"/>
          <w:szCs w:val="22"/>
        </w:rPr>
        <w:t xml:space="preserve"> and Classification Centre (NCCC) University of Wollongong acquired responsibility for managing and updating ICD-10-AM, Australian Classification of Health Interventions (ACHI) and in Australia under contract from the DoHA. Australian Coding Standards (ACS</w:t>
      </w:r>
      <w:r w:rsidR="00167CE8" w:rsidRPr="007D155D">
        <w:rPr>
          <w:rFonts w:cs="Arial"/>
          <w:color w:val="000000"/>
          <w:szCs w:val="22"/>
        </w:rPr>
        <w:t>) are</w:t>
      </w:r>
      <w:r w:rsidRPr="007D155D">
        <w:rPr>
          <w:rFonts w:cs="Arial"/>
          <w:color w:val="000000"/>
          <w:szCs w:val="22"/>
        </w:rPr>
        <w:t xml:space="preserve"> not available online.</w:t>
      </w:r>
    </w:p>
    <w:p w14:paraId="7BB3D492" w14:textId="77777777" w:rsidR="007D155D" w:rsidRPr="007D155D" w:rsidRDefault="007D155D" w:rsidP="007D155D">
      <w:pPr>
        <w:pStyle w:val="ListParagraph"/>
        <w:numPr>
          <w:ilvl w:val="0"/>
          <w:numId w:val="0"/>
        </w:numPr>
        <w:spacing w:after="200" w:line="276" w:lineRule="auto"/>
        <w:ind w:left="720"/>
        <w:contextualSpacing/>
        <w:rPr>
          <w:rFonts w:cs="Arial"/>
          <w:b/>
          <w:szCs w:val="22"/>
          <w:lang w:val="en"/>
        </w:rPr>
      </w:pPr>
    </w:p>
    <w:p w14:paraId="68835DD3" w14:textId="1AFEE14C" w:rsidR="000A3963" w:rsidRPr="007D155D" w:rsidRDefault="000A3963" w:rsidP="007D155D">
      <w:pPr>
        <w:pStyle w:val="ListParagraph"/>
        <w:numPr>
          <w:ilvl w:val="0"/>
          <w:numId w:val="0"/>
        </w:numPr>
        <w:spacing w:after="200" w:line="276" w:lineRule="auto"/>
        <w:ind w:left="720"/>
        <w:contextualSpacing/>
        <w:rPr>
          <w:rFonts w:cs="Arial"/>
          <w:b/>
          <w:szCs w:val="22"/>
          <w:lang w:val="en"/>
        </w:rPr>
      </w:pPr>
      <w:r w:rsidRPr="007D155D">
        <w:rPr>
          <w:rFonts w:cs="Arial"/>
          <w:b/>
          <w:szCs w:val="22"/>
          <w:lang w:val="en"/>
        </w:rPr>
        <w:t xml:space="preserve">Ireland </w:t>
      </w:r>
      <w:r w:rsidRPr="007D155D">
        <w:rPr>
          <w:rFonts w:cs="Arial"/>
          <w:szCs w:val="22"/>
          <w:lang w:val="en"/>
        </w:rPr>
        <w:t>use ICD-10-AM a</w:t>
      </w:r>
      <w:r w:rsidR="00D56565">
        <w:rPr>
          <w:rFonts w:cs="Arial"/>
          <w:szCs w:val="22"/>
          <w:lang w:val="en"/>
        </w:rPr>
        <w:t xml:space="preserve">nd has their </w:t>
      </w:r>
      <w:r w:rsidRPr="007D155D">
        <w:rPr>
          <w:rFonts w:cs="Arial"/>
          <w:szCs w:val="22"/>
          <w:lang w:val="en"/>
        </w:rPr>
        <w:t>own standards</w:t>
      </w:r>
      <w:r w:rsidRPr="007D155D">
        <w:rPr>
          <w:rStyle w:val="FootnoteReference"/>
          <w:rFonts w:cs="Arial"/>
          <w:szCs w:val="22"/>
          <w:lang w:val="en"/>
        </w:rPr>
        <w:footnoteReference w:id="5"/>
      </w:r>
    </w:p>
    <w:p w14:paraId="12B3671C" w14:textId="3CEED402" w:rsidR="000A3963" w:rsidRPr="007D155D" w:rsidRDefault="007D155D" w:rsidP="000A3963">
      <w:pPr>
        <w:rPr>
          <w:rFonts w:cs="Arial"/>
          <w:b/>
          <w:bCs/>
          <w:szCs w:val="22"/>
        </w:rPr>
      </w:pPr>
      <w:r w:rsidRPr="007D155D">
        <w:rPr>
          <w:rFonts w:cs="Arial"/>
          <w:szCs w:val="22"/>
          <w:lang w:val="en"/>
        </w:rPr>
        <w:tab/>
      </w:r>
      <w:r w:rsidR="000A3963" w:rsidRPr="007D155D">
        <w:rPr>
          <w:rFonts w:cs="Arial"/>
          <w:szCs w:val="22"/>
          <w:lang w:val="en"/>
        </w:rPr>
        <w:t xml:space="preserve">For example: </w:t>
      </w:r>
      <w:r w:rsidR="000A3963" w:rsidRPr="007D155D">
        <w:rPr>
          <w:rFonts w:cs="Arial"/>
          <w:b/>
          <w:bCs/>
          <w:szCs w:val="22"/>
        </w:rPr>
        <w:t>Neonatal viral illness</w:t>
      </w:r>
    </w:p>
    <w:p w14:paraId="07874F87" w14:textId="31482B04" w:rsidR="000A3963" w:rsidRPr="007D155D" w:rsidRDefault="007D155D" w:rsidP="000A3963">
      <w:pPr>
        <w:autoSpaceDE w:val="0"/>
        <w:autoSpaceDN w:val="0"/>
        <w:adjustRightInd w:val="0"/>
        <w:spacing w:line="240" w:lineRule="auto"/>
        <w:rPr>
          <w:rFonts w:cs="Arial"/>
          <w:szCs w:val="22"/>
        </w:rPr>
      </w:pPr>
      <w:r w:rsidRPr="007D155D">
        <w:rPr>
          <w:rFonts w:cs="Arial"/>
          <w:szCs w:val="22"/>
        </w:rPr>
        <w:tab/>
      </w:r>
      <w:r w:rsidR="000A3963" w:rsidRPr="007D155D">
        <w:rPr>
          <w:rFonts w:cs="Arial"/>
          <w:szCs w:val="22"/>
        </w:rPr>
        <w:t>The following codes are assigned for documentation of ‘neonatal viral illness’:</w:t>
      </w:r>
    </w:p>
    <w:p w14:paraId="6D02A3EA" w14:textId="77777777" w:rsidR="000A3963" w:rsidRPr="007D155D" w:rsidRDefault="000A3963" w:rsidP="00167CE8">
      <w:pPr>
        <w:autoSpaceDE w:val="0"/>
        <w:autoSpaceDN w:val="0"/>
        <w:adjustRightInd w:val="0"/>
        <w:spacing w:line="240" w:lineRule="auto"/>
        <w:ind w:left="1304"/>
        <w:rPr>
          <w:rFonts w:cs="Arial"/>
          <w:i/>
          <w:iCs/>
          <w:szCs w:val="22"/>
        </w:rPr>
      </w:pPr>
      <w:r w:rsidRPr="007D155D">
        <w:rPr>
          <w:rFonts w:cs="Arial"/>
          <w:szCs w:val="22"/>
        </w:rPr>
        <w:t xml:space="preserve">P39.8 </w:t>
      </w:r>
      <w:r w:rsidRPr="007D155D">
        <w:rPr>
          <w:rFonts w:cs="Arial"/>
          <w:i/>
          <w:iCs/>
          <w:szCs w:val="22"/>
        </w:rPr>
        <w:t>Other specified infections specified to the</w:t>
      </w:r>
      <w:r w:rsidR="00167CE8" w:rsidRPr="007D155D">
        <w:rPr>
          <w:rFonts w:cs="Arial"/>
          <w:i/>
          <w:iCs/>
          <w:szCs w:val="22"/>
        </w:rPr>
        <w:t xml:space="preserve"> </w:t>
      </w:r>
      <w:r w:rsidRPr="007D155D">
        <w:rPr>
          <w:rFonts w:cs="Arial"/>
          <w:i/>
          <w:iCs/>
          <w:szCs w:val="22"/>
        </w:rPr>
        <w:t>perinatal period</w:t>
      </w:r>
    </w:p>
    <w:p w14:paraId="195738DA" w14:textId="77777777" w:rsidR="000A3963" w:rsidRPr="007D155D" w:rsidRDefault="000A3963" w:rsidP="00167CE8">
      <w:pPr>
        <w:ind w:left="1304"/>
        <w:rPr>
          <w:rFonts w:cs="Arial"/>
          <w:szCs w:val="22"/>
          <w:lang w:val="en"/>
        </w:rPr>
      </w:pPr>
      <w:r w:rsidRPr="007D155D">
        <w:rPr>
          <w:rFonts w:cs="Arial"/>
          <w:szCs w:val="22"/>
        </w:rPr>
        <w:t xml:space="preserve">B34.9 </w:t>
      </w:r>
      <w:r w:rsidRPr="007D155D">
        <w:rPr>
          <w:rFonts w:cs="Arial"/>
          <w:i/>
          <w:iCs/>
          <w:szCs w:val="22"/>
        </w:rPr>
        <w:t>Viral infection, unspecified</w:t>
      </w:r>
    </w:p>
    <w:p w14:paraId="422CCBF3" w14:textId="77777777" w:rsidR="000A3963" w:rsidRDefault="000A3963" w:rsidP="000A3963">
      <w:pPr>
        <w:rPr>
          <w:rFonts w:ascii="Calibri" w:hAnsi="Calibri"/>
          <w:b/>
          <w:sz w:val="24"/>
          <w:lang w:val="en"/>
        </w:rPr>
      </w:pPr>
    </w:p>
    <w:p w14:paraId="4B99116D" w14:textId="77777777" w:rsidR="000A3963" w:rsidRPr="00D67B83" w:rsidRDefault="000A3963" w:rsidP="000A3963">
      <w:pPr>
        <w:rPr>
          <w:rFonts w:ascii="Calibri" w:hAnsi="Calibri"/>
          <w:b/>
          <w:sz w:val="24"/>
          <w:lang w:val="en"/>
        </w:rPr>
      </w:pPr>
    </w:p>
    <w:p w14:paraId="4A3E6EDE" w14:textId="77777777" w:rsidR="000A3963" w:rsidRDefault="000A3963" w:rsidP="000A3963">
      <w:pPr>
        <w:rPr>
          <w:rFonts w:ascii="Calibri" w:hAnsi="Calibri"/>
          <w:b/>
          <w:sz w:val="24"/>
          <w:lang w:val="en"/>
        </w:rPr>
      </w:pPr>
    </w:p>
    <w:p w14:paraId="5830268B" w14:textId="1123C5FE" w:rsidR="00B3433F" w:rsidRDefault="00B3433F">
      <w:pPr>
        <w:spacing w:line="240" w:lineRule="auto"/>
        <w:rPr>
          <w:rFonts w:ascii="Calibri" w:hAnsi="Calibri"/>
          <w:b/>
          <w:sz w:val="24"/>
          <w:lang w:val="en"/>
        </w:rPr>
      </w:pPr>
      <w:r>
        <w:rPr>
          <w:rFonts w:ascii="Calibri" w:hAnsi="Calibri"/>
          <w:b/>
          <w:sz w:val="24"/>
          <w:lang w:val="en"/>
        </w:rPr>
        <w:br w:type="page"/>
      </w:r>
    </w:p>
    <w:p w14:paraId="643A11C7" w14:textId="258C77C8" w:rsidR="00B3433F" w:rsidRPr="00D56565" w:rsidRDefault="00B3433F" w:rsidP="00B3433F">
      <w:pPr>
        <w:rPr>
          <w:rFonts w:cs="Arial"/>
          <w:sz w:val="24"/>
          <w:lang w:val="en"/>
        </w:rPr>
      </w:pPr>
      <w:r w:rsidRPr="00D56565">
        <w:rPr>
          <w:rFonts w:cs="Arial"/>
          <w:sz w:val="24"/>
          <w:lang w:val="en"/>
        </w:rPr>
        <w:lastRenderedPageBreak/>
        <w:t>Appendix 3- See Principle 24</w:t>
      </w:r>
    </w:p>
    <w:p w14:paraId="246F6E74" w14:textId="77777777" w:rsidR="000A3963" w:rsidRPr="00D56565" w:rsidRDefault="000A3963" w:rsidP="000A3963">
      <w:pPr>
        <w:rPr>
          <w:rFonts w:cs="Arial"/>
          <w:b/>
          <w:sz w:val="24"/>
          <w:lang w:val="en"/>
        </w:rPr>
      </w:pPr>
    </w:p>
    <w:p w14:paraId="1D419BAC" w14:textId="23BA24E6" w:rsidR="000A3963" w:rsidRPr="00D56565" w:rsidRDefault="00B3433F" w:rsidP="000A3963">
      <w:pPr>
        <w:rPr>
          <w:rFonts w:cs="Arial"/>
          <w:szCs w:val="22"/>
          <w:lang w:val="en"/>
        </w:rPr>
      </w:pPr>
      <w:r w:rsidRPr="00D56565">
        <w:rPr>
          <w:rFonts w:cs="Arial"/>
          <w:szCs w:val="22"/>
          <w:lang w:val="en"/>
        </w:rPr>
        <w:t>JAG approved age ranges:</w:t>
      </w:r>
    </w:p>
    <w:p w14:paraId="18DC0ACD" w14:textId="77777777" w:rsidR="00B3433F" w:rsidRPr="00D56565" w:rsidRDefault="00B3433F" w:rsidP="000A3963">
      <w:pPr>
        <w:rPr>
          <w:rFonts w:cs="Arial"/>
          <w:szCs w:val="22"/>
          <w:lang w:val="en"/>
        </w:rPr>
      </w:pPr>
    </w:p>
    <w:p w14:paraId="267E61C0" w14:textId="77777777" w:rsidR="00B3433F" w:rsidRPr="00D56565" w:rsidRDefault="00B3433F" w:rsidP="00B3433F">
      <w:pPr>
        <w:rPr>
          <w:rFonts w:cs="Arial"/>
          <w:szCs w:val="22"/>
          <w:lang w:val="en"/>
        </w:rPr>
      </w:pPr>
      <w:r w:rsidRPr="00D56565">
        <w:rPr>
          <w:rFonts w:cs="Arial"/>
          <w:szCs w:val="22"/>
          <w:lang w:val="en"/>
        </w:rPr>
        <w:t xml:space="preserve">"Neonatal/Newborn": birth to and including 28 days of life  </w:t>
      </w:r>
    </w:p>
    <w:p w14:paraId="5978B94C" w14:textId="23E45065" w:rsidR="00B3433F" w:rsidRPr="00D56565" w:rsidRDefault="00B3433F" w:rsidP="00B3433F">
      <w:pPr>
        <w:rPr>
          <w:rFonts w:cs="Arial"/>
          <w:szCs w:val="22"/>
          <w:lang w:val="en"/>
        </w:rPr>
      </w:pPr>
      <w:r w:rsidRPr="00D56565">
        <w:rPr>
          <w:rFonts w:cs="Arial"/>
          <w:szCs w:val="22"/>
          <w:lang w:val="en"/>
        </w:rPr>
        <w:t xml:space="preserve">         o Age greater than 0 hours and less than or equal to 28 days</w:t>
      </w:r>
    </w:p>
    <w:p w14:paraId="07697B72" w14:textId="76D25B1F" w:rsidR="00B3433F" w:rsidRPr="00D56565" w:rsidRDefault="00B3433F" w:rsidP="00B3433F">
      <w:pPr>
        <w:rPr>
          <w:rFonts w:cs="Arial"/>
          <w:szCs w:val="22"/>
          <w:lang w:val="en"/>
        </w:rPr>
      </w:pPr>
      <w:r w:rsidRPr="00D56565">
        <w:rPr>
          <w:rFonts w:cs="Arial"/>
          <w:szCs w:val="22"/>
          <w:lang w:val="en"/>
        </w:rPr>
        <w:t xml:space="preserve">"Perinatal": 22 weeks of gestation to and including 7 days of life  </w:t>
      </w:r>
    </w:p>
    <w:p w14:paraId="74B167ED" w14:textId="0585B76F" w:rsidR="00B3433F" w:rsidRPr="00D56565" w:rsidRDefault="00B3433F" w:rsidP="00B3433F">
      <w:pPr>
        <w:rPr>
          <w:rFonts w:cs="Arial"/>
          <w:szCs w:val="22"/>
          <w:lang w:val="en"/>
        </w:rPr>
      </w:pPr>
      <w:r w:rsidRPr="00D56565">
        <w:rPr>
          <w:rFonts w:cs="Arial"/>
          <w:szCs w:val="22"/>
          <w:lang w:val="en"/>
        </w:rPr>
        <w:t xml:space="preserve">        o Age greater than 0 hours and less than or equal to 7 days</w:t>
      </w:r>
    </w:p>
    <w:p w14:paraId="54ECF30C" w14:textId="7EFEB5CF" w:rsidR="00B3433F" w:rsidRPr="00D56565" w:rsidRDefault="00B3433F" w:rsidP="00B3433F">
      <w:pPr>
        <w:rPr>
          <w:rFonts w:cs="Arial"/>
          <w:szCs w:val="22"/>
          <w:lang w:val="en"/>
        </w:rPr>
      </w:pPr>
      <w:r w:rsidRPr="00D56565">
        <w:rPr>
          <w:rFonts w:cs="Arial"/>
          <w:szCs w:val="22"/>
          <w:lang w:val="en"/>
        </w:rPr>
        <w:t xml:space="preserve">"Childhood": birth until 19th birthday </w:t>
      </w:r>
    </w:p>
    <w:p w14:paraId="2134E841" w14:textId="63AEFAFE" w:rsidR="00B3433F" w:rsidRPr="00D56565" w:rsidRDefault="00B3433F" w:rsidP="00B3433F">
      <w:pPr>
        <w:rPr>
          <w:rFonts w:cs="Arial"/>
          <w:szCs w:val="22"/>
          <w:lang w:val="en"/>
        </w:rPr>
      </w:pPr>
      <w:r w:rsidRPr="00D56565">
        <w:rPr>
          <w:rFonts w:cs="Arial"/>
          <w:szCs w:val="22"/>
          <w:lang w:val="en"/>
        </w:rPr>
        <w:t xml:space="preserve">        o Age less than 19 years</w:t>
      </w:r>
    </w:p>
    <w:p w14:paraId="05BED7BD" w14:textId="0C91C8A7" w:rsidR="00B3433F" w:rsidRPr="00D56565" w:rsidRDefault="00B3433F" w:rsidP="00B3433F">
      <w:pPr>
        <w:rPr>
          <w:rFonts w:cs="Arial"/>
          <w:szCs w:val="22"/>
          <w:lang w:val="en"/>
        </w:rPr>
      </w:pPr>
      <w:r w:rsidRPr="00D56565">
        <w:rPr>
          <w:rFonts w:cs="Arial"/>
          <w:szCs w:val="22"/>
          <w:lang w:val="en"/>
        </w:rPr>
        <w:t xml:space="preserve">"Adult": 19th birthday until death  </w:t>
      </w:r>
    </w:p>
    <w:p w14:paraId="05672423" w14:textId="05D2E41B" w:rsidR="00B3433F" w:rsidRPr="00D56565" w:rsidRDefault="00B3433F" w:rsidP="00B3433F">
      <w:pPr>
        <w:rPr>
          <w:rFonts w:cs="Arial"/>
          <w:szCs w:val="22"/>
          <w:lang w:val="en"/>
        </w:rPr>
      </w:pPr>
      <w:r w:rsidRPr="00D56565">
        <w:rPr>
          <w:rFonts w:cs="Arial"/>
          <w:szCs w:val="22"/>
          <w:lang w:val="en"/>
        </w:rPr>
        <w:t xml:space="preserve">        o Age 19 and over</w:t>
      </w:r>
    </w:p>
    <w:p w14:paraId="60E20836" w14:textId="4FCB6B49" w:rsidR="00B3433F" w:rsidRPr="00D56565" w:rsidRDefault="00B3433F" w:rsidP="00B3433F">
      <w:pPr>
        <w:rPr>
          <w:rFonts w:cs="Arial"/>
          <w:szCs w:val="22"/>
          <w:lang w:val="en"/>
        </w:rPr>
      </w:pPr>
      <w:r w:rsidRPr="00D56565">
        <w:rPr>
          <w:rFonts w:cs="Arial"/>
          <w:szCs w:val="22"/>
          <w:lang w:val="en"/>
        </w:rPr>
        <w:t xml:space="preserve">"Infant (infancy)": birth until 2nd birthday  </w:t>
      </w:r>
    </w:p>
    <w:p w14:paraId="5A61F3FB" w14:textId="4D256C8E" w:rsidR="00B3433F" w:rsidRPr="00D56565" w:rsidRDefault="00B3433F" w:rsidP="00B3433F">
      <w:pPr>
        <w:rPr>
          <w:rFonts w:cs="Arial"/>
          <w:szCs w:val="22"/>
          <w:lang w:val="en"/>
        </w:rPr>
      </w:pPr>
      <w:r w:rsidRPr="00D56565">
        <w:rPr>
          <w:rFonts w:cs="Arial"/>
          <w:szCs w:val="22"/>
          <w:lang w:val="en"/>
        </w:rPr>
        <w:t xml:space="preserve">        o Age less than 2</w:t>
      </w:r>
    </w:p>
    <w:p w14:paraId="7AD9C164" w14:textId="49DFA756" w:rsidR="00B3433F" w:rsidRPr="00D56565" w:rsidRDefault="00B3433F" w:rsidP="00B3433F">
      <w:pPr>
        <w:rPr>
          <w:rFonts w:cs="Arial"/>
          <w:szCs w:val="22"/>
          <w:lang w:val="en"/>
        </w:rPr>
      </w:pPr>
      <w:r w:rsidRPr="00D56565">
        <w:rPr>
          <w:rFonts w:cs="Arial"/>
          <w:szCs w:val="22"/>
          <w:lang w:val="en"/>
        </w:rPr>
        <w:t xml:space="preserve">"Juvenile": 2nd birthday until 19th birthday  </w:t>
      </w:r>
    </w:p>
    <w:p w14:paraId="0EDD1809" w14:textId="4D44FEC1" w:rsidR="00B3433F" w:rsidRPr="00D56565" w:rsidRDefault="00B3433F" w:rsidP="00B3433F">
      <w:pPr>
        <w:rPr>
          <w:rFonts w:cs="Arial"/>
          <w:szCs w:val="22"/>
          <w:lang w:val="en"/>
        </w:rPr>
      </w:pPr>
      <w:r w:rsidRPr="00D56565">
        <w:rPr>
          <w:rFonts w:cs="Arial"/>
          <w:szCs w:val="22"/>
          <w:lang w:val="en"/>
        </w:rPr>
        <w:t xml:space="preserve">        o Age equal to 2 years and less than 19 years </w:t>
      </w:r>
    </w:p>
    <w:p w14:paraId="52EFCABD" w14:textId="24236396" w:rsidR="00B3433F" w:rsidRPr="00D56565" w:rsidRDefault="00B3433F" w:rsidP="00B3433F">
      <w:pPr>
        <w:rPr>
          <w:rFonts w:cs="Arial"/>
          <w:szCs w:val="22"/>
          <w:lang w:val="en"/>
        </w:rPr>
      </w:pPr>
      <w:r w:rsidRPr="00D56565">
        <w:rPr>
          <w:rFonts w:cs="Arial"/>
          <w:szCs w:val="22"/>
          <w:lang w:val="en"/>
        </w:rPr>
        <w:t xml:space="preserve">"Adolescence": 12th birthday until 19th birthday  </w:t>
      </w:r>
    </w:p>
    <w:p w14:paraId="54419AB6" w14:textId="496A2005" w:rsidR="00B3433F" w:rsidRPr="00D56565" w:rsidRDefault="00B3433F" w:rsidP="00B3433F">
      <w:pPr>
        <w:rPr>
          <w:rFonts w:cs="Arial"/>
          <w:szCs w:val="22"/>
          <w:lang w:val="en"/>
        </w:rPr>
      </w:pPr>
      <w:r w:rsidRPr="00D56565">
        <w:rPr>
          <w:rFonts w:cs="Arial"/>
          <w:szCs w:val="22"/>
          <w:lang w:val="en"/>
        </w:rPr>
        <w:t xml:space="preserve">        o Age equal to 12 years and less than 19 years</w:t>
      </w:r>
    </w:p>
    <w:p w14:paraId="73D92117" w14:textId="7CB0470F" w:rsidR="00B3433F" w:rsidRPr="00D56565" w:rsidRDefault="00B3433F" w:rsidP="00B3433F">
      <w:pPr>
        <w:rPr>
          <w:rFonts w:cs="Arial"/>
          <w:szCs w:val="22"/>
          <w:lang w:val="en"/>
        </w:rPr>
      </w:pPr>
      <w:r w:rsidRPr="00D56565">
        <w:rPr>
          <w:rFonts w:cs="Arial"/>
          <w:szCs w:val="22"/>
          <w:lang w:val="en"/>
        </w:rPr>
        <w:t xml:space="preserve">"Pre-senile": birth until 65th birthday  </w:t>
      </w:r>
    </w:p>
    <w:p w14:paraId="6BD75B8D" w14:textId="4E43A697" w:rsidR="00B3433F" w:rsidRPr="00D56565" w:rsidRDefault="00B3433F" w:rsidP="00B3433F">
      <w:pPr>
        <w:rPr>
          <w:rFonts w:cs="Arial"/>
          <w:szCs w:val="22"/>
          <w:lang w:val="en"/>
        </w:rPr>
      </w:pPr>
      <w:r w:rsidRPr="00D56565">
        <w:rPr>
          <w:rFonts w:cs="Arial"/>
          <w:szCs w:val="22"/>
          <w:lang w:val="en"/>
        </w:rPr>
        <w:t xml:space="preserve">        o Age greater than 0 hours and less than 65</w:t>
      </w:r>
    </w:p>
    <w:p w14:paraId="3FE01527" w14:textId="578D2092" w:rsidR="00B3433F" w:rsidRPr="00D56565" w:rsidRDefault="00B3433F" w:rsidP="00B3433F">
      <w:pPr>
        <w:rPr>
          <w:rFonts w:cs="Arial"/>
          <w:szCs w:val="22"/>
          <w:lang w:val="en"/>
        </w:rPr>
      </w:pPr>
      <w:r w:rsidRPr="00D56565">
        <w:rPr>
          <w:rFonts w:cs="Arial"/>
          <w:szCs w:val="22"/>
          <w:lang w:val="en"/>
        </w:rPr>
        <w:t>"Senile": 65th birthday and greater</w:t>
      </w:r>
    </w:p>
    <w:p w14:paraId="5B6C0486" w14:textId="7B5BF49D" w:rsidR="00B3433F" w:rsidRPr="00D56565" w:rsidRDefault="00B3433F" w:rsidP="00B3433F">
      <w:pPr>
        <w:rPr>
          <w:rFonts w:cs="Arial"/>
          <w:szCs w:val="22"/>
          <w:lang w:val="en"/>
        </w:rPr>
      </w:pPr>
      <w:r w:rsidRPr="00D56565">
        <w:rPr>
          <w:rFonts w:cs="Arial"/>
          <w:szCs w:val="22"/>
          <w:lang w:val="en"/>
        </w:rPr>
        <w:t xml:space="preserve">        o Age 65 and over</w:t>
      </w:r>
    </w:p>
    <w:p w14:paraId="78FDCAE8" w14:textId="77777777" w:rsidR="000A3963" w:rsidRDefault="000A3963" w:rsidP="000A3963">
      <w:pPr>
        <w:rPr>
          <w:rFonts w:ascii="Calibri" w:hAnsi="Calibri"/>
          <w:b/>
          <w:sz w:val="24"/>
          <w:lang w:val="en"/>
        </w:rPr>
      </w:pPr>
    </w:p>
    <w:p w14:paraId="3B5E13AD" w14:textId="77777777" w:rsidR="000A3963" w:rsidRPr="00293850" w:rsidRDefault="000A3963" w:rsidP="000A3963">
      <w:pPr>
        <w:rPr>
          <w:rFonts w:ascii="Calibri" w:hAnsi="Calibri"/>
          <w:b/>
          <w:sz w:val="24"/>
          <w:lang w:val="en"/>
        </w:rPr>
      </w:pPr>
    </w:p>
    <w:p w14:paraId="2325B52E" w14:textId="77777777" w:rsidR="000A3963" w:rsidRPr="00757291" w:rsidRDefault="000A3963" w:rsidP="000A3963">
      <w:pPr>
        <w:rPr>
          <w:sz w:val="24"/>
          <w:lang w:val="en"/>
        </w:rPr>
      </w:pPr>
    </w:p>
    <w:p w14:paraId="78A47DAC" w14:textId="77777777" w:rsidR="000A3963" w:rsidRPr="00777E27" w:rsidRDefault="000A3963" w:rsidP="00777E27"/>
    <w:sectPr w:rsidR="000A3963" w:rsidRPr="00777E27" w:rsidSect="00F909B9">
      <w:headerReference w:type="default" r:id="rId90"/>
      <w:headerReference w:type="first" r:id="rId91"/>
      <w:footerReference w:type="first" r:id="rId92"/>
      <w:pgSz w:w="11906" w:h="16838" w:code="9"/>
      <w:pgMar w:top="1138" w:right="965" w:bottom="1699" w:left="965" w:header="461" w:footer="46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02426B" w14:textId="77777777" w:rsidR="00141EB0" w:rsidRDefault="00141EB0">
      <w:r>
        <w:separator/>
      </w:r>
    </w:p>
  </w:endnote>
  <w:endnote w:type="continuationSeparator" w:id="0">
    <w:p w14:paraId="311953A0" w14:textId="77777777" w:rsidR="00141EB0" w:rsidRDefault="00141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Bold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tblBorders>
        <w:top w:val="single" w:sz="6" w:space="0" w:color="000080"/>
      </w:tblBorders>
      <w:tblLayout w:type="fixed"/>
      <w:tblCellMar>
        <w:left w:w="0" w:type="dxa"/>
        <w:right w:w="0" w:type="dxa"/>
      </w:tblCellMar>
      <w:tblLook w:val="01E0" w:firstRow="1" w:lastRow="1" w:firstColumn="1" w:lastColumn="1" w:noHBand="0" w:noVBand="0"/>
    </w:tblPr>
    <w:tblGrid>
      <w:gridCol w:w="8460"/>
      <w:gridCol w:w="1554"/>
    </w:tblGrid>
    <w:tr w:rsidR="001D280A" w:rsidRPr="00E87BDC" w14:paraId="5DC81973" w14:textId="77777777" w:rsidTr="00A96838">
      <w:tc>
        <w:tcPr>
          <w:tcW w:w="8460" w:type="dxa"/>
          <w:tcBorders>
            <w:top w:val="single" w:sz="6" w:space="0" w:color="000080"/>
          </w:tcBorders>
          <w:tcMar>
            <w:top w:w="57" w:type="dxa"/>
          </w:tcMar>
        </w:tcPr>
        <w:p w14:paraId="261CB048" w14:textId="77777777" w:rsidR="001D280A" w:rsidRPr="00E87BDC" w:rsidRDefault="001D280A">
          <w:pPr>
            <w:pStyle w:val="Footer"/>
          </w:pPr>
          <w:r w:rsidRPr="00E87BDC">
            <w:fldChar w:fldCharType="begin"/>
          </w:r>
          <w:r w:rsidRPr="00E87BDC">
            <w:instrText xml:space="preserve"> styleref "</w:instrText>
          </w:r>
          <w:r>
            <w:instrText>Main title</w:instrText>
          </w:r>
          <w:r w:rsidRPr="00E87BDC">
            <w:instrText xml:space="preserve">" </w:instrText>
          </w:r>
          <w:r w:rsidRPr="00E87BDC">
            <w:fldChar w:fldCharType="end"/>
          </w:r>
        </w:p>
      </w:tc>
      <w:tc>
        <w:tcPr>
          <w:tcW w:w="1554" w:type="dxa"/>
          <w:tcBorders>
            <w:top w:val="single" w:sz="6" w:space="0" w:color="000080"/>
          </w:tcBorders>
          <w:tcMar>
            <w:top w:w="57" w:type="dxa"/>
          </w:tcMar>
        </w:tcPr>
        <w:p w14:paraId="35A388E9" w14:textId="77777777" w:rsidR="001D280A" w:rsidRPr="00E87BDC" w:rsidRDefault="001D280A" w:rsidP="00A96838">
          <w:pPr>
            <w:pStyle w:val="Footer"/>
            <w:jc w:val="right"/>
          </w:pPr>
          <w:r w:rsidRPr="00E87BDC">
            <w:t xml:space="preserve">Page </w:t>
          </w:r>
          <w:r>
            <w:fldChar w:fldCharType="begin"/>
          </w:r>
          <w:r>
            <w:instrText xml:space="preserve"> PAGE </w:instrText>
          </w:r>
          <w:r>
            <w:fldChar w:fldCharType="separate"/>
          </w:r>
          <w:r w:rsidR="00C43594">
            <w:rPr>
              <w:noProof/>
            </w:rPr>
            <w:t>74</w:t>
          </w:r>
          <w:r>
            <w:rPr>
              <w:noProof/>
            </w:rPr>
            <w:fldChar w:fldCharType="end"/>
          </w:r>
          <w:r w:rsidRPr="00E87BDC">
            <w:t xml:space="preserve"> of </w:t>
          </w:r>
          <w:fldSimple w:instr=" NUMPAGES ">
            <w:r w:rsidR="00C43594">
              <w:rPr>
                <w:noProof/>
              </w:rPr>
              <w:t>74</w:t>
            </w:r>
          </w:fldSimple>
        </w:p>
      </w:tc>
    </w:tr>
  </w:tbl>
  <w:p w14:paraId="60854391" w14:textId="77777777" w:rsidR="001D280A" w:rsidRDefault="001D28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tblBorders>
        <w:top w:val="single" w:sz="6" w:space="0" w:color="000080"/>
      </w:tblBorders>
      <w:tblLayout w:type="fixed"/>
      <w:tblCellMar>
        <w:left w:w="0" w:type="dxa"/>
        <w:right w:w="0" w:type="dxa"/>
      </w:tblCellMar>
      <w:tblLook w:val="01E0" w:firstRow="1" w:lastRow="1" w:firstColumn="1" w:lastColumn="1" w:noHBand="0" w:noVBand="0"/>
    </w:tblPr>
    <w:tblGrid>
      <w:gridCol w:w="8460"/>
      <w:gridCol w:w="1554"/>
    </w:tblGrid>
    <w:tr w:rsidR="001D280A" w14:paraId="1851F8B7" w14:textId="77777777" w:rsidTr="00A96838">
      <w:tc>
        <w:tcPr>
          <w:tcW w:w="8460" w:type="dxa"/>
          <w:tcBorders>
            <w:top w:val="single" w:sz="6" w:space="0" w:color="000080"/>
          </w:tcBorders>
          <w:tcMar>
            <w:top w:w="57" w:type="dxa"/>
          </w:tcMar>
        </w:tcPr>
        <w:p w14:paraId="74D14E50" w14:textId="77777777" w:rsidR="001D280A" w:rsidRDefault="001D280A" w:rsidP="00637A20">
          <w:pPr>
            <w:pStyle w:val="Footer"/>
          </w:pPr>
          <w:r>
            <w:fldChar w:fldCharType="begin"/>
          </w:r>
          <w:r>
            <w:instrText xml:space="preserve"> styleref "Main title" </w:instrText>
          </w:r>
          <w:r>
            <w:fldChar w:fldCharType="end"/>
          </w:r>
        </w:p>
      </w:tc>
      <w:tc>
        <w:tcPr>
          <w:tcW w:w="1554" w:type="dxa"/>
          <w:tcBorders>
            <w:top w:val="single" w:sz="6" w:space="0" w:color="000080"/>
          </w:tcBorders>
          <w:tcMar>
            <w:top w:w="57" w:type="dxa"/>
          </w:tcMar>
        </w:tcPr>
        <w:p w14:paraId="1CB64A6D" w14:textId="77777777" w:rsidR="001D280A" w:rsidRDefault="001D280A" w:rsidP="00A96838">
          <w:pPr>
            <w:pStyle w:val="Footer"/>
            <w:jc w:val="right"/>
          </w:pPr>
          <w:r>
            <w:t xml:space="preserve">Page </w:t>
          </w:r>
          <w:r>
            <w:fldChar w:fldCharType="begin"/>
          </w:r>
          <w:r>
            <w:instrText xml:space="preserve"> PAGE </w:instrText>
          </w:r>
          <w:r>
            <w:fldChar w:fldCharType="separate"/>
          </w:r>
          <w:r w:rsidR="00C43594">
            <w:rPr>
              <w:noProof/>
            </w:rPr>
            <w:t>2</w:t>
          </w:r>
          <w:r>
            <w:rPr>
              <w:noProof/>
            </w:rPr>
            <w:fldChar w:fldCharType="end"/>
          </w:r>
          <w:r>
            <w:t xml:space="preserve"> of </w:t>
          </w:r>
          <w:fldSimple w:instr=" NUMPAGES ">
            <w:r w:rsidR="00C43594">
              <w:rPr>
                <w:noProof/>
              </w:rPr>
              <w:t>6</w:t>
            </w:r>
          </w:fldSimple>
        </w:p>
      </w:tc>
    </w:tr>
  </w:tbl>
  <w:p w14:paraId="1BBF320A" w14:textId="77777777" w:rsidR="001D280A" w:rsidRDefault="001D28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tblBorders>
        <w:top w:val="single" w:sz="6" w:space="0" w:color="000080"/>
      </w:tblBorders>
      <w:tblLayout w:type="fixed"/>
      <w:tblCellMar>
        <w:left w:w="0" w:type="dxa"/>
        <w:right w:w="0" w:type="dxa"/>
      </w:tblCellMar>
      <w:tblLook w:val="01E0" w:firstRow="1" w:lastRow="1" w:firstColumn="1" w:lastColumn="1" w:noHBand="0" w:noVBand="0"/>
    </w:tblPr>
    <w:tblGrid>
      <w:gridCol w:w="8460"/>
      <w:gridCol w:w="1554"/>
    </w:tblGrid>
    <w:tr w:rsidR="001D280A" w14:paraId="1F2905C0" w14:textId="77777777" w:rsidTr="00A96838">
      <w:tc>
        <w:tcPr>
          <w:tcW w:w="8460" w:type="dxa"/>
          <w:tcBorders>
            <w:top w:val="single" w:sz="6" w:space="0" w:color="000080"/>
          </w:tcBorders>
          <w:tcMar>
            <w:top w:w="57" w:type="dxa"/>
          </w:tcMar>
        </w:tcPr>
        <w:p w14:paraId="308E0294" w14:textId="77777777" w:rsidR="001D280A" w:rsidRDefault="001D280A" w:rsidP="00544EA6">
          <w:pPr>
            <w:pStyle w:val="Footer"/>
          </w:pPr>
          <w:r>
            <w:fldChar w:fldCharType="begin"/>
          </w:r>
          <w:r>
            <w:instrText xml:space="preserve"> styleref "Main title" </w:instrText>
          </w:r>
          <w:r>
            <w:fldChar w:fldCharType="end"/>
          </w:r>
        </w:p>
      </w:tc>
      <w:tc>
        <w:tcPr>
          <w:tcW w:w="1554" w:type="dxa"/>
          <w:tcBorders>
            <w:top w:val="single" w:sz="6" w:space="0" w:color="000080"/>
          </w:tcBorders>
          <w:tcMar>
            <w:top w:w="57" w:type="dxa"/>
          </w:tcMar>
        </w:tcPr>
        <w:p w14:paraId="5305C37A" w14:textId="77777777" w:rsidR="001D280A" w:rsidRDefault="001D280A" w:rsidP="00A96838">
          <w:pPr>
            <w:pStyle w:val="Footer"/>
            <w:jc w:val="right"/>
          </w:pPr>
          <w:r>
            <w:t xml:space="preserve">Page </w:t>
          </w:r>
          <w:r>
            <w:fldChar w:fldCharType="begin"/>
          </w:r>
          <w:r>
            <w:instrText xml:space="preserve"> PAGE </w:instrText>
          </w:r>
          <w:r>
            <w:fldChar w:fldCharType="separate"/>
          </w:r>
          <w:r>
            <w:rPr>
              <w:noProof/>
            </w:rPr>
            <w:t>3</w:t>
          </w:r>
          <w:r>
            <w:rPr>
              <w:noProof/>
            </w:rPr>
            <w:fldChar w:fldCharType="end"/>
          </w:r>
          <w:r>
            <w:t xml:space="preserve"> of </w:t>
          </w:r>
          <w:fldSimple w:instr=" NUMPAGES ">
            <w:r>
              <w:rPr>
                <w:noProof/>
              </w:rPr>
              <w:t>68</w:t>
            </w:r>
          </w:fldSimple>
        </w:p>
      </w:tc>
    </w:tr>
  </w:tbl>
  <w:p w14:paraId="03CE55D8" w14:textId="77777777" w:rsidR="001D280A" w:rsidRDefault="001D28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2DE060" w14:textId="77777777" w:rsidR="00141EB0" w:rsidRDefault="00141EB0">
      <w:r>
        <w:separator/>
      </w:r>
    </w:p>
  </w:footnote>
  <w:footnote w:type="continuationSeparator" w:id="0">
    <w:p w14:paraId="13F7AC06" w14:textId="77777777" w:rsidR="00141EB0" w:rsidRDefault="00141EB0">
      <w:r>
        <w:continuationSeparator/>
      </w:r>
    </w:p>
  </w:footnote>
  <w:footnote w:id="1">
    <w:p w14:paraId="0F425F4C" w14:textId="77777777" w:rsidR="001D280A" w:rsidRPr="007D155D" w:rsidRDefault="001D280A" w:rsidP="000A3963">
      <w:pPr>
        <w:pStyle w:val="FootnoteText"/>
        <w:rPr>
          <w:rFonts w:cs="Arial"/>
          <w:i/>
        </w:rPr>
      </w:pPr>
      <w:r w:rsidRPr="00E21E94">
        <w:rPr>
          <w:rStyle w:val="FootnoteReference"/>
          <w:i/>
        </w:rPr>
        <w:footnoteRef/>
      </w:r>
      <w:r w:rsidRPr="00E21E94">
        <w:rPr>
          <w:i/>
        </w:rPr>
        <w:t xml:space="preserve"> </w:t>
      </w:r>
      <w:hyperlink r:id="rId1" w:history="1">
        <w:r w:rsidRPr="007D155D">
          <w:rPr>
            <w:rStyle w:val="Hyperlink"/>
            <w:rFonts w:cs="Arial"/>
            <w:i/>
          </w:rPr>
          <w:t>http://apps.who.int/classifications/apps/icd/icd10training/</w:t>
        </w:r>
      </w:hyperlink>
    </w:p>
    <w:p w14:paraId="004E9E49" w14:textId="77777777" w:rsidR="001D280A" w:rsidRPr="007D155D" w:rsidRDefault="001D280A" w:rsidP="000A3963">
      <w:pPr>
        <w:pStyle w:val="FootnoteText"/>
        <w:rPr>
          <w:rFonts w:cs="Arial"/>
          <w:i/>
        </w:rPr>
      </w:pPr>
    </w:p>
  </w:footnote>
  <w:footnote w:id="2">
    <w:p w14:paraId="631B086C" w14:textId="77777777" w:rsidR="001D280A" w:rsidRPr="007D155D" w:rsidRDefault="001D280A" w:rsidP="000A3963">
      <w:pPr>
        <w:pStyle w:val="NoSpacing"/>
        <w:rPr>
          <w:rFonts w:ascii="Arial" w:hAnsi="Arial" w:cs="Arial"/>
          <w:sz w:val="18"/>
          <w:szCs w:val="18"/>
        </w:rPr>
      </w:pPr>
      <w:r w:rsidRPr="007D155D">
        <w:rPr>
          <w:rStyle w:val="FootnoteReference"/>
          <w:rFonts w:ascii="Arial" w:hAnsi="Arial" w:cs="Arial"/>
          <w:sz w:val="18"/>
          <w:szCs w:val="18"/>
        </w:rPr>
        <w:footnoteRef/>
      </w:r>
      <w:r w:rsidRPr="007D155D">
        <w:rPr>
          <w:rFonts w:ascii="Arial" w:hAnsi="Arial" w:cs="Arial"/>
          <w:sz w:val="18"/>
          <w:szCs w:val="18"/>
        </w:rPr>
        <w:t xml:space="preserve"> </w:t>
      </w:r>
    </w:p>
    <w:p w14:paraId="1F1EF007"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Note: The Society of Obstetricians and Gynecologists of Canada (SOGC) values are:</w:t>
      </w:r>
    </w:p>
    <w:p w14:paraId="00EB07C6"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Fetal asphyxia (P20.–):</w:t>
      </w:r>
    </w:p>
    <w:p w14:paraId="5395F87E"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 Umbilical cord arterial pH ≤7.0; and/or</w:t>
      </w:r>
    </w:p>
    <w:p w14:paraId="3B6AD124"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 Umbilical cord arterial base deficit ≥12 mmol/L.</w:t>
      </w:r>
    </w:p>
    <w:p w14:paraId="0BE62F71"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Newborn asphyxia (P21.9):</w:t>
      </w:r>
    </w:p>
    <w:p w14:paraId="18B6C1F8"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 Capillary or arterial (not umbilical cord) pH ≤7.0; and/or</w:t>
      </w:r>
    </w:p>
    <w:p w14:paraId="363BF83F" w14:textId="77777777" w:rsidR="001D280A" w:rsidRPr="007D155D" w:rsidRDefault="001D280A" w:rsidP="000A3963">
      <w:pPr>
        <w:pStyle w:val="NoSpacing"/>
        <w:rPr>
          <w:rFonts w:ascii="Arial" w:hAnsi="Arial" w:cs="Arial"/>
          <w:i/>
          <w:sz w:val="20"/>
          <w:szCs w:val="20"/>
        </w:rPr>
      </w:pPr>
      <w:r w:rsidRPr="007D155D">
        <w:rPr>
          <w:rFonts w:ascii="Arial" w:hAnsi="Arial" w:cs="Arial"/>
          <w:i/>
          <w:sz w:val="20"/>
          <w:szCs w:val="20"/>
        </w:rPr>
        <w:t>• Capillary or arterial (not umbilical cord) base deficit ≥12 mmol/L</w:t>
      </w:r>
    </w:p>
    <w:p w14:paraId="35AF68B9" w14:textId="77777777" w:rsidR="001D280A" w:rsidRDefault="001D280A" w:rsidP="000A3963">
      <w:pPr>
        <w:pStyle w:val="FootnoteText"/>
      </w:pPr>
    </w:p>
  </w:footnote>
  <w:footnote w:id="3">
    <w:p w14:paraId="255140E6" w14:textId="77777777" w:rsidR="001D280A" w:rsidRDefault="001D280A" w:rsidP="000A3963">
      <w:pPr>
        <w:pStyle w:val="FootnoteText"/>
      </w:pPr>
      <w:r>
        <w:rPr>
          <w:rStyle w:val="FootnoteReference"/>
        </w:rPr>
        <w:footnoteRef/>
      </w:r>
      <w:r>
        <w:t xml:space="preserve"> </w:t>
      </w:r>
      <w:r w:rsidRPr="005C635A">
        <w:rPr>
          <w:i/>
        </w:rPr>
        <w:t>http://www.cdc.gov/nchs/icd/icd9cm_addenda_guidelines.htm</w:t>
      </w:r>
    </w:p>
  </w:footnote>
  <w:footnote w:id="4">
    <w:p w14:paraId="39337A2B" w14:textId="77777777" w:rsidR="001D280A" w:rsidRPr="00B56DD9" w:rsidRDefault="001D280A" w:rsidP="000A3963">
      <w:pPr>
        <w:rPr>
          <w:rFonts w:ascii="Calibri" w:hAnsi="Calibri"/>
          <w:sz w:val="24"/>
          <w:lang w:val="en"/>
        </w:rPr>
      </w:pPr>
      <w:r>
        <w:rPr>
          <w:rStyle w:val="FootnoteReference"/>
        </w:rPr>
        <w:footnoteRef/>
      </w:r>
      <w:r>
        <w:t xml:space="preserve"> </w:t>
      </w:r>
      <w:hyperlink r:id="rId2" w:history="1">
        <w:r w:rsidRPr="008013B3">
          <w:rPr>
            <w:rStyle w:val="Hyperlink"/>
            <w:rFonts w:ascii="Calibri" w:hAnsi="Calibri"/>
            <w:i/>
            <w:sz w:val="20"/>
            <w:szCs w:val="20"/>
            <w:lang w:val="en"/>
          </w:rPr>
          <w:t>http://nccc.uow.edu.au/index.html</w:t>
        </w:r>
      </w:hyperlink>
    </w:p>
    <w:p w14:paraId="06E28975" w14:textId="77777777" w:rsidR="001D280A" w:rsidRDefault="001D280A" w:rsidP="000A3963">
      <w:pPr>
        <w:pStyle w:val="FootnoteText"/>
      </w:pPr>
    </w:p>
  </w:footnote>
  <w:footnote w:id="5">
    <w:p w14:paraId="3BC00C12" w14:textId="77777777" w:rsidR="001D280A" w:rsidRPr="00E707CE" w:rsidRDefault="001D280A" w:rsidP="000A3963">
      <w:pPr>
        <w:rPr>
          <w:rFonts w:ascii="Calibri" w:hAnsi="Calibri"/>
          <w:i/>
          <w:sz w:val="20"/>
          <w:szCs w:val="20"/>
          <w:lang w:val="en"/>
        </w:rPr>
      </w:pPr>
      <w:r>
        <w:rPr>
          <w:rStyle w:val="FootnoteReference"/>
        </w:rPr>
        <w:footnoteRef/>
      </w:r>
      <w:r>
        <w:t xml:space="preserve"> </w:t>
      </w:r>
      <w:hyperlink r:id="rId3" w:history="1">
        <w:r w:rsidRPr="00E707CE">
          <w:rPr>
            <w:rStyle w:val="Hyperlink"/>
            <w:rFonts w:ascii="Calibri" w:hAnsi="Calibri"/>
            <w:i/>
            <w:sz w:val="20"/>
            <w:szCs w:val="20"/>
            <w:lang w:val="en"/>
          </w:rPr>
          <w:t>http://www.esri.ie/health_information/hipe/clinical_coding/irish_coding_standards/</w:t>
        </w:r>
      </w:hyperlink>
    </w:p>
    <w:p w14:paraId="519BDBB7" w14:textId="77777777" w:rsidR="001D280A" w:rsidRDefault="001D280A" w:rsidP="000A3963">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57A64" w14:textId="77777777" w:rsidR="001D280A" w:rsidRDefault="001D280A" w:rsidP="00505013">
    <w:pPr>
      <w:pStyle w:val="Header"/>
      <w:spacing w:after="1500"/>
      <w:ind w:right="130"/>
      <w:jc w:val="right"/>
    </w:pPr>
    <w:r>
      <w:rPr>
        <w:noProof/>
        <w:lang w:eastAsia="en-US"/>
      </w:rPr>
      <w:drawing>
        <wp:inline distT="0" distB="0" distL="0" distR="0" wp14:anchorId="78348E29" wp14:editId="133EA43F">
          <wp:extent cx="4724400" cy="9982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t="22673" r="6697" b="7986"/>
                  <a:stretch>
                    <a:fillRect/>
                  </a:stretch>
                </pic:blipFill>
                <pic:spPr bwMode="auto">
                  <a:xfrm>
                    <a:off x="0" y="0"/>
                    <a:ext cx="4724400" cy="99822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36685" w14:textId="77777777" w:rsidR="001D280A" w:rsidRDefault="001D280A" w:rsidP="00FF5795">
    <w:pPr>
      <w:pStyle w:val="Header"/>
      <w:ind w:right="130"/>
      <w:jc w:val="right"/>
    </w:pPr>
    <w:r>
      <w:rPr>
        <w:noProof/>
        <w:lang w:eastAsia="en-US"/>
      </w:rPr>
      <w:drawing>
        <wp:inline distT="0" distB="0" distL="0" distR="0" wp14:anchorId="652FC759" wp14:editId="74FF7F97">
          <wp:extent cx="4724400" cy="9982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t="22673" r="6697" b="7986"/>
                  <a:stretch>
                    <a:fillRect/>
                  </a:stretch>
                </pic:blipFill>
                <pic:spPr bwMode="auto">
                  <a:xfrm>
                    <a:off x="0" y="0"/>
                    <a:ext cx="4724400" cy="998220"/>
                  </a:xfrm>
                  <a:prstGeom prst="rect">
                    <a:avLst/>
                  </a:prstGeom>
                  <a:noFill/>
                  <a:ln w="9525">
                    <a:noFill/>
                    <a:miter lim="800000"/>
                    <a:headEnd/>
                    <a:tailEnd/>
                  </a:ln>
                </pic:spPr>
              </pic:pic>
            </a:graphicData>
          </a:graphic>
        </wp:inline>
      </w:drawing>
    </w:r>
  </w:p>
  <w:p w14:paraId="1490D45C" w14:textId="77777777" w:rsidR="001D280A" w:rsidRPr="00FF5795" w:rsidRDefault="001D280A" w:rsidP="00046E57">
    <w:pPr>
      <w:pStyle w:val="Header"/>
      <w:spacing w:after="2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64CE8" w14:textId="77777777" w:rsidR="001D280A" w:rsidRPr="00F9063A" w:rsidRDefault="001D280A" w:rsidP="00F9063A">
    <w:pPr>
      <w:pStyle w:val="Header"/>
      <w:ind w:right="130"/>
      <w:jc w:val="right"/>
    </w:pPr>
    <w:r>
      <w:rPr>
        <w:noProof/>
        <w:lang w:eastAsia="en-US"/>
      </w:rPr>
      <w:drawing>
        <wp:inline distT="0" distB="0" distL="0" distR="0" wp14:anchorId="08CEB108" wp14:editId="7C6A260B">
          <wp:extent cx="4724400" cy="9982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t="22673" r="6697" b="7986"/>
                  <a:stretch>
                    <a:fillRect/>
                  </a:stretch>
                </pic:blipFill>
                <pic:spPr bwMode="auto">
                  <a:xfrm>
                    <a:off x="0" y="0"/>
                    <a:ext cx="4724400" cy="998220"/>
                  </a:xfrm>
                  <a:prstGeom prst="rect">
                    <a:avLst/>
                  </a:prstGeom>
                  <a:noFill/>
                  <a:ln w="9525">
                    <a:noFill/>
                    <a:miter lim="800000"/>
                    <a:headEnd/>
                    <a:tailEnd/>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90C80" w14:textId="77777777" w:rsidR="001D280A" w:rsidRPr="00755FF8" w:rsidRDefault="001D280A" w:rsidP="00F9063A">
    <w:pPr>
      <w:pStyle w:val="Header"/>
      <w:spacing w:after="1500"/>
      <w:ind w:right="130"/>
      <w:jc w:val="right"/>
      <w:rPr>
        <w:noProo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7AFE0" w14:textId="77777777" w:rsidR="001D280A" w:rsidRPr="00E87BDC" w:rsidRDefault="001D280A" w:rsidP="00505013">
    <w:pPr>
      <w:pStyle w:val="Header"/>
      <w:spacing w:after="1500"/>
      <w:ind w:right="130"/>
      <w:jc w:val="right"/>
    </w:pPr>
  </w:p>
  <w:p w14:paraId="5B02FB5E" w14:textId="77777777" w:rsidR="001D280A" w:rsidRPr="00E87BDC" w:rsidRDefault="001D280A" w:rsidP="00D32C87">
    <w:pPr>
      <w:pStyle w:val="MinimizeParagrap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20936" w14:textId="77777777" w:rsidR="001D280A" w:rsidRPr="00FF5795" w:rsidRDefault="001D280A" w:rsidP="00615F50">
    <w:pPr>
      <w:pStyle w:val="Header"/>
      <w:ind w:right="13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BD2"/>
    <w:multiLevelType w:val="hybridMultilevel"/>
    <w:tmpl w:val="B550764E"/>
    <w:lvl w:ilvl="0" w:tplc="51B60B92">
      <w:start w:val="1"/>
      <w:numFmt w:val="bullet"/>
      <w:lvlText w:val="R"/>
      <w:lvlJc w:val="left"/>
      <w:pPr>
        <w:ind w:left="2019" w:hanging="360"/>
      </w:pPr>
      <w:rPr>
        <w:rFonts w:ascii="Wingdings 2" w:hAnsi="Wingdings 2" w:hint="default"/>
      </w:rPr>
    </w:lvl>
    <w:lvl w:ilvl="1" w:tplc="04090003" w:tentative="1">
      <w:start w:val="1"/>
      <w:numFmt w:val="bullet"/>
      <w:lvlText w:val="o"/>
      <w:lvlJc w:val="left"/>
      <w:pPr>
        <w:ind w:left="2739" w:hanging="360"/>
      </w:pPr>
      <w:rPr>
        <w:rFonts w:ascii="Courier New" w:hAnsi="Courier New" w:cs="Courier New" w:hint="default"/>
      </w:rPr>
    </w:lvl>
    <w:lvl w:ilvl="2" w:tplc="04090005" w:tentative="1">
      <w:start w:val="1"/>
      <w:numFmt w:val="bullet"/>
      <w:lvlText w:val=""/>
      <w:lvlJc w:val="left"/>
      <w:pPr>
        <w:ind w:left="3459" w:hanging="360"/>
      </w:pPr>
      <w:rPr>
        <w:rFonts w:ascii="Wingdings" w:hAnsi="Wingdings" w:hint="default"/>
      </w:rPr>
    </w:lvl>
    <w:lvl w:ilvl="3" w:tplc="04090001" w:tentative="1">
      <w:start w:val="1"/>
      <w:numFmt w:val="bullet"/>
      <w:lvlText w:val=""/>
      <w:lvlJc w:val="left"/>
      <w:pPr>
        <w:ind w:left="4179" w:hanging="360"/>
      </w:pPr>
      <w:rPr>
        <w:rFonts w:ascii="Symbol" w:hAnsi="Symbol" w:hint="default"/>
      </w:rPr>
    </w:lvl>
    <w:lvl w:ilvl="4" w:tplc="04090003" w:tentative="1">
      <w:start w:val="1"/>
      <w:numFmt w:val="bullet"/>
      <w:lvlText w:val="o"/>
      <w:lvlJc w:val="left"/>
      <w:pPr>
        <w:ind w:left="4899" w:hanging="360"/>
      </w:pPr>
      <w:rPr>
        <w:rFonts w:ascii="Courier New" w:hAnsi="Courier New" w:cs="Courier New" w:hint="default"/>
      </w:rPr>
    </w:lvl>
    <w:lvl w:ilvl="5" w:tplc="04090005" w:tentative="1">
      <w:start w:val="1"/>
      <w:numFmt w:val="bullet"/>
      <w:lvlText w:val=""/>
      <w:lvlJc w:val="left"/>
      <w:pPr>
        <w:ind w:left="5619" w:hanging="360"/>
      </w:pPr>
      <w:rPr>
        <w:rFonts w:ascii="Wingdings" w:hAnsi="Wingdings" w:hint="default"/>
      </w:rPr>
    </w:lvl>
    <w:lvl w:ilvl="6" w:tplc="04090001" w:tentative="1">
      <w:start w:val="1"/>
      <w:numFmt w:val="bullet"/>
      <w:lvlText w:val=""/>
      <w:lvlJc w:val="left"/>
      <w:pPr>
        <w:ind w:left="6339" w:hanging="360"/>
      </w:pPr>
      <w:rPr>
        <w:rFonts w:ascii="Symbol" w:hAnsi="Symbol" w:hint="default"/>
      </w:rPr>
    </w:lvl>
    <w:lvl w:ilvl="7" w:tplc="04090003" w:tentative="1">
      <w:start w:val="1"/>
      <w:numFmt w:val="bullet"/>
      <w:lvlText w:val="o"/>
      <w:lvlJc w:val="left"/>
      <w:pPr>
        <w:ind w:left="7059" w:hanging="360"/>
      </w:pPr>
      <w:rPr>
        <w:rFonts w:ascii="Courier New" w:hAnsi="Courier New" w:cs="Courier New" w:hint="default"/>
      </w:rPr>
    </w:lvl>
    <w:lvl w:ilvl="8" w:tplc="04090005" w:tentative="1">
      <w:start w:val="1"/>
      <w:numFmt w:val="bullet"/>
      <w:lvlText w:val=""/>
      <w:lvlJc w:val="left"/>
      <w:pPr>
        <w:ind w:left="7779" w:hanging="360"/>
      </w:pPr>
      <w:rPr>
        <w:rFonts w:ascii="Wingdings" w:hAnsi="Wingdings" w:hint="default"/>
      </w:rPr>
    </w:lvl>
  </w:abstractNum>
  <w:abstractNum w:abstractNumId="1">
    <w:nsid w:val="017C10E5"/>
    <w:multiLevelType w:val="multilevel"/>
    <w:tmpl w:val="78F24116"/>
    <w:styleLink w:val="Style2"/>
    <w:lvl w:ilvl="0">
      <w:start w:val="4"/>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01B768A0"/>
    <w:multiLevelType w:val="hybridMultilevel"/>
    <w:tmpl w:val="41D64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5F1CA0"/>
    <w:multiLevelType w:val="hybridMultilevel"/>
    <w:tmpl w:val="010C9F1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96816DB"/>
    <w:multiLevelType w:val="hybridMultilevel"/>
    <w:tmpl w:val="FF0871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53208"/>
    <w:multiLevelType w:val="hybridMultilevel"/>
    <w:tmpl w:val="99D2A2C2"/>
    <w:lvl w:ilvl="0" w:tplc="968AD78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CB245AD"/>
    <w:multiLevelType w:val="hybridMultilevel"/>
    <w:tmpl w:val="2CC26432"/>
    <w:lvl w:ilvl="0" w:tplc="A048815C">
      <w:start w:val="8"/>
      <w:numFmt w:val="decimal"/>
      <w:lvlText w:val="%1"/>
      <w:lvlJc w:val="left"/>
      <w:pPr>
        <w:ind w:left="3328" w:hanging="360"/>
      </w:pPr>
      <w:rPr>
        <w:rFonts w:hint="defaul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nsid w:val="0D7866C5"/>
    <w:multiLevelType w:val="hybridMultilevel"/>
    <w:tmpl w:val="CB8C4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456CC5"/>
    <w:multiLevelType w:val="hybridMultilevel"/>
    <w:tmpl w:val="B4E8A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466692"/>
    <w:multiLevelType w:val="hybridMultilevel"/>
    <w:tmpl w:val="6FAE0A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4924F75"/>
    <w:multiLevelType w:val="multilevel"/>
    <w:tmpl w:val="B4300AE0"/>
    <w:lvl w:ilvl="0">
      <w:start w:val="2"/>
      <w:numFmt w:val="decimal"/>
      <w:lvlText w:val="%1."/>
      <w:lvlJc w:val="left"/>
      <w:pPr>
        <w:ind w:left="360" w:hanging="360"/>
      </w:pPr>
      <w:rPr>
        <w:rFonts w:hint="default"/>
      </w:rPr>
    </w:lvl>
    <w:lvl w:ilvl="1">
      <w:start w:val="1"/>
      <w:numFmt w:val="decimal"/>
      <w:pStyle w:val="ListParagraph"/>
      <w:lvlText w:val="%1.%2."/>
      <w:lvlJc w:val="left"/>
      <w:pPr>
        <w:ind w:left="792" w:hanging="432"/>
      </w:pPr>
      <w:rPr>
        <w:rFonts w:ascii="Arial"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6270F68"/>
    <w:multiLevelType w:val="hybridMultilevel"/>
    <w:tmpl w:val="010C9F1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178B67A2"/>
    <w:multiLevelType w:val="multilevel"/>
    <w:tmpl w:val="0114BD08"/>
    <w:styleLink w:val="Style1"/>
    <w:lvl w:ilvl="0">
      <w:start w:val="4"/>
      <w:numFmt w:val="decimal"/>
      <w:lvlText w:val="%1."/>
      <w:lvlJc w:val="left"/>
      <w:pPr>
        <w:tabs>
          <w:tab w:val="num" w:pos="432"/>
        </w:tabs>
        <w:ind w:left="360" w:firstLine="72"/>
      </w:pPr>
      <w:rPr>
        <w:rFonts w:cs="Times New Roman" w:hint="default"/>
      </w:rPr>
    </w:lvl>
    <w:lvl w:ilvl="1">
      <w:start w:val="1"/>
      <w:numFmt w:val="decimal"/>
      <w:lvlText w:val="%1.%2."/>
      <w:lvlJc w:val="left"/>
      <w:pPr>
        <w:tabs>
          <w:tab w:val="num" w:pos="864"/>
        </w:tabs>
        <w:ind w:left="792" w:firstLine="72"/>
      </w:pPr>
      <w:rPr>
        <w:rFonts w:cs="Times New Roman" w:hint="default"/>
      </w:rPr>
    </w:lvl>
    <w:lvl w:ilvl="2">
      <w:start w:val="1"/>
      <w:numFmt w:val="decimal"/>
      <w:lvlText w:val="%1.%2.%3."/>
      <w:lvlJc w:val="left"/>
      <w:pPr>
        <w:tabs>
          <w:tab w:val="num" w:pos="1296"/>
        </w:tabs>
        <w:ind w:left="1224" w:firstLine="72"/>
      </w:pPr>
      <w:rPr>
        <w:rFonts w:cs="Times New Roman" w:hint="default"/>
      </w:rPr>
    </w:lvl>
    <w:lvl w:ilvl="3">
      <w:start w:val="1"/>
      <w:numFmt w:val="decimal"/>
      <w:lvlText w:val="%1.%2.%3.%4."/>
      <w:lvlJc w:val="left"/>
      <w:pPr>
        <w:tabs>
          <w:tab w:val="num" w:pos="1728"/>
        </w:tabs>
        <w:ind w:left="1656" w:firstLine="72"/>
      </w:pPr>
      <w:rPr>
        <w:rFonts w:cs="Times New Roman" w:hint="default"/>
      </w:rPr>
    </w:lvl>
    <w:lvl w:ilvl="4">
      <w:start w:val="1"/>
      <w:numFmt w:val="decimal"/>
      <w:lvlText w:val="%1.%2.%3.%4.%5."/>
      <w:lvlJc w:val="left"/>
      <w:pPr>
        <w:tabs>
          <w:tab w:val="num" w:pos="2160"/>
        </w:tabs>
        <w:ind w:left="2088" w:firstLine="72"/>
      </w:pPr>
      <w:rPr>
        <w:rFonts w:cs="Times New Roman" w:hint="default"/>
      </w:rPr>
    </w:lvl>
    <w:lvl w:ilvl="5">
      <w:start w:val="1"/>
      <w:numFmt w:val="decimal"/>
      <w:lvlText w:val="%1.%2.%3.%4.%5.%6."/>
      <w:lvlJc w:val="left"/>
      <w:pPr>
        <w:tabs>
          <w:tab w:val="num" w:pos="2592"/>
        </w:tabs>
        <w:ind w:left="2520" w:firstLine="72"/>
      </w:pPr>
      <w:rPr>
        <w:rFonts w:cs="Times New Roman" w:hint="default"/>
      </w:rPr>
    </w:lvl>
    <w:lvl w:ilvl="6">
      <w:start w:val="1"/>
      <w:numFmt w:val="decimal"/>
      <w:lvlText w:val="%1.%2.%3.%4.%5.%6.%7."/>
      <w:lvlJc w:val="left"/>
      <w:pPr>
        <w:tabs>
          <w:tab w:val="num" w:pos="3024"/>
        </w:tabs>
        <w:ind w:left="2952" w:firstLine="72"/>
      </w:pPr>
      <w:rPr>
        <w:rFonts w:cs="Times New Roman" w:hint="default"/>
      </w:rPr>
    </w:lvl>
    <w:lvl w:ilvl="7">
      <w:start w:val="1"/>
      <w:numFmt w:val="decimal"/>
      <w:lvlText w:val="%1.%2.%3.%4.%5.%6.%7.%8."/>
      <w:lvlJc w:val="left"/>
      <w:pPr>
        <w:tabs>
          <w:tab w:val="num" w:pos="3456"/>
        </w:tabs>
        <w:ind w:left="3384" w:firstLine="72"/>
      </w:pPr>
      <w:rPr>
        <w:rFonts w:cs="Times New Roman" w:hint="default"/>
      </w:rPr>
    </w:lvl>
    <w:lvl w:ilvl="8">
      <w:start w:val="1"/>
      <w:numFmt w:val="decimal"/>
      <w:lvlText w:val="%1.%2.%3.%4.%5.%6.%7.%8.%9."/>
      <w:lvlJc w:val="left"/>
      <w:pPr>
        <w:tabs>
          <w:tab w:val="num" w:pos="3888"/>
        </w:tabs>
        <w:ind w:left="3816" w:firstLine="72"/>
      </w:pPr>
      <w:rPr>
        <w:rFonts w:cs="Times New Roman" w:hint="default"/>
      </w:rPr>
    </w:lvl>
  </w:abstractNum>
  <w:abstractNum w:abstractNumId="13">
    <w:nsid w:val="1A486D42"/>
    <w:multiLevelType w:val="hybridMultilevel"/>
    <w:tmpl w:val="BC942F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A5608AB"/>
    <w:multiLevelType w:val="hybridMultilevel"/>
    <w:tmpl w:val="7012F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691967"/>
    <w:multiLevelType w:val="multilevel"/>
    <w:tmpl w:val="9462E5C4"/>
    <w:lvl w:ilvl="0">
      <w:start w:val="1"/>
      <w:numFmt w:val="decimalZero"/>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660FB8"/>
    <w:multiLevelType w:val="hybridMultilevel"/>
    <w:tmpl w:val="6C0A2D66"/>
    <w:lvl w:ilvl="0" w:tplc="D200EF50">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D865C53"/>
    <w:multiLevelType w:val="multilevel"/>
    <w:tmpl w:val="F76A4772"/>
    <w:lvl w:ilvl="0">
      <w:start w:val="9"/>
      <w:numFmt w:val="decimal"/>
      <w:lvlText w:val="%1."/>
      <w:lvlJc w:val="left"/>
      <w:pPr>
        <w:ind w:left="360" w:hanging="360"/>
      </w:pPr>
      <w:rPr>
        <w:rFonts w:hint="default"/>
      </w:rPr>
    </w:lvl>
    <w:lvl w:ilvl="1">
      <w:start w:val="1"/>
      <w:numFmt w:val="decimal"/>
      <w:lvlText w:val="%1.%2."/>
      <w:lvlJc w:val="left"/>
      <w:pPr>
        <w:ind w:left="288" w:firstLine="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8D2DBE"/>
    <w:multiLevelType w:val="multilevel"/>
    <w:tmpl w:val="A7EA43A0"/>
    <w:styleLink w:val="Style4"/>
    <w:lvl w:ilvl="0">
      <w:start w:val="6"/>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hint="default"/>
      </w:rPr>
    </w:lvl>
    <w:lvl w:ilvl="2">
      <w:start w:val="1"/>
      <w:numFmt w:val="decimal"/>
      <w:lvlText w:val="%1.%2.%3."/>
      <w:lvlJc w:val="left"/>
      <w:pPr>
        <w:ind w:left="1584" w:hanging="504"/>
      </w:pPr>
      <w:rPr>
        <w:rFonts w:cs="Times New Roman" w:hint="default"/>
      </w:rPr>
    </w:lvl>
    <w:lvl w:ilvl="3">
      <w:start w:val="1"/>
      <w:numFmt w:val="decimal"/>
      <w:lvlText w:val="%1.%2.%3.%4."/>
      <w:lvlJc w:val="left"/>
      <w:pPr>
        <w:ind w:left="2088" w:hanging="648"/>
      </w:pPr>
      <w:rPr>
        <w:rFonts w:cs="Times New Roman" w:hint="default"/>
      </w:rPr>
    </w:lvl>
    <w:lvl w:ilvl="4">
      <w:start w:val="1"/>
      <w:numFmt w:val="decimal"/>
      <w:lvlText w:val="%1.%2.%3.%4.%5."/>
      <w:lvlJc w:val="left"/>
      <w:pPr>
        <w:ind w:left="2592" w:hanging="792"/>
      </w:pPr>
      <w:rPr>
        <w:rFonts w:cs="Times New Roman" w:hint="default"/>
      </w:rPr>
    </w:lvl>
    <w:lvl w:ilvl="5">
      <w:start w:val="1"/>
      <w:numFmt w:val="decimal"/>
      <w:lvlText w:val="%1.%2.%3.%4.%5.%6."/>
      <w:lvlJc w:val="left"/>
      <w:pPr>
        <w:ind w:left="3096" w:hanging="936"/>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104" w:hanging="1224"/>
      </w:pPr>
      <w:rPr>
        <w:rFonts w:cs="Times New Roman" w:hint="default"/>
      </w:rPr>
    </w:lvl>
    <w:lvl w:ilvl="8">
      <w:start w:val="1"/>
      <w:numFmt w:val="decimal"/>
      <w:lvlText w:val="%1.%2.%3.%4.%5.%6.%7.%8.%9."/>
      <w:lvlJc w:val="left"/>
      <w:pPr>
        <w:ind w:left="4680" w:hanging="1440"/>
      </w:pPr>
      <w:rPr>
        <w:rFonts w:cs="Times New Roman" w:hint="default"/>
      </w:rPr>
    </w:lvl>
  </w:abstractNum>
  <w:abstractNum w:abstractNumId="19">
    <w:nsid w:val="1F8A328F"/>
    <w:multiLevelType w:val="hybridMultilevel"/>
    <w:tmpl w:val="5FEA1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39016F5"/>
    <w:multiLevelType w:val="multilevel"/>
    <w:tmpl w:val="BB8ECDB4"/>
    <w:numStyleLink w:val="Style5"/>
  </w:abstractNum>
  <w:abstractNum w:abstractNumId="21">
    <w:nsid w:val="28DC37B1"/>
    <w:multiLevelType w:val="hybridMultilevel"/>
    <w:tmpl w:val="E350F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9972E6E"/>
    <w:multiLevelType w:val="hybridMultilevel"/>
    <w:tmpl w:val="E4D8D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4E3DC1"/>
    <w:multiLevelType w:val="hybridMultilevel"/>
    <w:tmpl w:val="C11A9D66"/>
    <w:lvl w:ilvl="0" w:tplc="51B60B92">
      <w:start w:val="1"/>
      <w:numFmt w:val="bullet"/>
      <w:lvlText w:val="R"/>
      <w:lvlJc w:val="left"/>
      <w:pPr>
        <w:ind w:left="2019" w:hanging="360"/>
      </w:pPr>
      <w:rPr>
        <w:rFonts w:ascii="Wingdings 2" w:hAnsi="Wingdings 2" w:hint="default"/>
      </w:rPr>
    </w:lvl>
    <w:lvl w:ilvl="1" w:tplc="04090003">
      <w:start w:val="1"/>
      <w:numFmt w:val="bullet"/>
      <w:lvlText w:val="o"/>
      <w:lvlJc w:val="left"/>
      <w:pPr>
        <w:ind w:left="2739" w:hanging="360"/>
      </w:pPr>
      <w:rPr>
        <w:rFonts w:ascii="Courier New" w:hAnsi="Courier New" w:cs="Courier New" w:hint="default"/>
      </w:rPr>
    </w:lvl>
    <w:lvl w:ilvl="2" w:tplc="04090005" w:tentative="1">
      <w:start w:val="1"/>
      <w:numFmt w:val="bullet"/>
      <w:lvlText w:val=""/>
      <w:lvlJc w:val="left"/>
      <w:pPr>
        <w:ind w:left="3459" w:hanging="360"/>
      </w:pPr>
      <w:rPr>
        <w:rFonts w:ascii="Wingdings" w:hAnsi="Wingdings" w:hint="default"/>
      </w:rPr>
    </w:lvl>
    <w:lvl w:ilvl="3" w:tplc="04090001" w:tentative="1">
      <w:start w:val="1"/>
      <w:numFmt w:val="bullet"/>
      <w:lvlText w:val=""/>
      <w:lvlJc w:val="left"/>
      <w:pPr>
        <w:ind w:left="4179" w:hanging="360"/>
      </w:pPr>
      <w:rPr>
        <w:rFonts w:ascii="Symbol" w:hAnsi="Symbol" w:hint="default"/>
      </w:rPr>
    </w:lvl>
    <w:lvl w:ilvl="4" w:tplc="04090003" w:tentative="1">
      <w:start w:val="1"/>
      <w:numFmt w:val="bullet"/>
      <w:lvlText w:val="o"/>
      <w:lvlJc w:val="left"/>
      <w:pPr>
        <w:ind w:left="4899" w:hanging="360"/>
      </w:pPr>
      <w:rPr>
        <w:rFonts w:ascii="Courier New" w:hAnsi="Courier New" w:cs="Courier New" w:hint="default"/>
      </w:rPr>
    </w:lvl>
    <w:lvl w:ilvl="5" w:tplc="04090005" w:tentative="1">
      <w:start w:val="1"/>
      <w:numFmt w:val="bullet"/>
      <w:lvlText w:val=""/>
      <w:lvlJc w:val="left"/>
      <w:pPr>
        <w:ind w:left="5619" w:hanging="360"/>
      </w:pPr>
      <w:rPr>
        <w:rFonts w:ascii="Wingdings" w:hAnsi="Wingdings" w:hint="default"/>
      </w:rPr>
    </w:lvl>
    <w:lvl w:ilvl="6" w:tplc="04090001" w:tentative="1">
      <w:start w:val="1"/>
      <w:numFmt w:val="bullet"/>
      <w:lvlText w:val=""/>
      <w:lvlJc w:val="left"/>
      <w:pPr>
        <w:ind w:left="6339" w:hanging="360"/>
      </w:pPr>
      <w:rPr>
        <w:rFonts w:ascii="Symbol" w:hAnsi="Symbol" w:hint="default"/>
      </w:rPr>
    </w:lvl>
    <w:lvl w:ilvl="7" w:tplc="04090003" w:tentative="1">
      <w:start w:val="1"/>
      <w:numFmt w:val="bullet"/>
      <w:lvlText w:val="o"/>
      <w:lvlJc w:val="left"/>
      <w:pPr>
        <w:ind w:left="7059" w:hanging="360"/>
      </w:pPr>
      <w:rPr>
        <w:rFonts w:ascii="Courier New" w:hAnsi="Courier New" w:cs="Courier New" w:hint="default"/>
      </w:rPr>
    </w:lvl>
    <w:lvl w:ilvl="8" w:tplc="04090005" w:tentative="1">
      <w:start w:val="1"/>
      <w:numFmt w:val="bullet"/>
      <w:lvlText w:val=""/>
      <w:lvlJc w:val="left"/>
      <w:pPr>
        <w:ind w:left="7779" w:hanging="360"/>
      </w:pPr>
      <w:rPr>
        <w:rFonts w:ascii="Wingdings" w:hAnsi="Wingdings" w:hint="default"/>
      </w:rPr>
    </w:lvl>
  </w:abstractNum>
  <w:abstractNum w:abstractNumId="24">
    <w:nsid w:val="33A8697F"/>
    <w:multiLevelType w:val="hybridMultilevel"/>
    <w:tmpl w:val="E0EC5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BD125E"/>
    <w:multiLevelType w:val="multilevel"/>
    <w:tmpl w:val="D8D86E64"/>
    <w:styleLink w:val="Style3"/>
    <w:lvl w:ilvl="0">
      <w:start w:val="6"/>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3C1B0863"/>
    <w:multiLevelType w:val="multilevel"/>
    <w:tmpl w:val="1780CEC8"/>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2481857"/>
    <w:multiLevelType w:val="multilevel"/>
    <w:tmpl w:val="DE2CE1FC"/>
    <w:lvl w:ilvl="0">
      <w:start w:val="4"/>
      <w:numFmt w:val="decimal"/>
      <w:lvlText w:val="%1."/>
      <w:lvlJc w:val="left"/>
      <w:pPr>
        <w:tabs>
          <w:tab w:val="num" w:pos="360"/>
        </w:tabs>
        <w:ind w:left="360" w:hanging="360"/>
      </w:pPr>
      <w:rPr>
        <w:rFonts w:cs="Times New Roman" w:hint="default"/>
      </w:rPr>
    </w:lvl>
    <w:lvl w:ilvl="1">
      <w:start w:val="4"/>
      <w:numFmt w:val="decimal"/>
      <w:lvlText w:val="%1.%2."/>
      <w:lvlJc w:val="left"/>
      <w:pPr>
        <w:tabs>
          <w:tab w:val="num" w:pos="792"/>
        </w:tabs>
        <w:ind w:left="792" w:hanging="432"/>
      </w:pPr>
      <w:rPr>
        <w:rFonts w:cs="Times New Roman" w:hint="default"/>
      </w:rPr>
    </w:lvl>
    <w:lvl w:ilvl="2">
      <w:start w:val="1"/>
      <w:numFmt w:val="decimal"/>
      <w:lvlText w:val="%1.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28">
    <w:nsid w:val="48E114AB"/>
    <w:multiLevelType w:val="multilevel"/>
    <w:tmpl w:val="552290F8"/>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080" w:hanging="360"/>
      </w:pPr>
      <w:rPr>
        <w:rFonts w:cs="Times New Roman" w:hint="default"/>
      </w:rPr>
    </w:lvl>
    <w:lvl w:ilvl="3">
      <w:start w:val="1"/>
      <w:numFmt w:val="decimal"/>
      <w:lvlText w:val="%1.%2.%3.%4."/>
      <w:lvlJc w:val="left"/>
      <w:pPr>
        <w:ind w:left="1440" w:hanging="360"/>
      </w:pPr>
      <w:rPr>
        <w:rFonts w:cs="Times New Roman" w:hint="default"/>
      </w:rPr>
    </w:lvl>
    <w:lvl w:ilvl="4">
      <w:start w:val="1"/>
      <w:numFmt w:val="decimal"/>
      <w:lvlText w:val="%1.%2.%3.%4.%5."/>
      <w:lvlJc w:val="left"/>
      <w:pPr>
        <w:ind w:left="1800" w:hanging="360"/>
      </w:pPr>
      <w:rPr>
        <w:rFonts w:cs="Times New Roman" w:hint="default"/>
      </w:rPr>
    </w:lvl>
    <w:lvl w:ilvl="5">
      <w:start w:val="1"/>
      <w:numFmt w:val="decimal"/>
      <w:lvlText w:val="%1.%2.%3.%4.%5.%6."/>
      <w:lvlJc w:val="left"/>
      <w:pPr>
        <w:ind w:left="2160" w:hanging="360"/>
      </w:pPr>
      <w:rPr>
        <w:rFonts w:cs="Times New Roman" w:hint="default"/>
      </w:rPr>
    </w:lvl>
    <w:lvl w:ilvl="6">
      <w:start w:val="1"/>
      <w:numFmt w:val="decimal"/>
      <w:lvlText w:val="%1.%2.%3.%4.%5.%6.%7."/>
      <w:lvlJc w:val="left"/>
      <w:pPr>
        <w:ind w:left="2520" w:hanging="360"/>
      </w:pPr>
      <w:rPr>
        <w:rFonts w:cs="Times New Roman" w:hint="default"/>
      </w:rPr>
    </w:lvl>
    <w:lvl w:ilvl="7">
      <w:start w:val="1"/>
      <w:numFmt w:val="decimal"/>
      <w:lvlText w:val="%1.%2.%3.%4.%5.%6.%7.%8."/>
      <w:lvlJc w:val="left"/>
      <w:pPr>
        <w:ind w:left="2880" w:hanging="360"/>
      </w:pPr>
      <w:rPr>
        <w:rFonts w:cs="Times New Roman" w:hint="default"/>
      </w:rPr>
    </w:lvl>
    <w:lvl w:ilvl="8">
      <w:start w:val="1"/>
      <w:numFmt w:val="decimal"/>
      <w:lvlText w:val="%1.%2.%3.%4.%5.%6.%7.%8.%9."/>
      <w:lvlJc w:val="left"/>
      <w:pPr>
        <w:ind w:left="3240" w:hanging="360"/>
      </w:pPr>
      <w:rPr>
        <w:rFonts w:cs="Times New Roman" w:hint="default"/>
      </w:rPr>
    </w:lvl>
  </w:abstractNum>
  <w:abstractNum w:abstractNumId="29">
    <w:nsid w:val="497E2388"/>
    <w:multiLevelType w:val="hybridMultilevel"/>
    <w:tmpl w:val="924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099540B"/>
    <w:multiLevelType w:val="multilevel"/>
    <w:tmpl w:val="EFC61E4C"/>
    <w:lvl w:ilvl="0">
      <w:start w:val="5"/>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1">
    <w:nsid w:val="525B4455"/>
    <w:multiLevelType w:val="multilevel"/>
    <w:tmpl w:val="78F24116"/>
    <w:lvl w:ilvl="0">
      <w:start w:val="4"/>
      <w:numFmt w:val="decimal"/>
      <w:lvlText w:val="%1."/>
      <w:lvlJc w:val="left"/>
      <w:pPr>
        <w:ind w:left="360" w:hanging="360"/>
      </w:pPr>
      <w:rPr>
        <w:rFonts w:cs="Times New Roman" w:hint="default"/>
      </w:rPr>
    </w:lvl>
    <w:lvl w:ilvl="1">
      <w:start w:val="1"/>
      <w:numFmt w:val="decimal"/>
      <w:lvlText w:val="%1.%2."/>
      <w:lvlJc w:val="left"/>
      <w:pPr>
        <w:ind w:left="187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nsid w:val="568874F2"/>
    <w:multiLevelType w:val="hybridMultilevel"/>
    <w:tmpl w:val="0CA0C100"/>
    <w:lvl w:ilvl="0" w:tplc="C978770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C446360"/>
    <w:multiLevelType w:val="hybridMultilevel"/>
    <w:tmpl w:val="DF72A6EC"/>
    <w:lvl w:ilvl="0" w:tplc="580C3168">
      <w:start w:val="2"/>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602C3DF2"/>
    <w:multiLevelType w:val="hybridMultilevel"/>
    <w:tmpl w:val="CF9AE474"/>
    <w:lvl w:ilvl="0" w:tplc="FEEE80BA">
      <w:numFmt w:val="bullet"/>
      <w:lvlText w:val="-"/>
      <w:lvlJc w:val="left"/>
      <w:pPr>
        <w:ind w:left="1080" w:hanging="360"/>
      </w:pPr>
      <w:rPr>
        <w:rFonts w:ascii="Calibri" w:eastAsiaTheme="minorHAnsi" w:hAnsi="Calibri" w:cs="Arial-Bold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31B5CC9"/>
    <w:multiLevelType w:val="multilevel"/>
    <w:tmpl w:val="712040F0"/>
    <w:lvl w:ilvl="0">
      <w:start w:val="9"/>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645D07B1"/>
    <w:multiLevelType w:val="hybridMultilevel"/>
    <w:tmpl w:val="BAF49336"/>
    <w:lvl w:ilvl="0" w:tplc="8B6E72C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127C35"/>
    <w:multiLevelType w:val="hybridMultilevel"/>
    <w:tmpl w:val="1C66D430"/>
    <w:lvl w:ilvl="0" w:tplc="A0C65C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5425D0"/>
    <w:multiLevelType w:val="multilevel"/>
    <w:tmpl w:val="BB8ECDB4"/>
    <w:styleLink w:val="Style5"/>
    <w:lvl w:ilvl="0">
      <w:start w:val="7"/>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4873681"/>
    <w:multiLevelType w:val="hybridMultilevel"/>
    <w:tmpl w:val="85A0AE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7572744E"/>
    <w:multiLevelType w:val="hybridMultilevel"/>
    <w:tmpl w:val="010C9F1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1">
    <w:nsid w:val="7598176E"/>
    <w:multiLevelType w:val="multilevel"/>
    <w:tmpl w:val="CB5868D6"/>
    <w:lvl w:ilvl="0">
      <w:start w:val="6"/>
      <w:numFmt w:val="decimal"/>
      <w:lvlText w:val="%1."/>
      <w:lvlJc w:val="left"/>
      <w:pPr>
        <w:ind w:left="360" w:hanging="360"/>
      </w:pPr>
      <w:rPr>
        <w:rFonts w:hint="default"/>
      </w:rPr>
    </w:lvl>
    <w:lvl w:ilvl="1">
      <w:start w:val="1"/>
      <w:numFmt w:val="decimal"/>
      <w:suff w:val="nothing"/>
      <w:lvlText w:val="%1.%2."/>
      <w:lvlJc w:val="left"/>
      <w:pPr>
        <w:ind w:left="288" w:hanging="288"/>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A527637"/>
    <w:multiLevelType w:val="hybridMultilevel"/>
    <w:tmpl w:val="E78EF5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7A5D1FDC"/>
    <w:multiLevelType w:val="hybridMultilevel"/>
    <w:tmpl w:val="A6BC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B372CF"/>
    <w:multiLevelType w:val="hybridMultilevel"/>
    <w:tmpl w:val="D6147F10"/>
    <w:lvl w:ilvl="0" w:tplc="08090001">
      <w:start w:val="1"/>
      <w:numFmt w:val="bullet"/>
      <w:lvlText w:val=""/>
      <w:lvlJc w:val="left"/>
      <w:pPr>
        <w:ind w:left="720" w:hanging="360"/>
      </w:pPr>
      <w:rPr>
        <w:rFonts w:ascii="Symbol" w:hAnsi="Symbol" w:hint="default"/>
      </w:rPr>
    </w:lvl>
    <w:lvl w:ilvl="1" w:tplc="C3C85DD2">
      <w:numFmt w:val="bullet"/>
      <w:lvlText w:val="•"/>
      <w:lvlJc w:val="left"/>
      <w:pPr>
        <w:ind w:left="1440" w:hanging="360"/>
      </w:pPr>
      <w:rPr>
        <w:rFonts w:ascii="Calibri" w:eastAsiaTheme="minorHAnsi" w:hAnsi="Calibri" w:cs="Arial-BoldMT" w:hint="default"/>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F181F40"/>
    <w:multiLevelType w:val="hybridMultilevel"/>
    <w:tmpl w:val="0C8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28"/>
  </w:num>
  <w:num w:numId="4">
    <w:abstractNumId w:val="12"/>
  </w:num>
  <w:num w:numId="5">
    <w:abstractNumId w:val="31"/>
  </w:num>
  <w:num w:numId="6">
    <w:abstractNumId w:val="1"/>
  </w:num>
  <w:num w:numId="7">
    <w:abstractNumId w:val="30"/>
  </w:num>
  <w:num w:numId="8">
    <w:abstractNumId w:val="25"/>
  </w:num>
  <w:num w:numId="9">
    <w:abstractNumId w:val="18"/>
  </w:num>
  <w:num w:numId="10">
    <w:abstractNumId w:val="10"/>
  </w:num>
  <w:num w:numId="11">
    <w:abstractNumId w:val="35"/>
  </w:num>
  <w:num w:numId="12">
    <w:abstractNumId w:val="17"/>
  </w:num>
  <w:num w:numId="13">
    <w:abstractNumId w:val="41"/>
  </w:num>
  <w:num w:numId="14">
    <w:abstractNumId w:val="26"/>
  </w:num>
  <w:num w:numId="15">
    <w:abstractNumId w:val="22"/>
  </w:num>
  <w:num w:numId="16">
    <w:abstractNumId w:val="6"/>
  </w:num>
  <w:num w:numId="17">
    <w:abstractNumId w:val="20"/>
  </w:num>
  <w:num w:numId="18">
    <w:abstractNumId w:val="38"/>
  </w:num>
  <w:num w:numId="19">
    <w:abstractNumId w:val="0"/>
  </w:num>
  <w:num w:numId="20">
    <w:abstractNumId w:val="23"/>
  </w:num>
  <w:num w:numId="21">
    <w:abstractNumId w:val="45"/>
  </w:num>
  <w:num w:numId="22">
    <w:abstractNumId w:val="39"/>
  </w:num>
  <w:num w:numId="23">
    <w:abstractNumId w:val="24"/>
  </w:num>
  <w:num w:numId="24">
    <w:abstractNumId w:val="37"/>
  </w:num>
  <w:num w:numId="25">
    <w:abstractNumId w:val="32"/>
  </w:num>
  <w:num w:numId="26">
    <w:abstractNumId w:val="33"/>
  </w:num>
  <w:num w:numId="27">
    <w:abstractNumId w:val="19"/>
  </w:num>
  <w:num w:numId="28">
    <w:abstractNumId w:val="5"/>
  </w:num>
  <w:num w:numId="29">
    <w:abstractNumId w:val="4"/>
  </w:num>
  <w:num w:numId="30">
    <w:abstractNumId w:val="40"/>
  </w:num>
  <w:num w:numId="31">
    <w:abstractNumId w:val="14"/>
  </w:num>
  <w:num w:numId="32">
    <w:abstractNumId w:val="8"/>
  </w:num>
  <w:num w:numId="33">
    <w:abstractNumId w:val="44"/>
  </w:num>
  <w:num w:numId="34">
    <w:abstractNumId w:val="43"/>
  </w:num>
  <w:num w:numId="35">
    <w:abstractNumId w:val="34"/>
  </w:num>
  <w:num w:numId="36">
    <w:abstractNumId w:val="21"/>
  </w:num>
  <w:num w:numId="37">
    <w:abstractNumId w:val="13"/>
  </w:num>
  <w:num w:numId="38">
    <w:abstractNumId w:val="11"/>
  </w:num>
  <w:num w:numId="39">
    <w:abstractNumId w:val="3"/>
  </w:num>
  <w:num w:numId="40">
    <w:abstractNumId w:val="36"/>
  </w:num>
  <w:num w:numId="41">
    <w:abstractNumId w:val="16"/>
  </w:num>
  <w:num w:numId="42">
    <w:abstractNumId w:val="29"/>
  </w:num>
  <w:num w:numId="43">
    <w:abstractNumId w:val="15"/>
  </w:num>
  <w:num w:numId="44">
    <w:abstractNumId w:val="42"/>
  </w:num>
  <w:num w:numId="45">
    <w:abstractNumId w:val="9"/>
  </w:num>
  <w:num w:numId="4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F13"/>
    <w:rsid w:val="000007D1"/>
    <w:rsid w:val="000012BB"/>
    <w:rsid w:val="00001435"/>
    <w:rsid w:val="00003774"/>
    <w:rsid w:val="00006AAA"/>
    <w:rsid w:val="00007103"/>
    <w:rsid w:val="000116AA"/>
    <w:rsid w:val="00011AFB"/>
    <w:rsid w:val="00011FF2"/>
    <w:rsid w:val="000130B1"/>
    <w:rsid w:val="000163C6"/>
    <w:rsid w:val="00016A1C"/>
    <w:rsid w:val="00020CE2"/>
    <w:rsid w:val="0002163C"/>
    <w:rsid w:val="000237E8"/>
    <w:rsid w:val="00025225"/>
    <w:rsid w:val="00025318"/>
    <w:rsid w:val="000270C0"/>
    <w:rsid w:val="00030899"/>
    <w:rsid w:val="00031E30"/>
    <w:rsid w:val="00033683"/>
    <w:rsid w:val="000359CE"/>
    <w:rsid w:val="000400E2"/>
    <w:rsid w:val="00043561"/>
    <w:rsid w:val="00043B35"/>
    <w:rsid w:val="0004428C"/>
    <w:rsid w:val="00044818"/>
    <w:rsid w:val="00044D76"/>
    <w:rsid w:val="00046384"/>
    <w:rsid w:val="00046E57"/>
    <w:rsid w:val="000470B3"/>
    <w:rsid w:val="00047ED4"/>
    <w:rsid w:val="00050FD9"/>
    <w:rsid w:val="00051AD9"/>
    <w:rsid w:val="000530BA"/>
    <w:rsid w:val="0005366A"/>
    <w:rsid w:val="00054CE6"/>
    <w:rsid w:val="00054FBA"/>
    <w:rsid w:val="0005546A"/>
    <w:rsid w:val="00055886"/>
    <w:rsid w:val="00055CC4"/>
    <w:rsid w:val="000577A8"/>
    <w:rsid w:val="000578E3"/>
    <w:rsid w:val="0006029C"/>
    <w:rsid w:val="00060F70"/>
    <w:rsid w:val="00062C40"/>
    <w:rsid w:val="00062FE3"/>
    <w:rsid w:val="000643C3"/>
    <w:rsid w:val="00064E7B"/>
    <w:rsid w:val="0006551F"/>
    <w:rsid w:val="0006597E"/>
    <w:rsid w:val="00065E55"/>
    <w:rsid w:val="00066690"/>
    <w:rsid w:val="00066933"/>
    <w:rsid w:val="000676F5"/>
    <w:rsid w:val="00070751"/>
    <w:rsid w:val="000708DB"/>
    <w:rsid w:val="000716BE"/>
    <w:rsid w:val="00071744"/>
    <w:rsid w:val="00071B55"/>
    <w:rsid w:val="00072303"/>
    <w:rsid w:val="00072524"/>
    <w:rsid w:val="000732E4"/>
    <w:rsid w:val="000745AF"/>
    <w:rsid w:val="0007728C"/>
    <w:rsid w:val="00077D84"/>
    <w:rsid w:val="00080195"/>
    <w:rsid w:val="00081F8B"/>
    <w:rsid w:val="00083646"/>
    <w:rsid w:val="00083ECA"/>
    <w:rsid w:val="0008672E"/>
    <w:rsid w:val="00086868"/>
    <w:rsid w:val="00090840"/>
    <w:rsid w:val="00090856"/>
    <w:rsid w:val="00090DD6"/>
    <w:rsid w:val="0009222B"/>
    <w:rsid w:val="000931B8"/>
    <w:rsid w:val="0009350F"/>
    <w:rsid w:val="000A1F42"/>
    <w:rsid w:val="000A3963"/>
    <w:rsid w:val="000A39C7"/>
    <w:rsid w:val="000A69A1"/>
    <w:rsid w:val="000A7F94"/>
    <w:rsid w:val="000B10EB"/>
    <w:rsid w:val="000B191E"/>
    <w:rsid w:val="000B265C"/>
    <w:rsid w:val="000B70DE"/>
    <w:rsid w:val="000C07EF"/>
    <w:rsid w:val="000C20AD"/>
    <w:rsid w:val="000C473E"/>
    <w:rsid w:val="000C47E6"/>
    <w:rsid w:val="000C4946"/>
    <w:rsid w:val="000C4AD1"/>
    <w:rsid w:val="000C61A3"/>
    <w:rsid w:val="000C6419"/>
    <w:rsid w:val="000C69B4"/>
    <w:rsid w:val="000D04AA"/>
    <w:rsid w:val="000D0CAC"/>
    <w:rsid w:val="000D1D2C"/>
    <w:rsid w:val="000D1F1D"/>
    <w:rsid w:val="000D3E98"/>
    <w:rsid w:val="000D48B6"/>
    <w:rsid w:val="000D6FA5"/>
    <w:rsid w:val="000D7227"/>
    <w:rsid w:val="000D7D19"/>
    <w:rsid w:val="000E0259"/>
    <w:rsid w:val="000E36A0"/>
    <w:rsid w:val="000E3E39"/>
    <w:rsid w:val="000E5C6E"/>
    <w:rsid w:val="000E6E69"/>
    <w:rsid w:val="000E7A91"/>
    <w:rsid w:val="000F1A7B"/>
    <w:rsid w:val="000F1E1C"/>
    <w:rsid w:val="000F25AC"/>
    <w:rsid w:val="000F2D51"/>
    <w:rsid w:val="000F470F"/>
    <w:rsid w:val="000F4C02"/>
    <w:rsid w:val="000F4F64"/>
    <w:rsid w:val="000F72D8"/>
    <w:rsid w:val="000F76BD"/>
    <w:rsid w:val="001018F1"/>
    <w:rsid w:val="0010283B"/>
    <w:rsid w:val="00102C89"/>
    <w:rsid w:val="0010490C"/>
    <w:rsid w:val="001060BC"/>
    <w:rsid w:val="00111734"/>
    <w:rsid w:val="0011209D"/>
    <w:rsid w:val="00115644"/>
    <w:rsid w:val="00116196"/>
    <w:rsid w:val="00121BC4"/>
    <w:rsid w:val="00122095"/>
    <w:rsid w:val="00122964"/>
    <w:rsid w:val="00123AFE"/>
    <w:rsid w:val="00124168"/>
    <w:rsid w:val="001249AB"/>
    <w:rsid w:val="00126428"/>
    <w:rsid w:val="0012769F"/>
    <w:rsid w:val="00127DFA"/>
    <w:rsid w:val="00131EF4"/>
    <w:rsid w:val="00133768"/>
    <w:rsid w:val="00133E54"/>
    <w:rsid w:val="00134DF4"/>
    <w:rsid w:val="001361D8"/>
    <w:rsid w:val="001408B6"/>
    <w:rsid w:val="00141EB0"/>
    <w:rsid w:val="0014302E"/>
    <w:rsid w:val="0014343B"/>
    <w:rsid w:val="00145CBD"/>
    <w:rsid w:val="00147574"/>
    <w:rsid w:val="0015164E"/>
    <w:rsid w:val="001524CD"/>
    <w:rsid w:val="00153F24"/>
    <w:rsid w:val="001540CD"/>
    <w:rsid w:val="00156EA9"/>
    <w:rsid w:val="00157655"/>
    <w:rsid w:val="00160020"/>
    <w:rsid w:val="00164E0D"/>
    <w:rsid w:val="00164EBB"/>
    <w:rsid w:val="001663CD"/>
    <w:rsid w:val="00167180"/>
    <w:rsid w:val="00167C45"/>
    <w:rsid w:val="00167CE8"/>
    <w:rsid w:val="0017116B"/>
    <w:rsid w:val="0017196B"/>
    <w:rsid w:val="001719D4"/>
    <w:rsid w:val="001723E6"/>
    <w:rsid w:val="0017366D"/>
    <w:rsid w:val="00174232"/>
    <w:rsid w:val="0017479F"/>
    <w:rsid w:val="0017516F"/>
    <w:rsid w:val="00177B13"/>
    <w:rsid w:val="0018624F"/>
    <w:rsid w:val="001867BF"/>
    <w:rsid w:val="00186D1E"/>
    <w:rsid w:val="00186FDC"/>
    <w:rsid w:val="00190494"/>
    <w:rsid w:val="0019063F"/>
    <w:rsid w:val="00192A79"/>
    <w:rsid w:val="00195CB2"/>
    <w:rsid w:val="00196220"/>
    <w:rsid w:val="001A198D"/>
    <w:rsid w:val="001A2F03"/>
    <w:rsid w:val="001A40B8"/>
    <w:rsid w:val="001A4B86"/>
    <w:rsid w:val="001A7C7B"/>
    <w:rsid w:val="001A7D66"/>
    <w:rsid w:val="001B0EEB"/>
    <w:rsid w:val="001B1541"/>
    <w:rsid w:val="001B1C67"/>
    <w:rsid w:val="001B25EF"/>
    <w:rsid w:val="001B55F6"/>
    <w:rsid w:val="001B6677"/>
    <w:rsid w:val="001B6B06"/>
    <w:rsid w:val="001B724C"/>
    <w:rsid w:val="001C0EEC"/>
    <w:rsid w:val="001C1143"/>
    <w:rsid w:val="001C283B"/>
    <w:rsid w:val="001C337A"/>
    <w:rsid w:val="001C34F1"/>
    <w:rsid w:val="001C3513"/>
    <w:rsid w:val="001C48C1"/>
    <w:rsid w:val="001C5CF7"/>
    <w:rsid w:val="001D0365"/>
    <w:rsid w:val="001D140B"/>
    <w:rsid w:val="001D1924"/>
    <w:rsid w:val="001D280A"/>
    <w:rsid w:val="001D2AFC"/>
    <w:rsid w:val="001D64A3"/>
    <w:rsid w:val="001E0EA3"/>
    <w:rsid w:val="001E1241"/>
    <w:rsid w:val="001E1A74"/>
    <w:rsid w:val="001E1DD5"/>
    <w:rsid w:val="001E2DE4"/>
    <w:rsid w:val="001E38ED"/>
    <w:rsid w:val="001E563F"/>
    <w:rsid w:val="001E5831"/>
    <w:rsid w:val="001E6D37"/>
    <w:rsid w:val="001F0D26"/>
    <w:rsid w:val="00202AC7"/>
    <w:rsid w:val="00203C76"/>
    <w:rsid w:val="00204DCA"/>
    <w:rsid w:val="002112DE"/>
    <w:rsid w:val="002127D3"/>
    <w:rsid w:val="00213D3C"/>
    <w:rsid w:val="00214106"/>
    <w:rsid w:val="00215ECF"/>
    <w:rsid w:val="00216C25"/>
    <w:rsid w:val="0022122C"/>
    <w:rsid w:val="002260AE"/>
    <w:rsid w:val="002260E2"/>
    <w:rsid w:val="00230541"/>
    <w:rsid w:val="002324A6"/>
    <w:rsid w:val="00233F79"/>
    <w:rsid w:val="00234EF1"/>
    <w:rsid w:val="00235327"/>
    <w:rsid w:val="00236776"/>
    <w:rsid w:val="002379CF"/>
    <w:rsid w:val="00237E27"/>
    <w:rsid w:val="00245483"/>
    <w:rsid w:val="002459EB"/>
    <w:rsid w:val="00245BAC"/>
    <w:rsid w:val="00245EDE"/>
    <w:rsid w:val="00247044"/>
    <w:rsid w:val="00247BAB"/>
    <w:rsid w:val="00250ED0"/>
    <w:rsid w:val="00252A66"/>
    <w:rsid w:val="00252B13"/>
    <w:rsid w:val="002553E3"/>
    <w:rsid w:val="002561BF"/>
    <w:rsid w:val="00260B52"/>
    <w:rsid w:val="00260F96"/>
    <w:rsid w:val="00261578"/>
    <w:rsid w:val="0026269E"/>
    <w:rsid w:val="00263FA9"/>
    <w:rsid w:val="00264210"/>
    <w:rsid w:val="00266062"/>
    <w:rsid w:val="002662A0"/>
    <w:rsid w:val="00266DBC"/>
    <w:rsid w:val="00267070"/>
    <w:rsid w:val="002678E1"/>
    <w:rsid w:val="00267B54"/>
    <w:rsid w:val="00267D53"/>
    <w:rsid w:val="0027170D"/>
    <w:rsid w:val="00276464"/>
    <w:rsid w:val="002765E4"/>
    <w:rsid w:val="00277527"/>
    <w:rsid w:val="00277C82"/>
    <w:rsid w:val="00280351"/>
    <w:rsid w:val="00283D50"/>
    <w:rsid w:val="00285B13"/>
    <w:rsid w:val="00285C8B"/>
    <w:rsid w:val="0029003A"/>
    <w:rsid w:val="00291C94"/>
    <w:rsid w:val="00292896"/>
    <w:rsid w:val="00293016"/>
    <w:rsid w:val="00296DC5"/>
    <w:rsid w:val="00297002"/>
    <w:rsid w:val="00297CF0"/>
    <w:rsid w:val="002A0F9E"/>
    <w:rsid w:val="002A1C7F"/>
    <w:rsid w:val="002A619E"/>
    <w:rsid w:val="002A61E1"/>
    <w:rsid w:val="002B029C"/>
    <w:rsid w:val="002B09CF"/>
    <w:rsid w:val="002B0A31"/>
    <w:rsid w:val="002B336C"/>
    <w:rsid w:val="002B44F2"/>
    <w:rsid w:val="002B48F5"/>
    <w:rsid w:val="002B5248"/>
    <w:rsid w:val="002B69F3"/>
    <w:rsid w:val="002B6E06"/>
    <w:rsid w:val="002B7618"/>
    <w:rsid w:val="002C0A55"/>
    <w:rsid w:val="002C0BAB"/>
    <w:rsid w:val="002C131A"/>
    <w:rsid w:val="002C23C7"/>
    <w:rsid w:val="002C2A40"/>
    <w:rsid w:val="002C2F57"/>
    <w:rsid w:val="002C3B65"/>
    <w:rsid w:val="002C406F"/>
    <w:rsid w:val="002C59D7"/>
    <w:rsid w:val="002C65F5"/>
    <w:rsid w:val="002C7E63"/>
    <w:rsid w:val="002D04B7"/>
    <w:rsid w:val="002D09EE"/>
    <w:rsid w:val="002D196E"/>
    <w:rsid w:val="002D4855"/>
    <w:rsid w:val="002D7690"/>
    <w:rsid w:val="002E138F"/>
    <w:rsid w:val="002E25D2"/>
    <w:rsid w:val="002E29D7"/>
    <w:rsid w:val="002E4F0B"/>
    <w:rsid w:val="002E515E"/>
    <w:rsid w:val="002E552A"/>
    <w:rsid w:val="002E5858"/>
    <w:rsid w:val="002E68A7"/>
    <w:rsid w:val="002E7101"/>
    <w:rsid w:val="002E7AAF"/>
    <w:rsid w:val="002F01EB"/>
    <w:rsid w:val="002F0B6C"/>
    <w:rsid w:val="002F1734"/>
    <w:rsid w:val="002F25D3"/>
    <w:rsid w:val="002F33AF"/>
    <w:rsid w:val="002F582E"/>
    <w:rsid w:val="002F63D4"/>
    <w:rsid w:val="002F71E2"/>
    <w:rsid w:val="002F7664"/>
    <w:rsid w:val="003008A6"/>
    <w:rsid w:val="00300958"/>
    <w:rsid w:val="00301DD8"/>
    <w:rsid w:val="003045F3"/>
    <w:rsid w:val="00305EF0"/>
    <w:rsid w:val="00306A34"/>
    <w:rsid w:val="00306CC1"/>
    <w:rsid w:val="00311353"/>
    <w:rsid w:val="00314B29"/>
    <w:rsid w:val="0031510D"/>
    <w:rsid w:val="0031714B"/>
    <w:rsid w:val="00317F59"/>
    <w:rsid w:val="003233B5"/>
    <w:rsid w:val="00323E0D"/>
    <w:rsid w:val="0032427E"/>
    <w:rsid w:val="00324B18"/>
    <w:rsid w:val="00330955"/>
    <w:rsid w:val="003319C2"/>
    <w:rsid w:val="00331C6D"/>
    <w:rsid w:val="00333AA2"/>
    <w:rsid w:val="00335522"/>
    <w:rsid w:val="00336214"/>
    <w:rsid w:val="003433CD"/>
    <w:rsid w:val="0034435B"/>
    <w:rsid w:val="003461C7"/>
    <w:rsid w:val="00347476"/>
    <w:rsid w:val="00347833"/>
    <w:rsid w:val="00347EE6"/>
    <w:rsid w:val="00352467"/>
    <w:rsid w:val="003536D7"/>
    <w:rsid w:val="003558E2"/>
    <w:rsid w:val="00355917"/>
    <w:rsid w:val="00357192"/>
    <w:rsid w:val="00357F7E"/>
    <w:rsid w:val="00360013"/>
    <w:rsid w:val="00365422"/>
    <w:rsid w:val="00366CE9"/>
    <w:rsid w:val="00367692"/>
    <w:rsid w:val="00370B29"/>
    <w:rsid w:val="00373111"/>
    <w:rsid w:val="00374C4B"/>
    <w:rsid w:val="003767F6"/>
    <w:rsid w:val="00377FE8"/>
    <w:rsid w:val="0038044E"/>
    <w:rsid w:val="00381324"/>
    <w:rsid w:val="00381332"/>
    <w:rsid w:val="003814CB"/>
    <w:rsid w:val="00382269"/>
    <w:rsid w:val="003829E6"/>
    <w:rsid w:val="00383BAB"/>
    <w:rsid w:val="00383C4A"/>
    <w:rsid w:val="003843FF"/>
    <w:rsid w:val="00384E33"/>
    <w:rsid w:val="00390AFE"/>
    <w:rsid w:val="00391CF2"/>
    <w:rsid w:val="003929B0"/>
    <w:rsid w:val="00393AD6"/>
    <w:rsid w:val="00394B8F"/>
    <w:rsid w:val="00395917"/>
    <w:rsid w:val="00397300"/>
    <w:rsid w:val="003A0349"/>
    <w:rsid w:val="003A1BA1"/>
    <w:rsid w:val="003A1F19"/>
    <w:rsid w:val="003A20BE"/>
    <w:rsid w:val="003A307D"/>
    <w:rsid w:val="003A34E6"/>
    <w:rsid w:val="003A4465"/>
    <w:rsid w:val="003A62AA"/>
    <w:rsid w:val="003A6401"/>
    <w:rsid w:val="003B0941"/>
    <w:rsid w:val="003B0A11"/>
    <w:rsid w:val="003B1B6E"/>
    <w:rsid w:val="003B3FAD"/>
    <w:rsid w:val="003B4868"/>
    <w:rsid w:val="003B6A3D"/>
    <w:rsid w:val="003B77BE"/>
    <w:rsid w:val="003B7FF7"/>
    <w:rsid w:val="003C23F6"/>
    <w:rsid w:val="003C2C52"/>
    <w:rsid w:val="003C3627"/>
    <w:rsid w:val="003C56DD"/>
    <w:rsid w:val="003C5ACE"/>
    <w:rsid w:val="003C5F23"/>
    <w:rsid w:val="003C5F98"/>
    <w:rsid w:val="003C6556"/>
    <w:rsid w:val="003C6A2C"/>
    <w:rsid w:val="003C7307"/>
    <w:rsid w:val="003C74DC"/>
    <w:rsid w:val="003D4E93"/>
    <w:rsid w:val="003D703A"/>
    <w:rsid w:val="003D7F4C"/>
    <w:rsid w:val="003E06C9"/>
    <w:rsid w:val="003E176F"/>
    <w:rsid w:val="003E21C5"/>
    <w:rsid w:val="003E2FEE"/>
    <w:rsid w:val="003E39F8"/>
    <w:rsid w:val="003E4609"/>
    <w:rsid w:val="003E49D3"/>
    <w:rsid w:val="003F4857"/>
    <w:rsid w:val="003F5B80"/>
    <w:rsid w:val="003F5E33"/>
    <w:rsid w:val="003F6390"/>
    <w:rsid w:val="003F6478"/>
    <w:rsid w:val="00400AAC"/>
    <w:rsid w:val="00400B7B"/>
    <w:rsid w:val="00400CB9"/>
    <w:rsid w:val="00402B85"/>
    <w:rsid w:val="00404DB2"/>
    <w:rsid w:val="00405453"/>
    <w:rsid w:val="004062E6"/>
    <w:rsid w:val="00406BC3"/>
    <w:rsid w:val="004109A2"/>
    <w:rsid w:val="00411D7E"/>
    <w:rsid w:val="00413646"/>
    <w:rsid w:val="00415814"/>
    <w:rsid w:val="004163B0"/>
    <w:rsid w:val="00417101"/>
    <w:rsid w:val="00417CB4"/>
    <w:rsid w:val="004200C0"/>
    <w:rsid w:val="004205FB"/>
    <w:rsid w:val="004248F2"/>
    <w:rsid w:val="00424A19"/>
    <w:rsid w:val="00425C47"/>
    <w:rsid w:val="00426559"/>
    <w:rsid w:val="00426DB2"/>
    <w:rsid w:val="00427BF6"/>
    <w:rsid w:val="004304E9"/>
    <w:rsid w:val="00430B0A"/>
    <w:rsid w:val="004325AD"/>
    <w:rsid w:val="00432D18"/>
    <w:rsid w:val="00433693"/>
    <w:rsid w:val="004344D7"/>
    <w:rsid w:val="00442F4C"/>
    <w:rsid w:val="00443B13"/>
    <w:rsid w:val="00447B8D"/>
    <w:rsid w:val="0045143D"/>
    <w:rsid w:val="00451690"/>
    <w:rsid w:val="00453052"/>
    <w:rsid w:val="00453572"/>
    <w:rsid w:val="00453731"/>
    <w:rsid w:val="00454B71"/>
    <w:rsid w:val="00456FA7"/>
    <w:rsid w:val="0045714E"/>
    <w:rsid w:val="004617CF"/>
    <w:rsid w:val="004618ED"/>
    <w:rsid w:val="004621BE"/>
    <w:rsid w:val="00462F90"/>
    <w:rsid w:val="00463243"/>
    <w:rsid w:val="00466078"/>
    <w:rsid w:val="00467652"/>
    <w:rsid w:val="00473759"/>
    <w:rsid w:val="00474593"/>
    <w:rsid w:val="00480BAE"/>
    <w:rsid w:val="00481EF8"/>
    <w:rsid w:val="00483EA4"/>
    <w:rsid w:val="00483FC9"/>
    <w:rsid w:val="004869FB"/>
    <w:rsid w:val="00486DF8"/>
    <w:rsid w:val="004907F2"/>
    <w:rsid w:val="00491022"/>
    <w:rsid w:val="00491A1C"/>
    <w:rsid w:val="00497011"/>
    <w:rsid w:val="004A08EC"/>
    <w:rsid w:val="004A0EBC"/>
    <w:rsid w:val="004A1AEF"/>
    <w:rsid w:val="004A2627"/>
    <w:rsid w:val="004A270A"/>
    <w:rsid w:val="004A3210"/>
    <w:rsid w:val="004A3CE2"/>
    <w:rsid w:val="004A55EB"/>
    <w:rsid w:val="004A589D"/>
    <w:rsid w:val="004A645E"/>
    <w:rsid w:val="004A78E7"/>
    <w:rsid w:val="004B1584"/>
    <w:rsid w:val="004B21AF"/>
    <w:rsid w:val="004B5380"/>
    <w:rsid w:val="004B5993"/>
    <w:rsid w:val="004B6BEC"/>
    <w:rsid w:val="004B747E"/>
    <w:rsid w:val="004B7799"/>
    <w:rsid w:val="004B7A1C"/>
    <w:rsid w:val="004B7EDC"/>
    <w:rsid w:val="004C1675"/>
    <w:rsid w:val="004C2A74"/>
    <w:rsid w:val="004C57CA"/>
    <w:rsid w:val="004C680F"/>
    <w:rsid w:val="004C7D48"/>
    <w:rsid w:val="004D0F94"/>
    <w:rsid w:val="004D1EDC"/>
    <w:rsid w:val="004D3E8E"/>
    <w:rsid w:val="004D4231"/>
    <w:rsid w:val="004D47A0"/>
    <w:rsid w:val="004D4E74"/>
    <w:rsid w:val="004D523D"/>
    <w:rsid w:val="004D785E"/>
    <w:rsid w:val="004E16BD"/>
    <w:rsid w:val="004E3D4E"/>
    <w:rsid w:val="004E550E"/>
    <w:rsid w:val="004E6843"/>
    <w:rsid w:val="004E7094"/>
    <w:rsid w:val="004E7A29"/>
    <w:rsid w:val="004F04AE"/>
    <w:rsid w:val="004F0CEF"/>
    <w:rsid w:val="004F0E9F"/>
    <w:rsid w:val="004F2D7C"/>
    <w:rsid w:val="004F5975"/>
    <w:rsid w:val="00501264"/>
    <w:rsid w:val="00503004"/>
    <w:rsid w:val="005041CD"/>
    <w:rsid w:val="00504AA7"/>
    <w:rsid w:val="00504E57"/>
    <w:rsid w:val="00505013"/>
    <w:rsid w:val="005067A9"/>
    <w:rsid w:val="0050682A"/>
    <w:rsid w:val="00510163"/>
    <w:rsid w:val="005129C2"/>
    <w:rsid w:val="005146A3"/>
    <w:rsid w:val="005159D8"/>
    <w:rsid w:val="0051675F"/>
    <w:rsid w:val="00516E30"/>
    <w:rsid w:val="00517418"/>
    <w:rsid w:val="00517621"/>
    <w:rsid w:val="00520EBB"/>
    <w:rsid w:val="0052109F"/>
    <w:rsid w:val="0052112D"/>
    <w:rsid w:val="00521178"/>
    <w:rsid w:val="00521309"/>
    <w:rsid w:val="00524096"/>
    <w:rsid w:val="005243BE"/>
    <w:rsid w:val="005243DF"/>
    <w:rsid w:val="00524E1E"/>
    <w:rsid w:val="00526091"/>
    <w:rsid w:val="0052646D"/>
    <w:rsid w:val="005278A3"/>
    <w:rsid w:val="0053024C"/>
    <w:rsid w:val="00532476"/>
    <w:rsid w:val="00536317"/>
    <w:rsid w:val="0053650C"/>
    <w:rsid w:val="0053799A"/>
    <w:rsid w:val="0054214A"/>
    <w:rsid w:val="0054373C"/>
    <w:rsid w:val="00544EA6"/>
    <w:rsid w:val="00546806"/>
    <w:rsid w:val="005477AE"/>
    <w:rsid w:val="00547C19"/>
    <w:rsid w:val="00547F9B"/>
    <w:rsid w:val="005526EC"/>
    <w:rsid w:val="005543BD"/>
    <w:rsid w:val="00554822"/>
    <w:rsid w:val="005561A3"/>
    <w:rsid w:val="0055663C"/>
    <w:rsid w:val="005574F9"/>
    <w:rsid w:val="00557C64"/>
    <w:rsid w:val="00562633"/>
    <w:rsid w:val="00562A66"/>
    <w:rsid w:val="00564837"/>
    <w:rsid w:val="0056721C"/>
    <w:rsid w:val="005679FA"/>
    <w:rsid w:val="00571625"/>
    <w:rsid w:val="005741BB"/>
    <w:rsid w:val="00574ECF"/>
    <w:rsid w:val="0057669C"/>
    <w:rsid w:val="00576F0C"/>
    <w:rsid w:val="00577A2D"/>
    <w:rsid w:val="00577B44"/>
    <w:rsid w:val="00580E3B"/>
    <w:rsid w:val="005819FB"/>
    <w:rsid w:val="00583B41"/>
    <w:rsid w:val="00586274"/>
    <w:rsid w:val="0059011D"/>
    <w:rsid w:val="00590C90"/>
    <w:rsid w:val="00591EF6"/>
    <w:rsid w:val="005930FD"/>
    <w:rsid w:val="00596182"/>
    <w:rsid w:val="00597B1B"/>
    <w:rsid w:val="005A1579"/>
    <w:rsid w:val="005A39AA"/>
    <w:rsid w:val="005A3CB9"/>
    <w:rsid w:val="005A50EF"/>
    <w:rsid w:val="005A6855"/>
    <w:rsid w:val="005A7408"/>
    <w:rsid w:val="005A7730"/>
    <w:rsid w:val="005A7A49"/>
    <w:rsid w:val="005B108F"/>
    <w:rsid w:val="005B1806"/>
    <w:rsid w:val="005B2C1C"/>
    <w:rsid w:val="005B3640"/>
    <w:rsid w:val="005B4F4F"/>
    <w:rsid w:val="005B4F7A"/>
    <w:rsid w:val="005B5E53"/>
    <w:rsid w:val="005C1072"/>
    <w:rsid w:val="005C10C9"/>
    <w:rsid w:val="005C1DC8"/>
    <w:rsid w:val="005C64BB"/>
    <w:rsid w:val="005C6597"/>
    <w:rsid w:val="005C71AD"/>
    <w:rsid w:val="005D065F"/>
    <w:rsid w:val="005D1AF8"/>
    <w:rsid w:val="005D22F2"/>
    <w:rsid w:val="005D6520"/>
    <w:rsid w:val="005D72E8"/>
    <w:rsid w:val="005D7CF0"/>
    <w:rsid w:val="005E0A96"/>
    <w:rsid w:val="005E1A66"/>
    <w:rsid w:val="005E222B"/>
    <w:rsid w:val="005E3276"/>
    <w:rsid w:val="005E3C09"/>
    <w:rsid w:val="005E5BF7"/>
    <w:rsid w:val="005E6BE7"/>
    <w:rsid w:val="005E7377"/>
    <w:rsid w:val="005E79D5"/>
    <w:rsid w:val="005F0EB5"/>
    <w:rsid w:val="005F0FA4"/>
    <w:rsid w:val="005F2104"/>
    <w:rsid w:val="005F21D7"/>
    <w:rsid w:val="005F385D"/>
    <w:rsid w:val="005F6134"/>
    <w:rsid w:val="005F629B"/>
    <w:rsid w:val="005F6FC0"/>
    <w:rsid w:val="00602976"/>
    <w:rsid w:val="006033D9"/>
    <w:rsid w:val="00603F7A"/>
    <w:rsid w:val="00604A8E"/>
    <w:rsid w:val="00605352"/>
    <w:rsid w:val="00611114"/>
    <w:rsid w:val="006130BA"/>
    <w:rsid w:val="00613610"/>
    <w:rsid w:val="00613E4C"/>
    <w:rsid w:val="00615DE6"/>
    <w:rsid w:val="00615F50"/>
    <w:rsid w:val="0061608A"/>
    <w:rsid w:val="00616F13"/>
    <w:rsid w:val="00617256"/>
    <w:rsid w:val="006202A7"/>
    <w:rsid w:val="00621FAE"/>
    <w:rsid w:val="00622687"/>
    <w:rsid w:val="00622E96"/>
    <w:rsid w:val="00622EA1"/>
    <w:rsid w:val="006236AB"/>
    <w:rsid w:val="00623709"/>
    <w:rsid w:val="00623ECA"/>
    <w:rsid w:val="00624C1B"/>
    <w:rsid w:val="006250B5"/>
    <w:rsid w:val="00625769"/>
    <w:rsid w:val="006313C8"/>
    <w:rsid w:val="00633033"/>
    <w:rsid w:val="00633553"/>
    <w:rsid w:val="00634629"/>
    <w:rsid w:val="00634913"/>
    <w:rsid w:val="00634B60"/>
    <w:rsid w:val="006351EB"/>
    <w:rsid w:val="00635F2B"/>
    <w:rsid w:val="0063684E"/>
    <w:rsid w:val="006370AA"/>
    <w:rsid w:val="006377B1"/>
    <w:rsid w:val="00637A20"/>
    <w:rsid w:val="00640394"/>
    <w:rsid w:val="00640F35"/>
    <w:rsid w:val="006412AF"/>
    <w:rsid w:val="00642122"/>
    <w:rsid w:val="0064271D"/>
    <w:rsid w:val="00642977"/>
    <w:rsid w:val="0064484E"/>
    <w:rsid w:val="006451B7"/>
    <w:rsid w:val="00646C06"/>
    <w:rsid w:val="00646D5E"/>
    <w:rsid w:val="006503A3"/>
    <w:rsid w:val="006503C4"/>
    <w:rsid w:val="006510DD"/>
    <w:rsid w:val="00651D12"/>
    <w:rsid w:val="00653211"/>
    <w:rsid w:val="00654164"/>
    <w:rsid w:val="006545E4"/>
    <w:rsid w:val="00656AC1"/>
    <w:rsid w:val="00657A6E"/>
    <w:rsid w:val="0066080D"/>
    <w:rsid w:val="00662C11"/>
    <w:rsid w:val="006635E5"/>
    <w:rsid w:val="00663F1B"/>
    <w:rsid w:val="006668DE"/>
    <w:rsid w:val="006677CB"/>
    <w:rsid w:val="00670222"/>
    <w:rsid w:val="006716F6"/>
    <w:rsid w:val="00671F45"/>
    <w:rsid w:val="0067243B"/>
    <w:rsid w:val="00673597"/>
    <w:rsid w:val="0067550B"/>
    <w:rsid w:val="0068139A"/>
    <w:rsid w:val="00682007"/>
    <w:rsid w:val="00685223"/>
    <w:rsid w:val="00686B94"/>
    <w:rsid w:val="00686BBB"/>
    <w:rsid w:val="00691922"/>
    <w:rsid w:val="006919D1"/>
    <w:rsid w:val="00691C45"/>
    <w:rsid w:val="0069433A"/>
    <w:rsid w:val="00694B60"/>
    <w:rsid w:val="00696093"/>
    <w:rsid w:val="00697F88"/>
    <w:rsid w:val="006A0008"/>
    <w:rsid w:val="006A03FB"/>
    <w:rsid w:val="006A10D6"/>
    <w:rsid w:val="006A18C8"/>
    <w:rsid w:val="006A34CC"/>
    <w:rsid w:val="006A5E6D"/>
    <w:rsid w:val="006A6AE4"/>
    <w:rsid w:val="006A71FE"/>
    <w:rsid w:val="006B1820"/>
    <w:rsid w:val="006B23F5"/>
    <w:rsid w:val="006B38CE"/>
    <w:rsid w:val="006B3B11"/>
    <w:rsid w:val="006B5245"/>
    <w:rsid w:val="006B7DC2"/>
    <w:rsid w:val="006C0C79"/>
    <w:rsid w:val="006C0E5C"/>
    <w:rsid w:val="006C1369"/>
    <w:rsid w:val="006C17AC"/>
    <w:rsid w:val="006C1BD3"/>
    <w:rsid w:val="006C1CDE"/>
    <w:rsid w:val="006C1E30"/>
    <w:rsid w:val="006C1E6F"/>
    <w:rsid w:val="006C3B9B"/>
    <w:rsid w:val="006C5A60"/>
    <w:rsid w:val="006C5C93"/>
    <w:rsid w:val="006C61A8"/>
    <w:rsid w:val="006C65F5"/>
    <w:rsid w:val="006C7AB3"/>
    <w:rsid w:val="006D0703"/>
    <w:rsid w:val="006D19AE"/>
    <w:rsid w:val="006D3F62"/>
    <w:rsid w:val="006D4864"/>
    <w:rsid w:val="006D5B6B"/>
    <w:rsid w:val="006D7910"/>
    <w:rsid w:val="006E039D"/>
    <w:rsid w:val="006E085E"/>
    <w:rsid w:val="006E14BF"/>
    <w:rsid w:val="006E22EA"/>
    <w:rsid w:val="006E32E2"/>
    <w:rsid w:val="006E33F2"/>
    <w:rsid w:val="006E3A9E"/>
    <w:rsid w:val="006E3D50"/>
    <w:rsid w:val="006E4441"/>
    <w:rsid w:val="006E5BF6"/>
    <w:rsid w:val="006F096D"/>
    <w:rsid w:val="006F1E6B"/>
    <w:rsid w:val="006F2967"/>
    <w:rsid w:val="006F2D08"/>
    <w:rsid w:val="006F434E"/>
    <w:rsid w:val="006F5C6B"/>
    <w:rsid w:val="006F6487"/>
    <w:rsid w:val="006F6E5A"/>
    <w:rsid w:val="00701208"/>
    <w:rsid w:val="00701E3A"/>
    <w:rsid w:val="00704770"/>
    <w:rsid w:val="0070747B"/>
    <w:rsid w:val="007119A9"/>
    <w:rsid w:val="00714DC9"/>
    <w:rsid w:val="00715084"/>
    <w:rsid w:val="00716154"/>
    <w:rsid w:val="007162A1"/>
    <w:rsid w:val="00717C5A"/>
    <w:rsid w:val="00720B8F"/>
    <w:rsid w:val="00721EF9"/>
    <w:rsid w:val="0072286F"/>
    <w:rsid w:val="00723BC1"/>
    <w:rsid w:val="00725ED7"/>
    <w:rsid w:val="00726D36"/>
    <w:rsid w:val="007278A2"/>
    <w:rsid w:val="007309B4"/>
    <w:rsid w:val="00734DED"/>
    <w:rsid w:val="007352EE"/>
    <w:rsid w:val="00735A2A"/>
    <w:rsid w:val="0073658D"/>
    <w:rsid w:val="00737348"/>
    <w:rsid w:val="00737C25"/>
    <w:rsid w:val="00740449"/>
    <w:rsid w:val="00742077"/>
    <w:rsid w:val="00743803"/>
    <w:rsid w:val="00743DE9"/>
    <w:rsid w:val="00744189"/>
    <w:rsid w:val="00746610"/>
    <w:rsid w:val="00746794"/>
    <w:rsid w:val="0075227D"/>
    <w:rsid w:val="00752F43"/>
    <w:rsid w:val="00754B52"/>
    <w:rsid w:val="00754CED"/>
    <w:rsid w:val="0075564D"/>
    <w:rsid w:val="00755FF8"/>
    <w:rsid w:val="007562B8"/>
    <w:rsid w:val="00757161"/>
    <w:rsid w:val="007577F0"/>
    <w:rsid w:val="00760025"/>
    <w:rsid w:val="00762C07"/>
    <w:rsid w:val="007633DC"/>
    <w:rsid w:val="00763D7F"/>
    <w:rsid w:val="007644C6"/>
    <w:rsid w:val="00765CC7"/>
    <w:rsid w:val="00766D4F"/>
    <w:rsid w:val="00767084"/>
    <w:rsid w:val="0077073F"/>
    <w:rsid w:val="007713A3"/>
    <w:rsid w:val="00774A19"/>
    <w:rsid w:val="0077661C"/>
    <w:rsid w:val="00777709"/>
    <w:rsid w:val="007777FE"/>
    <w:rsid w:val="00777914"/>
    <w:rsid w:val="00777E27"/>
    <w:rsid w:val="00780661"/>
    <w:rsid w:val="00780F0C"/>
    <w:rsid w:val="00780F51"/>
    <w:rsid w:val="00781A48"/>
    <w:rsid w:val="00782491"/>
    <w:rsid w:val="00783015"/>
    <w:rsid w:val="00784FC9"/>
    <w:rsid w:val="007912CA"/>
    <w:rsid w:val="0079227B"/>
    <w:rsid w:val="007959C0"/>
    <w:rsid w:val="0079648D"/>
    <w:rsid w:val="007A10C5"/>
    <w:rsid w:val="007A15AA"/>
    <w:rsid w:val="007A1B93"/>
    <w:rsid w:val="007A2376"/>
    <w:rsid w:val="007A28D5"/>
    <w:rsid w:val="007A5C41"/>
    <w:rsid w:val="007B0369"/>
    <w:rsid w:val="007B037C"/>
    <w:rsid w:val="007B1C6F"/>
    <w:rsid w:val="007B4327"/>
    <w:rsid w:val="007B538A"/>
    <w:rsid w:val="007B5FBD"/>
    <w:rsid w:val="007B633C"/>
    <w:rsid w:val="007B6C18"/>
    <w:rsid w:val="007C0404"/>
    <w:rsid w:val="007C5EF9"/>
    <w:rsid w:val="007C7267"/>
    <w:rsid w:val="007C7542"/>
    <w:rsid w:val="007D155D"/>
    <w:rsid w:val="007D1EBD"/>
    <w:rsid w:val="007D33EE"/>
    <w:rsid w:val="007D38BE"/>
    <w:rsid w:val="007D510A"/>
    <w:rsid w:val="007D53B5"/>
    <w:rsid w:val="007D5890"/>
    <w:rsid w:val="007D59AB"/>
    <w:rsid w:val="007D6087"/>
    <w:rsid w:val="007D631B"/>
    <w:rsid w:val="007D7BCE"/>
    <w:rsid w:val="007E09CE"/>
    <w:rsid w:val="007E0C49"/>
    <w:rsid w:val="007E11CE"/>
    <w:rsid w:val="007E1999"/>
    <w:rsid w:val="007E2713"/>
    <w:rsid w:val="007E308B"/>
    <w:rsid w:val="007E37FC"/>
    <w:rsid w:val="007E5A1C"/>
    <w:rsid w:val="007F1D6B"/>
    <w:rsid w:val="007F219E"/>
    <w:rsid w:val="007F32F6"/>
    <w:rsid w:val="007F3507"/>
    <w:rsid w:val="007F4888"/>
    <w:rsid w:val="007F5481"/>
    <w:rsid w:val="007F54FA"/>
    <w:rsid w:val="007F5AFD"/>
    <w:rsid w:val="007F66EB"/>
    <w:rsid w:val="007F68AC"/>
    <w:rsid w:val="007F6971"/>
    <w:rsid w:val="00801123"/>
    <w:rsid w:val="00801A7F"/>
    <w:rsid w:val="00802B9B"/>
    <w:rsid w:val="00805806"/>
    <w:rsid w:val="00805BD9"/>
    <w:rsid w:val="00810564"/>
    <w:rsid w:val="00812F96"/>
    <w:rsid w:val="0081540D"/>
    <w:rsid w:val="00817D5C"/>
    <w:rsid w:val="00822539"/>
    <w:rsid w:val="008231A8"/>
    <w:rsid w:val="0082343A"/>
    <w:rsid w:val="00826C4D"/>
    <w:rsid w:val="0083038C"/>
    <w:rsid w:val="0083052E"/>
    <w:rsid w:val="00832E88"/>
    <w:rsid w:val="00833D1D"/>
    <w:rsid w:val="008346D1"/>
    <w:rsid w:val="00837929"/>
    <w:rsid w:val="0084093E"/>
    <w:rsid w:val="00841910"/>
    <w:rsid w:val="0084225E"/>
    <w:rsid w:val="008429F3"/>
    <w:rsid w:val="00842EFE"/>
    <w:rsid w:val="0084322A"/>
    <w:rsid w:val="008433F8"/>
    <w:rsid w:val="0084419F"/>
    <w:rsid w:val="00844E10"/>
    <w:rsid w:val="008468F4"/>
    <w:rsid w:val="00847FBF"/>
    <w:rsid w:val="00854F68"/>
    <w:rsid w:val="008554F1"/>
    <w:rsid w:val="00855B65"/>
    <w:rsid w:val="00855B94"/>
    <w:rsid w:val="00855D40"/>
    <w:rsid w:val="00856244"/>
    <w:rsid w:val="0085704B"/>
    <w:rsid w:val="008610D1"/>
    <w:rsid w:val="0086149B"/>
    <w:rsid w:val="00862611"/>
    <w:rsid w:val="00863211"/>
    <w:rsid w:val="008634E7"/>
    <w:rsid w:val="00864DB4"/>
    <w:rsid w:val="008670AB"/>
    <w:rsid w:val="008713BB"/>
    <w:rsid w:val="00871A56"/>
    <w:rsid w:val="00871CB3"/>
    <w:rsid w:val="0087203F"/>
    <w:rsid w:val="00873E1E"/>
    <w:rsid w:val="00874ECB"/>
    <w:rsid w:val="008757C2"/>
    <w:rsid w:val="00880017"/>
    <w:rsid w:val="0088264B"/>
    <w:rsid w:val="008826EE"/>
    <w:rsid w:val="0088373F"/>
    <w:rsid w:val="00883A87"/>
    <w:rsid w:val="0088627B"/>
    <w:rsid w:val="00886602"/>
    <w:rsid w:val="00886842"/>
    <w:rsid w:val="00890763"/>
    <w:rsid w:val="008907ED"/>
    <w:rsid w:val="0089087F"/>
    <w:rsid w:val="008909B6"/>
    <w:rsid w:val="00890DC5"/>
    <w:rsid w:val="008912C1"/>
    <w:rsid w:val="0089582D"/>
    <w:rsid w:val="008966E6"/>
    <w:rsid w:val="008A0767"/>
    <w:rsid w:val="008A0F0C"/>
    <w:rsid w:val="008A2B42"/>
    <w:rsid w:val="008A2ED3"/>
    <w:rsid w:val="008A4727"/>
    <w:rsid w:val="008A677C"/>
    <w:rsid w:val="008A7651"/>
    <w:rsid w:val="008B00D6"/>
    <w:rsid w:val="008B0FF9"/>
    <w:rsid w:val="008B1DDA"/>
    <w:rsid w:val="008B3629"/>
    <w:rsid w:val="008B4F3B"/>
    <w:rsid w:val="008B570D"/>
    <w:rsid w:val="008B7F84"/>
    <w:rsid w:val="008C1644"/>
    <w:rsid w:val="008C1B42"/>
    <w:rsid w:val="008C2504"/>
    <w:rsid w:val="008C2DE6"/>
    <w:rsid w:val="008C45BB"/>
    <w:rsid w:val="008C4F86"/>
    <w:rsid w:val="008C5331"/>
    <w:rsid w:val="008C5DFE"/>
    <w:rsid w:val="008C6A94"/>
    <w:rsid w:val="008C7EE0"/>
    <w:rsid w:val="008D0675"/>
    <w:rsid w:val="008D1DCB"/>
    <w:rsid w:val="008D490E"/>
    <w:rsid w:val="008D5937"/>
    <w:rsid w:val="008D5DBB"/>
    <w:rsid w:val="008D622D"/>
    <w:rsid w:val="008D6FA7"/>
    <w:rsid w:val="008D7071"/>
    <w:rsid w:val="008E0E4E"/>
    <w:rsid w:val="008E3851"/>
    <w:rsid w:val="008E68A2"/>
    <w:rsid w:val="008E6AD9"/>
    <w:rsid w:val="008E6F54"/>
    <w:rsid w:val="008E7E7D"/>
    <w:rsid w:val="008F01DD"/>
    <w:rsid w:val="008F2083"/>
    <w:rsid w:val="008F47C6"/>
    <w:rsid w:val="008F4D89"/>
    <w:rsid w:val="008F50BD"/>
    <w:rsid w:val="008F59F9"/>
    <w:rsid w:val="00900F29"/>
    <w:rsid w:val="00900FCF"/>
    <w:rsid w:val="00904D0C"/>
    <w:rsid w:val="00905554"/>
    <w:rsid w:val="009065D0"/>
    <w:rsid w:val="00907431"/>
    <w:rsid w:val="0091056E"/>
    <w:rsid w:val="00910B11"/>
    <w:rsid w:val="009146D8"/>
    <w:rsid w:val="00914EE5"/>
    <w:rsid w:val="00914F8F"/>
    <w:rsid w:val="009155E5"/>
    <w:rsid w:val="00915822"/>
    <w:rsid w:val="00916588"/>
    <w:rsid w:val="0091688E"/>
    <w:rsid w:val="00916FBE"/>
    <w:rsid w:val="0091713D"/>
    <w:rsid w:val="009179B8"/>
    <w:rsid w:val="00920377"/>
    <w:rsid w:val="00920DBC"/>
    <w:rsid w:val="009244FA"/>
    <w:rsid w:val="00925404"/>
    <w:rsid w:val="00925DD6"/>
    <w:rsid w:val="00927185"/>
    <w:rsid w:val="009303BE"/>
    <w:rsid w:val="009321B4"/>
    <w:rsid w:val="00932EB0"/>
    <w:rsid w:val="00933A7E"/>
    <w:rsid w:val="009353CF"/>
    <w:rsid w:val="009363B9"/>
    <w:rsid w:val="00937D54"/>
    <w:rsid w:val="0094025D"/>
    <w:rsid w:val="009409F3"/>
    <w:rsid w:val="00941C27"/>
    <w:rsid w:val="0094241B"/>
    <w:rsid w:val="00942F9F"/>
    <w:rsid w:val="009437C3"/>
    <w:rsid w:val="009453C0"/>
    <w:rsid w:val="009453CE"/>
    <w:rsid w:val="009453D7"/>
    <w:rsid w:val="009464FF"/>
    <w:rsid w:val="0094658E"/>
    <w:rsid w:val="00947BDA"/>
    <w:rsid w:val="009531D5"/>
    <w:rsid w:val="00955AB4"/>
    <w:rsid w:val="00960770"/>
    <w:rsid w:val="009609F9"/>
    <w:rsid w:val="0096186B"/>
    <w:rsid w:val="00962134"/>
    <w:rsid w:val="00962991"/>
    <w:rsid w:val="00964547"/>
    <w:rsid w:val="00964B32"/>
    <w:rsid w:val="00965356"/>
    <w:rsid w:val="00965F46"/>
    <w:rsid w:val="00976213"/>
    <w:rsid w:val="00977558"/>
    <w:rsid w:val="00977A70"/>
    <w:rsid w:val="00980927"/>
    <w:rsid w:val="00980AA6"/>
    <w:rsid w:val="00981D41"/>
    <w:rsid w:val="00984D10"/>
    <w:rsid w:val="00985E0F"/>
    <w:rsid w:val="00986782"/>
    <w:rsid w:val="00986FB1"/>
    <w:rsid w:val="00990219"/>
    <w:rsid w:val="0099027B"/>
    <w:rsid w:val="00990F24"/>
    <w:rsid w:val="0099239B"/>
    <w:rsid w:val="00992BAC"/>
    <w:rsid w:val="00993481"/>
    <w:rsid w:val="00993E79"/>
    <w:rsid w:val="009945C1"/>
    <w:rsid w:val="009949CB"/>
    <w:rsid w:val="00995438"/>
    <w:rsid w:val="009964CA"/>
    <w:rsid w:val="009972F4"/>
    <w:rsid w:val="009975DE"/>
    <w:rsid w:val="00997B63"/>
    <w:rsid w:val="00997D84"/>
    <w:rsid w:val="009A0A57"/>
    <w:rsid w:val="009A211C"/>
    <w:rsid w:val="009A28A7"/>
    <w:rsid w:val="009A3BAB"/>
    <w:rsid w:val="009A3EF8"/>
    <w:rsid w:val="009A5D3F"/>
    <w:rsid w:val="009A781A"/>
    <w:rsid w:val="009A79C2"/>
    <w:rsid w:val="009B2610"/>
    <w:rsid w:val="009B2CDE"/>
    <w:rsid w:val="009B47B5"/>
    <w:rsid w:val="009B74B6"/>
    <w:rsid w:val="009C0B7B"/>
    <w:rsid w:val="009C1313"/>
    <w:rsid w:val="009C1CE3"/>
    <w:rsid w:val="009C29CE"/>
    <w:rsid w:val="009C2E6C"/>
    <w:rsid w:val="009C35CB"/>
    <w:rsid w:val="009C4F5B"/>
    <w:rsid w:val="009C521F"/>
    <w:rsid w:val="009C58CC"/>
    <w:rsid w:val="009C5EEE"/>
    <w:rsid w:val="009C7FCD"/>
    <w:rsid w:val="009D0335"/>
    <w:rsid w:val="009D6418"/>
    <w:rsid w:val="009D6B4D"/>
    <w:rsid w:val="009D7B92"/>
    <w:rsid w:val="009E0325"/>
    <w:rsid w:val="009E0F52"/>
    <w:rsid w:val="009E160C"/>
    <w:rsid w:val="009E50F6"/>
    <w:rsid w:val="009E5A31"/>
    <w:rsid w:val="009E5B98"/>
    <w:rsid w:val="009E5FFF"/>
    <w:rsid w:val="009F0125"/>
    <w:rsid w:val="009F0EC0"/>
    <w:rsid w:val="009F1EBB"/>
    <w:rsid w:val="009F5461"/>
    <w:rsid w:val="009F64AD"/>
    <w:rsid w:val="009F6E8D"/>
    <w:rsid w:val="00A015CA"/>
    <w:rsid w:val="00A01B5E"/>
    <w:rsid w:val="00A038CB"/>
    <w:rsid w:val="00A04799"/>
    <w:rsid w:val="00A051E9"/>
    <w:rsid w:val="00A051FC"/>
    <w:rsid w:val="00A060B1"/>
    <w:rsid w:val="00A066BE"/>
    <w:rsid w:val="00A11424"/>
    <w:rsid w:val="00A1254C"/>
    <w:rsid w:val="00A13F63"/>
    <w:rsid w:val="00A14339"/>
    <w:rsid w:val="00A14446"/>
    <w:rsid w:val="00A1569C"/>
    <w:rsid w:val="00A16107"/>
    <w:rsid w:val="00A16993"/>
    <w:rsid w:val="00A17061"/>
    <w:rsid w:val="00A17DA9"/>
    <w:rsid w:val="00A206EA"/>
    <w:rsid w:val="00A264F8"/>
    <w:rsid w:val="00A265B8"/>
    <w:rsid w:val="00A26CD4"/>
    <w:rsid w:val="00A27CC9"/>
    <w:rsid w:val="00A27E85"/>
    <w:rsid w:val="00A3098F"/>
    <w:rsid w:val="00A3265E"/>
    <w:rsid w:val="00A33CCE"/>
    <w:rsid w:val="00A33E39"/>
    <w:rsid w:val="00A3525E"/>
    <w:rsid w:val="00A36A3A"/>
    <w:rsid w:val="00A36D57"/>
    <w:rsid w:val="00A37B15"/>
    <w:rsid w:val="00A42CE9"/>
    <w:rsid w:val="00A44D53"/>
    <w:rsid w:val="00A467B3"/>
    <w:rsid w:val="00A51FAD"/>
    <w:rsid w:val="00A52581"/>
    <w:rsid w:val="00A533DC"/>
    <w:rsid w:val="00A540C5"/>
    <w:rsid w:val="00A547D4"/>
    <w:rsid w:val="00A555D1"/>
    <w:rsid w:val="00A604F0"/>
    <w:rsid w:val="00A6195F"/>
    <w:rsid w:val="00A61DA4"/>
    <w:rsid w:val="00A62277"/>
    <w:rsid w:val="00A62D07"/>
    <w:rsid w:val="00A63CF8"/>
    <w:rsid w:val="00A642B8"/>
    <w:rsid w:val="00A64FC5"/>
    <w:rsid w:val="00A650C4"/>
    <w:rsid w:val="00A6798B"/>
    <w:rsid w:val="00A71DE9"/>
    <w:rsid w:val="00A73323"/>
    <w:rsid w:val="00A73C4D"/>
    <w:rsid w:val="00A74843"/>
    <w:rsid w:val="00A75E3C"/>
    <w:rsid w:val="00A76464"/>
    <w:rsid w:val="00A76EED"/>
    <w:rsid w:val="00A80164"/>
    <w:rsid w:val="00A81333"/>
    <w:rsid w:val="00A82DAE"/>
    <w:rsid w:val="00A83548"/>
    <w:rsid w:val="00A838BC"/>
    <w:rsid w:val="00A909CE"/>
    <w:rsid w:val="00A9128F"/>
    <w:rsid w:val="00A91317"/>
    <w:rsid w:val="00A920C0"/>
    <w:rsid w:val="00A924F2"/>
    <w:rsid w:val="00A93240"/>
    <w:rsid w:val="00A95577"/>
    <w:rsid w:val="00A96369"/>
    <w:rsid w:val="00A96838"/>
    <w:rsid w:val="00A96C6B"/>
    <w:rsid w:val="00A97A6F"/>
    <w:rsid w:val="00AA018F"/>
    <w:rsid w:val="00AA0B70"/>
    <w:rsid w:val="00AA1AF1"/>
    <w:rsid w:val="00AA2333"/>
    <w:rsid w:val="00AA36EE"/>
    <w:rsid w:val="00AA4863"/>
    <w:rsid w:val="00AB019E"/>
    <w:rsid w:val="00AB082D"/>
    <w:rsid w:val="00AB2D39"/>
    <w:rsid w:val="00AB5B3E"/>
    <w:rsid w:val="00AB7123"/>
    <w:rsid w:val="00AB7877"/>
    <w:rsid w:val="00AB7903"/>
    <w:rsid w:val="00AC01D8"/>
    <w:rsid w:val="00AC0A45"/>
    <w:rsid w:val="00AC7664"/>
    <w:rsid w:val="00AC7D42"/>
    <w:rsid w:val="00AD0B5B"/>
    <w:rsid w:val="00AD1347"/>
    <w:rsid w:val="00AD26E3"/>
    <w:rsid w:val="00AD2D79"/>
    <w:rsid w:val="00AD3C10"/>
    <w:rsid w:val="00AD4918"/>
    <w:rsid w:val="00AD52FC"/>
    <w:rsid w:val="00AD6C60"/>
    <w:rsid w:val="00AD78A1"/>
    <w:rsid w:val="00AE0306"/>
    <w:rsid w:val="00AE1025"/>
    <w:rsid w:val="00AE1D48"/>
    <w:rsid w:val="00AE2AA5"/>
    <w:rsid w:val="00AE2EAA"/>
    <w:rsid w:val="00AE4C56"/>
    <w:rsid w:val="00AE5491"/>
    <w:rsid w:val="00AE5D46"/>
    <w:rsid w:val="00AE63A6"/>
    <w:rsid w:val="00AE6675"/>
    <w:rsid w:val="00AE71A6"/>
    <w:rsid w:val="00AF1ADA"/>
    <w:rsid w:val="00AF2343"/>
    <w:rsid w:val="00AF3E00"/>
    <w:rsid w:val="00AF46F3"/>
    <w:rsid w:val="00AF6615"/>
    <w:rsid w:val="00B01014"/>
    <w:rsid w:val="00B02E63"/>
    <w:rsid w:val="00B04537"/>
    <w:rsid w:val="00B048F6"/>
    <w:rsid w:val="00B04B2B"/>
    <w:rsid w:val="00B05375"/>
    <w:rsid w:val="00B11611"/>
    <w:rsid w:val="00B132D8"/>
    <w:rsid w:val="00B13596"/>
    <w:rsid w:val="00B138AE"/>
    <w:rsid w:val="00B177DF"/>
    <w:rsid w:val="00B17C7B"/>
    <w:rsid w:val="00B20308"/>
    <w:rsid w:val="00B2076C"/>
    <w:rsid w:val="00B23DD0"/>
    <w:rsid w:val="00B23F04"/>
    <w:rsid w:val="00B2435D"/>
    <w:rsid w:val="00B24722"/>
    <w:rsid w:val="00B25868"/>
    <w:rsid w:val="00B25F84"/>
    <w:rsid w:val="00B3197B"/>
    <w:rsid w:val="00B31CF4"/>
    <w:rsid w:val="00B32FCC"/>
    <w:rsid w:val="00B3333D"/>
    <w:rsid w:val="00B33BDD"/>
    <w:rsid w:val="00B3433F"/>
    <w:rsid w:val="00B36547"/>
    <w:rsid w:val="00B3697B"/>
    <w:rsid w:val="00B37AD2"/>
    <w:rsid w:val="00B40398"/>
    <w:rsid w:val="00B40E0E"/>
    <w:rsid w:val="00B4145F"/>
    <w:rsid w:val="00B45705"/>
    <w:rsid w:val="00B45EBE"/>
    <w:rsid w:val="00B46718"/>
    <w:rsid w:val="00B46796"/>
    <w:rsid w:val="00B4719E"/>
    <w:rsid w:val="00B47A4C"/>
    <w:rsid w:val="00B53A83"/>
    <w:rsid w:val="00B54C56"/>
    <w:rsid w:val="00B55BB0"/>
    <w:rsid w:val="00B57108"/>
    <w:rsid w:val="00B57357"/>
    <w:rsid w:val="00B6313F"/>
    <w:rsid w:val="00B6336C"/>
    <w:rsid w:val="00B667CC"/>
    <w:rsid w:val="00B67312"/>
    <w:rsid w:val="00B678B0"/>
    <w:rsid w:val="00B70B1A"/>
    <w:rsid w:val="00B7244D"/>
    <w:rsid w:val="00B72B31"/>
    <w:rsid w:val="00B73946"/>
    <w:rsid w:val="00B739EC"/>
    <w:rsid w:val="00B76582"/>
    <w:rsid w:val="00B7722B"/>
    <w:rsid w:val="00B77887"/>
    <w:rsid w:val="00B81FB6"/>
    <w:rsid w:val="00B8284D"/>
    <w:rsid w:val="00B83A35"/>
    <w:rsid w:val="00B85D41"/>
    <w:rsid w:val="00B86843"/>
    <w:rsid w:val="00B86CF3"/>
    <w:rsid w:val="00B86E72"/>
    <w:rsid w:val="00B8750F"/>
    <w:rsid w:val="00B903EB"/>
    <w:rsid w:val="00B91877"/>
    <w:rsid w:val="00B91C2A"/>
    <w:rsid w:val="00B9238A"/>
    <w:rsid w:val="00B9393A"/>
    <w:rsid w:val="00B9482C"/>
    <w:rsid w:val="00B9708C"/>
    <w:rsid w:val="00B97AAC"/>
    <w:rsid w:val="00BA10DE"/>
    <w:rsid w:val="00BA1196"/>
    <w:rsid w:val="00BA1B81"/>
    <w:rsid w:val="00BA1F7D"/>
    <w:rsid w:val="00BA23BA"/>
    <w:rsid w:val="00BA3DF6"/>
    <w:rsid w:val="00BA4211"/>
    <w:rsid w:val="00BA5681"/>
    <w:rsid w:val="00BA6E4E"/>
    <w:rsid w:val="00BA6E7B"/>
    <w:rsid w:val="00BA7EB0"/>
    <w:rsid w:val="00BB0998"/>
    <w:rsid w:val="00BB1743"/>
    <w:rsid w:val="00BB4A49"/>
    <w:rsid w:val="00BB69A9"/>
    <w:rsid w:val="00BB6A4A"/>
    <w:rsid w:val="00BB6E02"/>
    <w:rsid w:val="00BC150B"/>
    <w:rsid w:val="00BC2E35"/>
    <w:rsid w:val="00BC2EDE"/>
    <w:rsid w:val="00BD0DC4"/>
    <w:rsid w:val="00BD37A5"/>
    <w:rsid w:val="00BD5640"/>
    <w:rsid w:val="00BD5C62"/>
    <w:rsid w:val="00BD6308"/>
    <w:rsid w:val="00BD67EF"/>
    <w:rsid w:val="00BD6B00"/>
    <w:rsid w:val="00BE0183"/>
    <w:rsid w:val="00BE2C1C"/>
    <w:rsid w:val="00BE3399"/>
    <w:rsid w:val="00BE35E7"/>
    <w:rsid w:val="00BE3D3F"/>
    <w:rsid w:val="00BE4464"/>
    <w:rsid w:val="00BE4EEA"/>
    <w:rsid w:val="00BF0EA3"/>
    <w:rsid w:val="00BF22FF"/>
    <w:rsid w:val="00BF336B"/>
    <w:rsid w:val="00BF3388"/>
    <w:rsid w:val="00BF4DB5"/>
    <w:rsid w:val="00BF6640"/>
    <w:rsid w:val="00C00365"/>
    <w:rsid w:val="00C011A2"/>
    <w:rsid w:val="00C03E1F"/>
    <w:rsid w:val="00C042CC"/>
    <w:rsid w:val="00C043D5"/>
    <w:rsid w:val="00C0460E"/>
    <w:rsid w:val="00C04A95"/>
    <w:rsid w:val="00C05751"/>
    <w:rsid w:val="00C05865"/>
    <w:rsid w:val="00C069F6"/>
    <w:rsid w:val="00C07A22"/>
    <w:rsid w:val="00C12AF6"/>
    <w:rsid w:val="00C134E0"/>
    <w:rsid w:val="00C13C37"/>
    <w:rsid w:val="00C154DD"/>
    <w:rsid w:val="00C1610B"/>
    <w:rsid w:val="00C17079"/>
    <w:rsid w:val="00C20EE0"/>
    <w:rsid w:val="00C23FB4"/>
    <w:rsid w:val="00C247F8"/>
    <w:rsid w:val="00C24C31"/>
    <w:rsid w:val="00C250EB"/>
    <w:rsid w:val="00C279B5"/>
    <w:rsid w:val="00C30C82"/>
    <w:rsid w:val="00C31041"/>
    <w:rsid w:val="00C3360E"/>
    <w:rsid w:val="00C37872"/>
    <w:rsid w:val="00C40EA2"/>
    <w:rsid w:val="00C40EED"/>
    <w:rsid w:val="00C421AC"/>
    <w:rsid w:val="00C43594"/>
    <w:rsid w:val="00C44ADF"/>
    <w:rsid w:val="00C472FB"/>
    <w:rsid w:val="00C476D0"/>
    <w:rsid w:val="00C50E2A"/>
    <w:rsid w:val="00C5238F"/>
    <w:rsid w:val="00C52AB4"/>
    <w:rsid w:val="00C57805"/>
    <w:rsid w:val="00C57F22"/>
    <w:rsid w:val="00C61171"/>
    <w:rsid w:val="00C63A45"/>
    <w:rsid w:val="00C63AE1"/>
    <w:rsid w:val="00C658EB"/>
    <w:rsid w:val="00C70E47"/>
    <w:rsid w:val="00C72DA4"/>
    <w:rsid w:val="00C73D8B"/>
    <w:rsid w:val="00C756CA"/>
    <w:rsid w:val="00C75A06"/>
    <w:rsid w:val="00C75D95"/>
    <w:rsid w:val="00C76F99"/>
    <w:rsid w:val="00C76FA7"/>
    <w:rsid w:val="00C770CD"/>
    <w:rsid w:val="00C77119"/>
    <w:rsid w:val="00C774B4"/>
    <w:rsid w:val="00C829F6"/>
    <w:rsid w:val="00C83005"/>
    <w:rsid w:val="00C8344F"/>
    <w:rsid w:val="00C84A51"/>
    <w:rsid w:val="00C85165"/>
    <w:rsid w:val="00C8641F"/>
    <w:rsid w:val="00C86CD0"/>
    <w:rsid w:val="00C86D3D"/>
    <w:rsid w:val="00C87492"/>
    <w:rsid w:val="00C900DE"/>
    <w:rsid w:val="00C9039F"/>
    <w:rsid w:val="00C90530"/>
    <w:rsid w:val="00C92B19"/>
    <w:rsid w:val="00C92EAB"/>
    <w:rsid w:val="00C93BB5"/>
    <w:rsid w:val="00C978E9"/>
    <w:rsid w:val="00CA54EE"/>
    <w:rsid w:val="00CA62C9"/>
    <w:rsid w:val="00CB0AD9"/>
    <w:rsid w:val="00CB1838"/>
    <w:rsid w:val="00CB3070"/>
    <w:rsid w:val="00CB4004"/>
    <w:rsid w:val="00CB56AE"/>
    <w:rsid w:val="00CB60DE"/>
    <w:rsid w:val="00CB643F"/>
    <w:rsid w:val="00CB6458"/>
    <w:rsid w:val="00CD049F"/>
    <w:rsid w:val="00CD1D6C"/>
    <w:rsid w:val="00CD22AA"/>
    <w:rsid w:val="00CD2D70"/>
    <w:rsid w:val="00CD32BA"/>
    <w:rsid w:val="00CD3A9B"/>
    <w:rsid w:val="00CD3C37"/>
    <w:rsid w:val="00CD43FB"/>
    <w:rsid w:val="00CD45D9"/>
    <w:rsid w:val="00CD484A"/>
    <w:rsid w:val="00CD71FC"/>
    <w:rsid w:val="00CE0810"/>
    <w:rsid w:val="00CE0BA9"/>
    <w:rsid w:val="00CE2CCB"/>
    <w:rsid w:val="00CE3C14"/>
    <w:rsid w:val="00CE50E2"/>
    <w:rsid w:val="00CE56AD"/>
    <w:rsid w:val="00CE6A83"/>
    <w:rsid w:val="00CF04B3"/>
    <w:rsid w:val="00CF0E79"/>
    <w:rsid w:val="00CF1A19"/>
    <w:rsid w:val="00CF3614"/>
    <w:rsid w:val="00CF5093"/>
    <w:rsid w:val="00CF5340"/>
    <w:rsid w:val="00CF77DE"/>
    <w:rsid w:val="00CF7AC3"/>
    <w:rsid w:val="00CF7D88"/>
    <w:rsid w:val="00D00229"/>
    <w:rsid w:val="00D038E2"/>
    <w:rsid w:val="00D05896"/>
    <w:rsid w:val="00D06F32"/>
    <w:rsid w:val="00D12C6F"/>
    <w:rsid w:val="00D1319D"/>
    <w:rsid w:val="00D142A3"/>
    <w:rsid w:val="00D14777"/>
    <w:rsid w:val="00D152DD"/>
    <w:rsid w:val="00D159E3"/>
    <w:rsid w:val="00D16F11"/>
    <w:rsid w:val="00D22141"/>
    <w:rsid w:val="00D2315E"/>
    <w:rsid w:val="00D234A4"/>
    <w:rsid w:val="00D238CF"/>
    <w:rsid w:val="00D26C47"/>
    <w:rsid w:val="00D27888"/>
    <w:rsid w:val="00D30614"/>
    <w:rsid w:val="00D31885"/>
    <w:rsid w:val="00D32C87"/>
    <w:rsid w:val="00D417B9"/>
    <w:rsid w:val="00D41C05"/>
    <w:rsid w:val="00D43E03"/>
    <w:rsid w:val="00D441A2"/>
    <w:rsid w:val="00D4428E"/>
    <w:rsid w:val="00D442DC"/>
    <w:rsid w:val="00D448A7"/>
    <w:rsid w:val="00D457E8"/>
    <w:rsid w:val="00D471CB"/>
    <w:rsid w:val="00D477BF"/>
    <w:rsid w:val="00D52222"/>
    <w:rsid w:val="00D543F2"/>
    <w:rsid w:val="00D56565"/>
    <w:rsid w:val="00D60798"/>
    <w:rsid w:val="00D610D5"/>
    <w:rsid w:val="00D612E8"/>
    <w:rsid w:val="00D613B0"/>
    <w:rsid w:val="00D61C79"/>
    <w:rsid w:val="00D638BD"/>
    <w:rsid w:val="00D66C00"/>
    <w:rsid w:val="00D679EB"/>
    <w:rsid w:val="00D73ECC"/>
    <w:rsid w:val="00D7416E"/>
    <w:rsid w:val="00D74C80"/>
    <w:rsid w:val="00D759DA"/>
    <w:rsid w:val="00D75AF5"/>
    <w:rsid w:val="00D762B8"/>
    <w:rsid w:val="00D77CD9"/>
    <w:rsid w:val="00D811B5"/>
    <w:rsid w:val="00D813E6"/>
    <w:rsid w:val="00D813F8"/>
    <w:rsid w:val="00D8252D"/>
    <w:rsid w:val="00D841CB"/>
    <w:rsid w:val="00D8427B"/>
    <w:rsid w:val="00D850B4"/>
    <w:rsid w:val="00D8652F"/>
    <w:rsid w:val="00D86576"/>
    <w:rsid w:val="00D900D2"/>
    <w:rsid w:val="00D90B28"/>
    <w:rsid w:val="00D92A6C"/>
    <w:rsid w:val="00D96793"/>
    <w:rsid w:val="00DA10D5"/>
    <w:rsid w:val="00DA1A7F"/>
    <w:rsid w:val="00DA1E86"/>
    <w:rsid w:val="00DA2362"/>
    <w:rsid w:val="00DA2E4C"/>
    <w:rsid w:val="00DA34CE"/>
    <w:rsid w:val="00DA3647"/>
    <w:rsid w:val="00DA3D49"/>
    <w:rsid w:val="00DA5C60"/>
    <w:rsid w:val="00DA7495"/>
    <w:rsid w:val="00DB49B1"/>
    <w:rsid w:val="00DC2A0C"/>
    <w:rsid w:val="00DC2EC3"/>
    <w:rsid w:val="00DC4EA2"/>
    <w:rsid w:val="00DC5C82"/>
    <w:rsid w:val="00DD0BF9"/>
    <w:rsid w:val="00DD20F8"/>
    <w:rsid w:val="00DD4357"/>
    <w:rsid w:val="00DD499C"/>
    <w:rsid w:val="00DD67A7"/>
    <w:rsid w:val="00DE1DD4"/>
    <w:rsid w:val="00DE3CA6"/>
    <w:rsid w:val="00DE76D7"/>
    <w:rsid w:val="00DF094B"/>
    <w:rsid w:val="00DF1199"/>
    <w:rsid w:val="00DF182F"/>
    <w:rsid w:val="00DF3C50"/>
    <w:rsid w:val="00DF409D"/>
    <w:rsid w:val="00DF66D6"/>
    <w:rsid w:val="00E002AE"/>
    <w:rsid w:val="00E00B0A"/>
    <w:rsid w:val="00E00B3A"/>
    <w:rsid w:val="00E01C7D"/>
    <w:rsid w:val="00E026DD"/>
    <w:rsid w:val="00E02A6E"/>
    <w:rsid w:val="00E03E71"/>
    <w:rsid w:val="00E04C09"/>
    <w:rsid w:val="00E07296"/>
    <w:rsid w:val="00E10DBB"/>
    <w:rsid w:val="00E1232F"/>
    <w:rsid w:val="00E15FBA"/>
    <w:rsid w:val="00E16CC6"/>
    <w:rsid w:val="00E17073"/>
    <w:rsid w:val="00E2218E"/>
    <w:rsid w:val="00E22BD9"/>
    <w:rsid w:val="00E24436"/>
    <w:rsid w:val="00E275B7"/>
    <w:rsid w:val="00E30C31"/>
    <w:rsid w:val="00E31F57"/>
    <w:rsid w:val="00E31FEF"/>
    <w:rsid w:val="00E334B5"/>
    <w:rsid w:val="00E344A8"/>
    <w:rsid w:val="00E34778"/>
    <w:rsid w:val="00E347F2"/>
    <w:rsid w:val="00E34D4E"/>
    <w:rsid w:val="00E34D71"/>
    <w:rsid w:val="00E37043"/>
    <w:rsid w:val="00E37E5A"/>
    <w:rsid w:val="00E4230D"/>
    <w:rsid w:val="00E42922"/>
    <w:rsid w:val="00E4299B"/>
    <w:rsid w:val="00E44443"/>
    <w:rsid w:val="00E44D2B"/>
    <w:rsid w:val="00E45702"/>
    <w:rsid w:val="00E45905"/>
    <w:rsid w:val="00E461BF"/>
    <w:rsid w:val="00E4701E"/>
    <w:rsid w:val="00E50245"/>
    <w:rsid w:val="00E508D7"/>
    <w:rsid w:val="00E50F79"/>
    <w:rsid w:val="00E5134E"/>
    <w:rsid w:val="00E51393"/>
    <w:rsid w:val="00E53E6C"/>
    <w:rsid w:val="00E544BF"/>
    <w:rsid w:val="00E54786"/>
    <w:rsid w:val="00E5574E"/>
    <w:rsid w:val="00E55C44"/>
    <w:rsid w:val="00E570C5"/>
    <w:rsid w:val="00E60550"/>
    <w:rsid w:val="00E60AC5"/>
    <w:rsid w:val="00E61654"/>
    <w:rsid w:val="00E62A41"/>
    <w:rsid w:val="00E6456A"/>
    <w:rsid w:val="00E64864"/>
    <w:rsid w:val="00E658B1"/>
    <w:rsid w:val="00E6718D"/>
    <w:rsid w:val="00E673C0"/>
    <w:rsid w:val="00E674FA"/>
    <w:rsid w:val="00E7038E"/>
    <w:rsid w:val="00E71730"/>
    <w:rsid w:val="00E7176E"/>
    <w:rsid w:val="00E72B0D"/>
    <w:rsid w:val="00E7334D"/>
    <w:rsid w:val="00E74533"/>
    <w:rsid w:val="00E75253"/>
    <w:rsid w:val="00E75501"/>
    <w:rsid w:val="00E75701"/>
    <w:rsid w:val="00E763AA"/>
    <w:rsid w:val="00E779A5"/>
    <w:rsid w:val="00E814B5"/>
    <w:rsid w:val="00E8293B"/>
    <w:rsid w:val="00E865D2"/>
    <w:rsid w:val="00E87BDC"/>
    <w:rsid w:val="00E87E45"/>
    <w:rsid w:val="00E90076"/>
    <w:rsid w:val="00E90CFA"/>
    <w:rsid w:val="00E91029"/>
    <w:rsid w:val="00E9221A"/>
    <w:rsid w:val="00E922D1"/>
    <w:rsid w:val="00E9384A"/>
    <w:rsid w:val="00E96290"/>
    <w:rsid w:val="00E96758"/>
    <w:rsid w:val="00E97303"/>
    <w:rsid w:val="00EA48CD"/>
    <w:rsid w:val="00EA4AC1"/>
    <w:rsid w:val="00EA70CA"/>
    <w:rsid w:val="00EA7BB9"/>
    <w:rsid w:val="00EB187A"/>
    <w:rsid w:val="00EB19CD"/>
    <w:rsid w:val="00EB1C17"/>
    <w:rsid w:val="00EB263D"/>
    <w:rsid w:val="00EB6CF2"/>
    <w:rsid w:val="00EC2CE9"/>
    <w:rsid w:val="00EC7186"/>
    <w:rsid w:val="00EC7867"/>
    <w:rsid w:val="00EC786B"/>
    <w:rsid w:val="00ED004D"/>
    <w:rsid w:val="00ED09A2"/>
    <w:rsid w:val="00ED131A"/>
    <w:rsid w:val="00ED1CD7"/>
    <w:rsid w:val="00ED31D0"/>
    <w:rsid w:val="00ED3825"/>
    <w:rsid w:val="00ED40B0"/>
    <w:rsid w:val="00ED44B0"/>
    <w:rsid w:val="00ED60C8"/>
    <w:rsid w:val="00ED73BA"/>
    <w:rsid w:val="00ED79B2"/>
    <w:rsid w:val="00ED7B47"/>
    <w:rsid w:val="00EE1B6E"/>
    <w:rsid w:val="00EE53EA"/>
    <w:rsid w:val="00EE63DA"/>
    <w:rsid w:val="00EE776F"/>
    <w:rsid w:val="00EF0107"/>
    <w:rsid w:val="00EF0A6B"/>
    <w:rsid w:val="00EF250A"/>
    <w:rsid w:val="00EF69F6"/>
    <w:rsid w:val="00EF6D7F"/>
    <w:rsid w:val="00EF713E"/>
    <w:rsid w:val="00EF754E"/>
    <w:rsid w:val="00EF7A21"/>
    <w:rsid w:val="00F00039"/>
    <w:rsid w:val="00F00695"/>
    <w:rsid w:val="00F01243"/>
    <w:rsid w:val="00F0164B"/>
    <w:rsid w:val="00F02ACD"/>
    <w:rsid w:val="00F056A1"/>
    <w:rsid w:val="00F05C28"/>
    <w:rsid w:val="00F0612A"/>
    <w:rsid w:val="00F06480"/>
    <w:rsid w:val="00F06BFF"/>
    <w:rsid w:val="00F10A2C"/>
    <w:rsid w:val="00F13533"/>
    <w:rsid w:val="00F1356F"/>
    <w:rsid w:val="00F136D0"/>
    <w:rsid w:val="00F13824"/>
    <w:rsid w:val="00F17FC0"/>
    <w:rsid w:val="00F205CE"/>
    <w:rsid w:val="00F2167B"/>
    <w:rsid w:val="00F22637"/>
    <w:rsid w:val="00F23517"/>
    <w:rsid w:val="00F24E8B"/>
    <w:rsid w:val="00F265BE"/>
    <w:rsid w:val="00F269BA"/>
    <w:rsid w:val="00F279C2"/>
    <w:rsid w:val="00F301E3"/>
    <w:rsid w:val="00F30AF8"/>
    <w:rsid w:val="00F315EA"/>
    <w:rsid w:val="00F320F8"/>
    <w:rsid w:val="00F32D55"/>
    <w:rsid w:val="00F33524"/>
    <w:rsid w:val="00F3495F"/>
    <w:rsid w:val="00F361F2"/>
    <w:rsid w:val="00F36246"/>
    <w:rsid w:val="00F367F4"/>
    <w:rsid w:val="00F36B10"/>
    <w:rsid w:val="00F37A5A"/>
    <w:rsid w:val="00F4136F"/>
    <w:rsid w:val="00F42A3D"/>
    <w:rsid w:val="00F43D63"/>
    <w:rsid w:val="00F528BE"/>
    <w:rsid w:val="00F52F34"/>
    <w:rsid w:val="00F53F89"/>
    <w:rsid w:val="00F57052"/>
    <w:rsid w:val="00F63BF4"/>
    <w:rsid w:val="00F659AF"/>
    <w:rsid w:val="00F65A4E"/>
    <w:rsid w:val="00F66002"/>
    <w:rsid w:val="00F715A6"/>
    <w:rsid w:val="00F71705"/>
    <w:rsid w:val="00F71CF6"/>
    <w:rsid w:val="00F725BD"/>
    <w:rsid w:val="00F74032"/>
    <w:rsid w:val="00F756D6"/>
    <w:rsid w:val="00F76118"/>
    <w:rsid w:val="00F76A96"/>
    <w:rsid w:val="00F76F03"/>
    <w:rsid w:val="00F8078C"/>
    <w:rsid w:val="00F81870"/>
    <w:rsid w:val="00F82C7C"/>
    <w:rsid w:val="00F830E9"/>
    <w:rsid w:val="00F837F2"/>
    <w:rsid w:val="00F83D8E"/>
    <w:rsid w:val="00F83F97"/>
    <w:rsid w:val="00F84481"/>
    <w:rsid w:val="00F84B1F"/>
    <w:rsid w:val="00F84DC5"/>
    <w:rsid w:val="00F9063A"/>
    <w:rsid w:val="00F909B9"/>
    <w:rsid w:val="00F91BDE"/>
    <w:rsid w:val="00F92C78"/>
    <w:rsid w:val="00F940A3"/>
    <w:rsid w:val="00F94B6B"/>
    <w:rsid w:val="00F94D87"/>
    <w:rsid w:val="00F95D84"/>
    <w:rsid w:val="00F965DE"/>
    <w:rsid w:val="00F97CCC"/>
    <w:rsid w:val="00FA0757"/>
    <w:rsid w:val="00FA13F6"/>
    <w:rsid w:val="00FA366F"/>
    <w:rsid w:val="00FA3BD1"/>
    <w:rsid w:val="00FA44FB"/>
    <w:rsid w:val="00FA5562"/>
    <w:rsid w:val="00FA571A"/>
    <w:rsid w:val="00FA79E3"/>
    <w:rsid w:val="00FB0056"/>
    <w:rsid w:val="00FB1436"/>
    <w:rsid w:val="00FB3294"/>
    <w:rsid w:val="00FB474F"/>
    <w:rsid w:val="00FB6173"/>
    <w:rsid w:val="00FB780C"/>
    <w:rsid w:val="00FC0D07"/>
    <w:rsid w:val="00FC1BAC"/>
    <w:rsid w:val="00FC2730"/>
    <w:rsid w:val="00FC38A2"/>
    <w:rsid w:val="00FC441B"/>
    <w:rsid w:val="00FC6BE9"/>
    <w:rsid w:val="00FD27F8"/>
    <w:rsid w:val="00FD3AB7"/>
    <w:rsid w:val="00FD5D6E"/>
    <w:rsid w:val="00FD60CB"/>
    <w:rsid w:val="00FE0802"/>
    <w:rsid w:val="00FE12A3"/>
    <w:rsid w:val="00FE15E0"/>
    <w:rsid w:val="00FE248B"/>
    <w:rsid w:val="00FE27C9"/>
    <w:rsid w:val="00FE3766"/>
    <w:rsid w:val="00FE3E65"/>
    <w:rsid w:val="00FE5E8B"/>
    <w:rsid w:val="00FE6111"/>
    <w:rsid w:val="00FE65BD"/>
    <w:rsid w:val="00FF014C"/>
    <w:rsid w:val="00FF0174"/>
    <w:rsid w:val="00FF0D5A"/>
    <w:rsid w:val="00FF172D"/>
    <w:rsid w:val="00FF5795"/>
    <w:rsid w:val="00FF619C"/>
    <w:rsid w:val="00FF6B97"/>
    <w:rsid w:val="00FF730D"/>
    <w:rsid w:val="00FF7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56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1924"/>
    <w:pPr>
      <w:spacing w:line="300" w:lineRule="atLeast"/>
    </w:pPr>
    <w:rPr>
      <w:rFonts w:ascii="Arial" w:hAnsi="Arial"/>
      <w:sz w:val="22"/>
      <w:szCs w:val="24"/>
      <w:lang w:eastAsia="da-DK"/>
    </w:rPr>
  </w:style>
  <w:style w:type="paragraph" w:styleId="Heading1">
    <w:name w:val="heading 1"/>
    <w:basedOn w:val="Normal"/>
    <w:next w:val="Normal"/>
    <w:link w:val="Heading1Char"/>
    <w:uiPriority w:val="9"/>
    <w:qFormat/>
    <w:rsid w:val="00BA6E7B"/>
    <w:pPr>
      <w:keepNext/>
      <w:spacing w:before="600" w:after="300" w:line="420" w:lineRule="atLeast"/>
      <w:outlineLvl w:val="0"/>
    </w:pPr>
    <w:rPr>
      <w:rFonts w:cs="Arial"/>
      <w:bCs/>
      <w:color w:val="1F2B7C"/>
      <w:kern w:val="32"/>
      <w:sz w:val="36"/>
      <w:szCs w:val="32"/>
    </w:rPr>
  </w:style>
  <w:style w:type="paragraph" w:styleId="Heading2">
    <w:name w:val="heading 2"/>
    <w:basedOn w:val="Normal"/>
    <w:next w:val="Normal"/>
    <w:link w:val="Heading2Char"/>
    <w:uiPriority w:val="9"/>
    <w:qFormat/>
    <w:rsid w:val="00BA6E7B"/>
    <w:pPr>
      <w:keepNext/>
      <w:spacing w:before="300" w:after="60"/>
      <w:outlineLvl w:val="1"/>
    </w:pPr>
    <w:rPr>
      <w:rFonts w:cs="Arial"/>
      <w:bCs/>
      <w:iCs/>
      <w:sz w:val="30"/>
      <w:szCs w:val="28"/>
    </w:rPr>
  </w:style>
  <w:style w:type="paragraph" w:styleId="Heading3">
    <w:name w:val="heading 3"/>
    <w:basedOn w:val="Normal"/>
    <w:next w:val="Normal"/>
    <w:link w:val="Heading3Char"/>
    <w:uiPriority w:val="9"/>
    <w:qFormat/>
    <w:rsid w:val="00BA6E7B"/>
    <w:pPr>
      <w:keepNext/>
      <w:spacing w:before="220" w:after="20"/>
      <w:outlineLvl w:val="2"/>
    </w:pPr>
    <w:rPr>
      <w:rFonts w:cs="Arial"/>
      <w:b/>
      <w:bCs/>
      <w:sz w:val="25"/>
      <w:szCs w:val="26"/>
    </w:rPr>
  </w:style>
  <w:style w:type="paragraph" w:styleId="Heading4">
    <w:name w:val="heading 4"/>
    <w:basedOn w:val="Normal"/>
    <w:next w:val="Normal"/>
    <w:link w:val="Heading4Char"/>
    <w:uiPriority w:val="9"/>
    <w:qFormat/>
    <w:rsid w:val="00BA6E7B"/>
    <w:pPr>
      <w:keepNext/>
      <w:spacing w:before="220" w:after="20"/>
      <w:outlineLvl w:val="3"/>
    </w:pPr>
    <w:rPr>
      <w:b/>
      <w:bCs/>
      <w:szCs w:val="28"/>
    </w:rPr>
  </w:style>
  <w:style w:type="paragraph" w:styleId="Heading5">
    <w:name w:val="heading 5"/>
    <w:basedOn w:val="Normal"/>
    <w:next w:val="Normal"/>
    <w:link w:val="Heading5Char"/>
    <w:uiPriority w:val="9"/>
    <w:qFormat/>
    <w:rsid w:val="00BA6E7B"/>
    <w:pPr>
      <w:spacing w:after="240"/>
      <w:outlineLvl w:val="4"/>
    </w:pPr>
    <w:rPr>
      <w:b/>
      <w:bCs/>
      <w:iCs/>
      <w:sz w:val="26"/>
      <w:szCs w:val="26"/>
    </w:rPr>
  </w:style>
  <w:style w:type="paragraph" w:styleId="Heading6">
    <w:name w:val="heading 6"/>
    <w:basedOn w:val="Normal"/>
    <w:next w:val="Normal"/>
    <w:link w:val="Heading6Char"/>
    <w:uiPriority w:val="9"/>
    <w:qFormat/>
    <w:rsid w:val="00BA6E7B"/>
    <w:p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rsid w:val="00BA6E7B"/>
    <w:p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BA6E7B"/>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BA6E7B"/>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876"/>
    <w:rPr>
      <w:rFonts w:asciiTheme="majorHAnsi" w:eastAsiaTheme="majorEastAsia" w:hAnsiTheme="majorHAnsi" w:cstheme="majorBidi"/>
      <w:b/>
      <w:bCs/>
      <w:kern w:val="32"/>
      <w:sz w:val="32"/>
      <w:szCs w:val="32"/>
      <w:lang w:eastAsia="da-DK"/>
    </w:rPr>
  </w:style>
  <w:style w:type="character" w:customStyle="1" w:styleId="Heading2Char">
    <w:name w:val="Heading 2 Char"/>
    <w:basedOn w:val="DefaultParagraphFont"/>
    <w:link w:val="Heading2"/>
    <w:uiPriority w:val="9"/>
    <w:semiHidden/>
    <w:rsid w:val="00E26876"/>
    <w:rPr>
      <w:rFonts w:asciiTheme="majorHAnsi" w:eastAsiaTheme="majorEastAsia" w:hAnsiTheme="majorHAnsi" w:cstheme="majorBidi"/>
      <w:b/>
      <w:bCs/>
      <w:i/>
      <w:iCs/>
      <w:sz w:val="28"/>
      <w:szCs w:val="28"/>
      <w:lang w:eastAsia="da-DK"/>
    </w:rPr>
  </w:style>
  <w:style w:type="character" w:customStyle="1" w:styleId="Heading3Char">
    <w:name w:val="Heading 3 Char"/>
    <w:basedOn w:val="DefaultParagraphFont"/>
    <w:link w:val="Heading3"/>
    <w:uiPriority w:val="9"/>
    <w:semiHidden/>
    <w:rsid w:val="00E26876"/>
    <w:rPr>
      <w:rFonts w:asciiTheme="majorHAnsi" w:eastAsiaTheme="majorEastAsia" w:hAnsiTheme="majorHAnsi" w:cstheme="majorBidi"/>
      <w:b/>
      <w:bCs/>
      <w:sz w:val="26"/>
      <w:szCs w:val="26"/>
      <w:lang w:eastAsia="da-DK"/>
    </w:rPr>
  </w:style>
  <w:style w:type="character" w:customStyle="1" w:styleId="Heading4Char">
    <w:name w:val="Heading 4 Char"/>
    <w:basedOn w:val="DefaultParagraphFont"/>
    <w:link w:val="Heading4"/>
    <w:uiPriority w:val="9"/>
    <w:semiHidden/>
    <w:rsid w:val="00E26876"/>
    <w:rPr>
      <w:rFonts w:asciiTheme="minorHAnsi" w:eastAsiaTheme="minorEastAsia" w:hAnsiTheme="minorHAnsi" w:cstheme="minorBidi"/>
      <w:b/>
      <w:bCs/>
      <w:sz w:val="28"/>
      <w:szCs w:val="28"/>
      <w:lang w:eastAsia="da-DK"/>
    </w:rPr>
  </w:style>
  <w:style w:type="character" w:customStyle="1" w:styleId="Heading5Char">
    <w:name w:val="Heading 5 Char"/>
    <w:basedOn w:val="DefaultParagraphFont"/>
    <w:link w:val="Heading5"/>
    <w:uiPriority w:val="9"/>
    <w:semiHidden/>
    <w:rsid w:val="00E26876"/>
    <w:rPr>
      <w:rFonts w:asciiTheme="minorHAnsi" w:eastAsiaTheme="minorEastAsia" w:hAnsiTheme="minorHAnsi" w:cstheme="minorBidi"/>
      <w:b/>
      <w:bCs/>
      <w:i/>
      <w:iCs/>
      <w:sz w:val="26"/>
      <w:szCs w:val="26"/>
      <w:lang w:eastAsia="da-DK"/>
    </w:rPr>
  </w:style>
  <w:style w:type="character" w:customStyle="1" w:styleId="Heading6Char">
    <w:name w:val="Heading 6 Char"/>
    <w:basedOn w:val="DefaultParagraphFont"/>
    <w:link w:val="Heading6"/>
    <w:uiPriority w:val="9"/>
    <w:semiHidden/>
    <w:rsid w:val="00E26876"/>
    <w:rPr>
      <w:rFonts w:asciiTheme="minorHAnsi" w:eastAsiaTheme="minorEastAsia" w:hAnsiTheme="minorHAnsi" w:cstheme="minorBidi"/>
      <w:b/>
      <w:bCs/>
      <w:sz w:val="22"/>
      <w:szCs w:val="22"/>
      <w:lang w:eastAsia="da-DK"/>
    </w:rPr>
  </w:style>
  <w:style w:type="character" w:customStyle="1" w:styleId="Heading7Char">
    <w:name w:val="Heading 7 Char"/>
    <w:basedOn w:val="DefaultParagraphFont"/>
    <w:link w:val="Heading7"/>
    <w:uiPriority w:val="9"/>
    <w:semiHidden/>
    <w:rsid w:val="00E26876"/>
    <w:rPr>
      <w:rFonts w:asciiTheme="minorHAnsi" w:eastAsiaTheme="minorEastAsia" w:hAnsiTheme="minorHAnsi" w:cstheme="minorBidi"/>
      <w:sz w:val="24"/>
      <w:szCs w:val="24"/>
      <w:lang w:eastAsia="da-DK"/>
    </w:rPr>
  </w:style>
  <w:style w:type="character" w:customStyle="1" w:styleId="Heading8Char">
    <w:name w:val="Heading 8 Char"/>
    <w:basedOn w:val="DefaultParagraphFont"/>
    <w:link w:val="Heading8"/>
    <w:uiPriority w:val="9"/>
    <w:semiHidden/>
    <w:rsid w:val="00E26876"/>
    <w:rPr>
      <w:rFonts w:asciiTheme="minorHAnsi" w:eastAsiaTheme="minorEastAsia" w:hAnsiTheme="minorHAnsi" w:cstheme="minorBidi"/>
      <w:i/>
      <w:iCs/>
      <w:sz w:val="24"/>
      <w:szCs w:val="24"/>
      <w:lang w:eastAsia="da-DK"/>
    </w:rPr>
  </w:style>
  <w:style w:type="character" w:customStyle="1" w:styleId="Heading9Char">
    <w:name w:val="Heading 9 Char"/>
    <w:basedOn w:val="DefaultParagraphFont"/>
    <w:link w:val="Heading9"/>
    <w:uiPriority w:val="9"/>
    <w:semiHidden/>
    <w:rsid w:val="00E26876"/>
    <w:rPr>
      <w:rFonts w:asciiTheme="majorHAnsi" w:eastAsiaTheme="majorEastAsia" w:hAnsiTheme="majorHAnsi" w:cstheme="majorBidi"/>
      <w:sz w:val="22"/>
      <w:szCs w:val="22"/>
      <w:lang w:eastAsia="da-DK"/>
    </w:rPr>
  </w:style>
  <w:style w:type="paragraph" w:styleId="Header">
    <w:name w:val="header"/>
    <w:basedOn w:val="Normal"/>
    <w:link w:val="HeaderChar"/>
    <w:uiPriority w:val="99"/>
    <w:semiHidden/>
    <w:rsid w:val="00BA6E7B"/>
    <w:pPr>
      <w:tabs>
        <w:tab w:val="center" w:pos="4819"/>
        <w:tab w:val="right" w:pos="9638"/>
      </w:tabs>
    </w:pPr>
  </w:style>
  <w:style w:type="character" w:customStyle="1" w:styleId="HeaderChar">
    <w:name w:val="Header Char"/>
    <w:basedOn w:val="DefaultParagraphFont"/>
    <w:link w:val="Header"/>
    <w:uiPriority w:val="99"/>
    <w:semiHidden/>
    <w:rsid w:val="00E26876"/>
    <w:rPr>
      <w:rFonts w:ascii="Arial" w:hAnsi="Arial"/>
      <w:sz w:val="22"/>
      <w:szCs w:val="24"/>
      <w:lang w:eastAsia="da-DK"/>
    </w:rPr>
  </w:style>
  <w:style w:type="paragraph" w:styleId="Footer">
    <w:name w:val="footer"/>
    <w:basedOn w:val="Normal"/>
    <w:link w:val="FooterChar"/>
    <w:uiPriority w:val="99"/>
    <w:semiHidden/>
    <w:rsid w:val="00BA6E7B"/>
    <w:pPr>
      <w:tabs>
        <w:tab w:val="center" w:pos="4819"/>
        <w:tab w:val="right" w:pos="9638"/>
      </w:tabs>
    </w:pPr>
    <w:rPr>
      <w:sz w:val="20"/>
    </w:rPr>
  </w:style>
  <w:style w:type="character" w:customStyle="1" w:styleId="FooterChar">
    <w:name w:val="Footer Char"/>
    <w:basedOn w:val="DefaultParagraphFont"/>
    <w:link w:val="Footer"/>
    <w:uiPriority w:val="99"/>
    <w:semiHidden/>
    <w:rsid w:val="00E26876"/>
    <w:rPr>
      <w:rFonts w:ascii="Arial" w:hAnsi="Arial"/>
      <w:sz w:val="22"/>
      <w:szCs w:val="24"/>
      <w:lang w:eastAsia="da-DK"/>
    </w:rPr>
  </w:style>
  <w:style w:type="table" w:styleId="TableGrid">
    <w:name w:val="Table Grid"/>
    <w:basedOn w:val="TableNormal"/>
    <w:uiPriority w:val="59"/>
    <w:semiHidden/>
    <w:rsid w:val="00BA6E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BA6E7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E26876"/>
    <w:rPr>
      <w:sz w:val="0"/>
      <w:szCs w:val="0"/>
      <w:lang w:eastAsia="da-DK"/>
    </w:rPr>
  </w:style>
  <w:style w:type="paragraph" w:styleId="BalloonText">
    <w:name w:val="Balloon Text"/>
    <w:basedOn w:val="Normal"/>
    <w:link w:val="BalloonTextChar"/>
    <w:uiPriority w:val="99"/>
    <w:semiHidden/>
    <w:rsid w:val="00BA6E7B"/>
    <w:rPr>
      <w:rFonts w:ascii="Tahoma" w:hAnsi="Tahoma" w:cs="Tahoma"/>
      <w:sz w:val="16"/>
      <w:szCs w:val="16"/>
    </w:rPr>
  </w:style>
  <w:style w:type="character" w:customStyle="1" w:styleId="BalloonTextChar">
    <w:name w:val="Balloon Text Char"/>
    <w:basedOn w:val="DefaultParagraphFont"/>
    <w:link w:val="BalloonText"/>
    <w:uiPriority w:val="99"/>
    <w:semiHidden/>
    <w:rsid w:val="00E26876"/>
    <w:rPr>
      <w:sz w:val="0"/>
      <w:szCs w:val="0"/>
      <w:lang w:eastAsia="da-DK"/>
    </w:rPr>
  </w:style>
  <w:style w:type="character" w:styleId="Hyperlink">
    <w:name w:val="Hyperlink"/>
    <w:basedOn w:val="DefaultParagraphFont"/>
    <w:uiPriority w:val="99"/>
    <w:rsid w:val="00BA6E7B"/>
    <w:rPr>
      <w:rFonts w:cs="Times New Roman"/>
      <w:color w:val="0000FF"/>
      <w:u w:val="single"/>
    </w:rPr>
  </w:style>
  <w:style w:type="paragraph" w:styleId="TOC1">
    <w:name w:val="toc 1"/>
    <w:basedOn w:val="Normal"/>
    <w:next w:val="Normal"/>
    <w:uiPriority w:val="39"/>
    <w:rsid w:val="00BA6E7B"/>
    <w:pPr>
      <w:tabs>
        <w:tab w:val="right" w:leader="dot" w:pos="9979"/>
      </w:tabs>
      <w:spacing w:before="240" w:after="120"/>
    </w:pPr>
    <w:rPr>
      <w:noProof/>
      <w:color w:val="1F2B7C"/>
      <w:sz w:val="24"/>
    </w:rPr>
  </w:style>
  <w:style w:type="paragraph" w:styleId="TOC2">
    <w:name w:val="toc 2"/>
    <w:basedOn w:val="Normal"/>
    <w:next w:val="Normal"/>
    <w:uiPriority w:val="39"/>
    <w:rsid w:val="00BA6E7B"/>
    <w:pPr>
      <w:tabs>
        <w:tab w:val="right" w:leader="dot" w:pos="9979"/>
      </w:tabs>
      <w:spacing w:before="60"/>
      <w:ind w:left="221"/>
    </w:pPr>
  </w:style>
  <w:style w:type="paragraph" w:styleId="TOC3">
    <w:name w:val="toc 3"/>
    <w:basedOn w:val="Normal"/>
    <w:next w:val="Normal"/>
    <w:uiPriority w:val="39"/>
    <w:semiHidden/>
    <w:rsid w:val="00BA6E7B"/>
    <w:pPr>
      <w:tabs>
        <w:tab w:val="right" w:leader="dot" w:pos="9981"/>
      </w:tabs>
      <w:spacing w:line="240" w:lineRule="atLeast"/>
      <w:ind w:left="442"/>
    </w:pPr>
    <w:rPr>
      <w:noProof/>
      <w:sz w:val="20"/>
      <w:szCs w:val="20"/>
    </w:rPr>
  </w:style>
  <w:style w:type="paragraph" w:customStyle="1" w:styleId="Maintitle">
    <w:name w:val="Main title"/>
    <w:basedOn w:val="Normal"/>
    <w:rsid w:val="00BA6E7B"/>
    <w:pPr>
      <w:spacing w:line="780" w:lineRule="atLeast"/>
    </w:pPr>
    <w:rPr>
      <w:color w:val="1F2B7C"/>
      <w:sz w:val="72"/>
    </w:rPr>
  </w:style>
  <w:style w:type="paragraph" w:customStyle="1" w:styleId="Version">
    <w:name w:val="Version"/>
    <w:basedOn w:val="Subtitle"/>
    <w:semiHidden/>
    <w:rsid w:val="00BA6E7B"/>
  </w:style>
  <w:style w:type="paragraph" w:customStyle="1" w:styleId="Subtitle">
    <w:name w:val="Sub title"/>
    <w:basedOn w:val="Normal"/>
    <w:rsid w:val="00BA6E7B"/>
    <w:pPr>
      <w:spacing w:line="420" w:lineRule="atLeast"/>
    </w:pPr>
    <w:rPr>
      <w:color w:val="1F2B7C"/>
      <w:sz w:val="36"/>
    </w:rPr>
  </w:style>
  <w:style w:type="paragraph" w:customStyle="1" w:styleId="MinimizeParagraph">
    <w:name w:val="MinimizeParagraph"/>
    <w:basedOn w:val="Normal"/>
    <w:semiHidden/>
    <w:rsid w:val="00BA6E7B"/>
    <w:pPr>
      <w:spacing w:line="240" w:lineRule="auto"/>
    </w:pPr>
    <w:rPr>
      <w:sz w:val="2"/>
    </w:rPr>
  </w:style>
  <w:style w:type="paragraph" w:customStyle="1" w:styleId="TOCHeading1">
    <w:name w:val="TOC Heading1"/>
    <w:basedOn w:val="Normal"/>
    <w:next w:val="Normal"/>
    <w:semiHidden/>
    <w:rsid w:val="00BA6E7B"/>
    <w:pPr>
      <w:spacing w:after="300" w:line="420" w:lineRule="atLeast"/>
    </w:pPr>
    <w:rPr>
      <w:color w:val="1F2B7C"/>
      <w:sz w:val="36"/>
    </w:rPr>
  </w:style>
  <w:style w:type="paragraph" w:customStyle="1" w:styleId="Headingbold">
    <w:name w:val="Heading bold"/>
    <w:basedOn w:val="Normal"/>
    <w:next w:val="Normal"/>
    <w:rsid w:val="00BA6E7B"/>
    <w:pPr>
      <w:spacing w:after="200"/>
    </w:pPr>
    <w:rPr>
      <w:b/>
      <w:sz w:val="23"/>
    </w:rPr>
  </w:style>
  <w:style w:type="paragraph" w:styleId="FootnoteText">
    <w:name w:val="footnote text"/>
    <w:basedOn w:val="Normal"/>
    <w:link w:val="FootnoteTextChar"/>
    <w:uiPriority w:val="99"/>
    <w:semiHidden/>
    <w:rsid w:val="00BA6E7B"/>
    <w:rPr>
      <w:sz w:val="20"/>
      <w:szCs w:val="20"/>
    </w:rPr>
  </w:style>
  <w:style w:type="character" w:customStyle="1" w:styleId="FootnoteTextChar">
    <w:name w:val="Footnote Text Char"/>
    <w:basedOn w:val="DefaultParagraphFont"/>
    <w:link w:val="FootnoteText"/>
    <w:uiPriority w:val="99"/>
    <w:semiHidden/>
    <w:rsid w:val="00E26876"/>
    <w:rPr>
      <w:rFonts w:ascii="Arial" w:hAnsi="Arial"/>
      <w:lang w:eastAsia="da-DK"/>
    </w:rPr>
  </w:style>
  <w:style w:type="character" w:styleId="FootnoteReference">
    <w:name w:val="footnote reference"/>
    <w:basedOn w:val="DefaultParagraphFont"/>
    <w:uiPriority w:val="99"/>
    <w:semiHidden/>
    <w:rsid w:val="00BA6E7B"/>
    <w:rPr>
      <w:rFonts w:cs="Times New Roman"/>
      <w:noProof/>
      <w:vertAlign w:val="superscript"/>
      <w:lang w:val="en-US"/>
    </w:rPr>
  </w:style>
  <w:style w:type="paragraph" w:customStyle="1" w:styleId="Subtitle1">
    <w:name w:val="Subtitle1"/>
    <w:basedOn w:val="Normal"/>
    <w:semiHidden/>
    <w:rsid w:val="00BA6E7B"/>
    <w:pPr>
      <w:spacing w:line="420" w:lineRule="atLeast"/>
    </w:pPr>
    <w:rPr>
      <w:color w:val="1F2B7C"/>
      <w:sz w:val="36"/>
    </w:rPr>
  </w:style>
  <w:style w:type="paragraph" w:customStyle="1" w:styleId="Title1">
    <w:name w:val="Title1"/>
    <w:basedOn w:val="Normal"/>
    <w:semiHidden/>
    <w:rsid w:val="00BA6E7B"/>
    <w:pPr>
      <w:spacing w:line="780" w:lineRule="atLeast"/>
    </w:pPr>
    <w:rPr>
      <w:color w:val="1F2B7C"/>
      <w:sz w:val="72"/>
    </w:rPr>
  </w:style>
  <w:style w:type="paragraph" w:styleId="ListParagraph">
    <w:name w:val="List Paragraph"/>
    <w:basedOn w:val="Normal"/>
    <w:uiPriority w:val="34"/>
    <w:qFormat/>
    <w:rsid w:val="00F265BE"/>
    <w:pPr>
      <w:numPr>
        <w:ilvl w:val="1"/>
        <w:numId w:val="10"/>
      </w:numPr>
    </w:pPr>
  </w:style>
  <w:style w:type="paragraph" w:styleId="NormalWeb">
    <w:name w:val="Normal (Web)"/>
    <w:basedOn w:val="Normal"/>
    <w:link w:val="NormalWebChar"/>
    <w:uiPriority w:val="99"/>
    <w:rsid w:val="00D442DC"/>
    <w:pPr>
      <w:spacing w:before="100" w:beforeAutospacing="1" w:after="100" w:afterAutospacing="1" w:line="240" w:lineRule="auto"/>
    </w:pPr>
    <w:rPr>
      <w:rFonts w:ascii="Times New Roman" w:hAnsi="Times New Roman"/>
      <w:sz w:val="24"/>
      <w:lang w:eastAsia="en-US"/>
    </w:rPr>
  </w:style>
  <w:style w:type="character" w:customStyle="1" w:styleId="caps">
    <w:name w:val="caps"/>
    <w:basedOn w:val="DefaultParagraphFont"/>
    <w:rsid w:val="00D442DC"/>
    <w:rPr>
      <w:rFonts w:cs="Times New Roman"/>
    </w:rPr>
  </w:style>
  <w:style w:type="character" w:customStyle="1" w:styleId="NormalWebChar">
    <w:name w:val="Normal (Web) Char"/>
    <w:basedOn w:val="DefaultParagraphFont"/>
    <w:link w:val="NormalWeb"/>
    <w:uiPriority w:val="99"/>
    <w:locked/>
    <w:rsid w:val="00D442DC"/>
    <w:rPr>
      <w:rFonts w:cs="Times New Roman"/>
      <w:sz w:val="24"/>
      <w:szCs w:val="24"/>
      <w:lang w:val="en-US" w:eastAsia="en-US"/>
    </w:rPr>
  </w:style>
  <w:style w:type="character" w:styleId="CommentReference">
    <w:name w:val="annotation reference"/>
    <w:basedOn w:val="DefaultParagraphFont"/>
    <w:uiPriority w:val="99"/>
    <w:rsid w:val="00B3333D"/>
    <w:rPr>
      <w:rFonts w:cs="Times New Roman"/>
      <w:sz w:val="16"/>
      <w:szCs w:val="16"/>
    </w:rPr>
  </w:style>
  <w:style w:type="paragraph" w:styleId="CommentText">
    <w:name w:val="annotation text"/>
    <w:basedOn w:val="Normal"/>
    <w:link w:val="CommentTextChar"/>
    <w:uiPriority w:val="99"/>
    <w:rsid w:val="00B3333D"/>
    <w:rPr>
      <w:sz w:val="20"/>
      <w:szCs w:val="20"/>
    </w:rPr>
  </w:style>
  <w:style w:type="character" w:customStyle="1" w:styleId="CommentTextChar">
    <w:name w:val="Comment Text Char"/>
    <w:basedOn w:val="DefaultParagraphFont"/>
    <w:link w:val="CommentText"/>
    <w:uiPriority w:val="99"/>
    <w:locked/>
    <w:rsid w:val="00B3333D"/>
    <w:rPr>
      <w:rFonts w:ascii="Arial" w:hAnsi="Arial" w:cs="Times New Roman"/>
      <w:lang w:eastAsia="da-DK"/>
    </w:rPr>
  </w:style>
  <w:style w:type="paragraph" w:styleId="CommentSubject">
    <w:name w:val="annotation subject"/>
    <w:basedOn w:val="CommentText"/>
    <w:next w:val="CommentText"/>
    <w:link w:val="CommentSubjectChar"/>
    <w:uiPriority w:val="99"/>
    <w:rsid w:val="00B3333D"/>
    <w:rPr>
      <w:b/>
      <w:bCs/>
    </w:rPr>
  </w:style>
  <w:style w:type="character" w:customStyle="1" w:styleId="CommentSubjectChar">
    <w:name w:val="Comment Subject Char"/>
    <w:basedOn w:val="CommentTextChar"/>
    <w:link w:val="CommentSubject"/>
    <w:uiPriority w:val="99"/>
    <w:locked/>
    <w:rsid w:val="00B3333D"/>
    <w:rPr>
      <w:rFonts w:ascii="Arial" w:hAnsi="Arial" w:cs="Times New Roman"/>
      <w:b/>
      <w:bCs/>
      <w:lang w:eastAsia="da-DK"/>
    </w:rPr>
  </w:style>
  <w:style w:type="paragraph" w:customStyle="1" w:styleId="bodytext">
    <w:name w:val="bodytext"/>
    <w:basedOn w:val="Normal"/>
    <w:rsid w:val="003B0941"/>
    <w:pPr>
      <w:spacing w:line="183" w:lineRule="atLeast"/>
    </w:pPr>
    <w:rPr>
      <w:rFonts w:cs="Arial"/>
      <w:color w:val="000000"/>
      <w:sz w:val="13"/>
      <w:szCs w:val="13"/>
      <w:lang w:val="en-CA" w:eastAsia="en-CA"/>
    </w:rPr>
  </w:style>
  <w:style w:type="paragraph" w:styleId="TOCHeading">
    <w:name w:val="TOC Heading"/>
    <w:basedOn w:val="Heading1"/>
    <w:next w:val="Normal"/>
    <w:uiPriority w:val="39"/>
    <w:semiHidden/>
    <w:unhideWhenUsed/>
    <w:qFormat/>
    <w:rsid w:val="000F4C02"/>
    <w:pPr>
      <w:keepLines/>
      <w:spacing w:before="480" w:after="0" w:line="276" w:lineRule="auto"/>
      <w:outlineLvl w:val="9"/>
    </w:pPr>
    <w:rPr>
      <w:rFonts w:ascii="Cambria" w:hAnsi="Cambria" w:cs="Times New Roman"/>
      <w:b/>
      <w:color w:val="365F91"/>
      <w:kern w:val="0"/>
      <w:sz w:val="28"/>
      <w:szCs w:val="28"/>
      <w:lang w:eastAsia="en-US"/>
    </w:rPr>
  </w:style>
  <w:style w:type="numbering" w:customStyle="1" w:styleId="Style2">
    <w:name w:val="Style2"/>
    <w:rsid w:val="00E26876"/>
    <w:pPr>
      <w:numPr>
        <w:numId w:val="6"/>
      </w:numPr>
    </w:pPr>
  </w:style>
  <w:style w:type="numbering" w:customStyle="1" w:styleId="Style1">
    <w:name w:val="Style1"/>
    <w:rsid w:val="00E26876"/>
    <w:pPr>
      <w:numPr>
        <w:numId w:val="4"/>
      </w:numPr>
    </w:pPr>
  </w:style>
  <w:style w:type="numbering" w:customStyle="1" w:styleId="Style4">
    <w:name w:val="Style4"/>
    <w:rsid w:val="00E26876"/>
    <w:pPr>
      <w:numPr>
        <w:numId w:val="9"/>
      </w:numPr>
    </w:pPr>
  </w:style>
  <w:style w:type="numbering" w:customStyle="1" w:styleId="Style3">
    <w:name w:val="Style3"/>
    <w:rsid w:val="00E26876"/>
    <w:pPr>
      <w:numPr>
        <w:numId w:val="8"/>
      </w:numPr>
    </w:pPr>
  </w:style>
  <w:style w:type="character" w:styleId="FollowedHyperlink">
    <w:name w:val="FollowedHyperlink"/>
    <w:basedOn w:val="DefaultParagraphFont"/>
    <w:rsid w:val="007352EE"/>
    <w:rPr>
      <w:color w:val="800080" w:themeColor="followedHyperlink"/>
      <w:u w:val="single"/>
    </w:rPr>
  </w:style>
  <w:style w:type="numbering" w:customStyle="1" w:styleId="Style5">
    <w:name w:val="Style5"/>
    <w:uiPriority w:val="99"/>
    <w:rsid w:val="00E34778"/>
    <w:pPr>
      <w:numPr>
        <w:numId w:val="18"/>
      </w:numPr>
    </w:pPr>
  </w:style>
  <w:style w:type="paragraph" w:styleId="Revision">
    <w:name w:val="Revision"/>
    <w:hidden/>
    <w:uiPriority w:val="99"/>
    <w:semiHidden/>
    <w:rsid w:val="006B3B11"/>
    <w:rPr>
      <w:rFonts w:ascii="Arial" w:hAnsi="Arial"/>
      <w:sz w:val="22"/>
      <w:szCs w:val="24"/>
      <w:lang w:eastAsia="da-DK"/>
    </w:rPr>
  </w:style>
  <w:style w:type="character" w:customStyle="1" w:styleId="text13760font1">
    <w:name w:val="text13760font1"/>
    <w:basedOn w:val="DefaultParagraphFont"/>
    <w:rsid w:val="000A3963"/>
    <w:rPr>
      <w:rFonts w:ascii="Arial" w:hAnsi="Arial" w:cs="Arial" w:hint="default"/>
      <w:color w:val="010101"/>
      <w:sz w:val="20"/>
      <w:szCs w:val="20"/>
    </w:rPr>
  </w:style>
  <w:style w:type="character" w:customStyle="1" w:styleId="text14859font2">
    <w:name w:val="text14859font2"/>
    <w:basedOn w:val="DefaultParagraphFont"/>
    <w:rsid w:val="000A3963"/>
    <w:rPr>
      <w:rFonts w:ascii="Arial" w:hAnsi="Arial" w:cs="Arial" w:hint="default"/>
      <w:color w:val="010101"/>
      <w:sz w:val="20"/>
      <w:szCs w:val="20"/>
    </w:rPr>
  </w:style>
  <w:style w:type="paragraph" w:styleId="NoSpacing">
    <w:name w:val="No Spacing"/>
    <w:uiPriority w:val="1"/>
    <w:qFormat/>
    <w:rsid w:val="000A3963"/>
    <w:rPr>
      <w:rFonts w:asciiTheme="minorHAnsi" w:eastAsiaTheme="minorHAnsi" w:hAnsiTheme="minorHAnsi" w:cstheme="minorBidi"/>
      <w:sz w:val="22"/>
      <w:szCs w:val="22"/>
      <w:lang w:val="en-GB"/>
    </w:rPr>
  </w:style>
  <w:style w:type="character" w:customStyle="1" w:styleId="apple-converted-space">
    <w:name w:val="apple-converted-space"/>
    <w:basedOn w:val="DefaultParagraphFont"/>
    <w:rsid w:val="002E13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note text" w:uiPriority="99"/>
    <w:lsdException w:name="caption" w:semiHidden="1"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1924"/>
    <w:pPr>
      <w:spacing w:line="300" w:lineRule="atLeast"/>
    </w:pPr>
    <w:rPr>
      <w:rFonts w:ascii="Arial" w:hAnsi="Arial"/>
      <w:sz w:val="22"/>
      <w:szCs w:val="24"/>
      <w:lang w:eastAsia="da-DK"/>
    </w:rPr>
  </w:style>
  <w:style w:type="paragraph" w:styleId="Heading1">
    <w:name w:val="heading 1"/>
    <w:basedOn w:val="Normal"/>
    <w:next w:val="Normal"/>
    <w:link w:val="Heading1Char"/>
    <w:uiPriority w:val="9"/>
    <w:qFormat/>
    <w:rsid w:val="00BA6E7B"/>
    <w:pPr>
      <w:keepNext/>
      <w:spacing w:before="600" w:after="300" w:line="420" w:lineRule="atLeast"/>
      <w:outlineLvl w:val="0"/>
    </w:pPr>
    <w:rPr>
      <w:rFonts w:cs="Arial"/>
      <w:bCs/>
      <w:color w:val="1F2B7C"/>
      <w:kern w:val="32"/>
      <w:sz w:val="36"/>
      <w:szCs w:val="32"/>
    </w:rPr>
  </w:style>
  <w:style w:type="paragraph" w:styleId="Heading2">
    <w:name w:val="heading 2"/>
    <w:basedOn w:val="Normal"/>
    <w:next w:val="Normal"/>
    <w:link w:val="Heading2Char"/>
    <w:uiPriority w:val="9"/>
    <w:qFormat/>
    <w:rsid w:val="00BA6E7B"/>
    <w:pPr>
      <w:keepNext/>
      <w:spacing w:before="300" w:after="60"/>
      <w:outlineLvl w:val="1"/>
    </w:pPr>
    <w:rPr>
      <w:rFonts w:cs="Arial"/>
      <w:bCs/>
      <w:iCs/>
      <w:sz w:val="30"/>
      <w:szCs w:val="28"/>
    </w:rPr>
  </w:style>
  <w:style w:type="paragraph" w:styleId="Heading3">
    <w:name w:val="heading 3"/>
    <w:basedOn w:val="Normal"/>
    <w:next w:val="Normal"/>
    <w:link w:val="Heading3Char"/>
    <w:uiPriority w:val="9"/>
    <w:qFormat/>
    <w:rsid w:val="00BA6E7B"/>
    <w:pPr>
      <w:keepNext/>
      <w:spacing w:before="220" w:after="20"/>
      <w:outlineLvl w:val="2"/>
    </w:pPr>
    <w:rPr>
      <w:rFonts w:cs="Arial"/>
      <w:b/>
      <w:bCs/>
      <w:sz w:val="25"/>
      <w:szCs w:val="26"/>
    </w:rPr>
  </w:style>
  <w:style w:type="paragraph" w:styleId="Heading4">
    <w:name w:val="heading 4"/>
    <w:basedOn w:val="Normal"/>
    <w:next w:val="Normal"/>
    <w:link w:val="Heading4Char"/>
    <w:uiPriority w:val="9"/>
    <w:qFormat/>
    <w:rsid w:val="00BA6E7B"/>
    <w:pPr>
      <w:keepNext/>
      <w:spacing w:before="220" w:after="20"/>
      <w:outlineLvl w:val="3"/>
    </w:pPr>
    <w:rPr>
      <w:b/>
      <w:bCs/>
      <w:szCs w:val="28"/>
    </w:rPr>
  </w:style>
  <w:style w:type="paragraph" w:styleId="Heading5">
    <w:name w:val="heading 5"/>
    <w:basedOn w:val="Normal"/>
    <w:next w:val="Normal"/>
    <w:link w:val="Heading5Char"/>
    <w:uiPriority w:val="9"/>
    <w:qFormat/>
    <w:rsid w:val="00BA6E7B"/>
    <w:pPr>
      <w:spacing w:after="240"/>
      <w:outlineLvl w:val="4"/>
    </w:pPr>
    <w:rPr>
      <w:b/>
      <w:bCs/>
      <w:iCs/>
      <w:sz w:val="26"/>
      <w:szCs w:val="26"/>
    </w:rPr>
  </w:style>
  <w:style w:type="paragraph" w:styleId="Heading6">
    <w:name w:val="heading 6"/>
    <w:basedOn w:val="Normal"/>
    <w:next w:val="Normal"/>
    <w:link w:val="Heading6Char"/>
    <w:uiPriority w:val="9"/>
    <w:qFormat/>
    <w:rsid w:val="00BA6E7B"/>
    <w:pPr>
      <w:spacing w:before="240" w:after="60"/>
      <w:outlineLvl w:val="5"/>
    </w:pPr>
    <w:rPr>
      <w:rFonts w:ascii="Times New Roman" w:hAnsi="Times New Roman"/>
      <w:b/>
      <w:bCs/>
      <w:szCs w:val="22"/>
    </w:rPr>
  </w:style>
  <w:style w:type="paragraph" w:styleId="Heading7">
    <w:name w:val="heading 7"/>
    <w:basedOn w:val="Normal"/>
    <w:next w:val="Normal"/>
    <w:link w:val="Heading7Char"/>
    <w:uiPriority w:val="9"/>
    <w:qFormat/>
    <w:rsid w:val="00BA6E7B"/>
    <w:pPr>
      <w:spacing w:before="240" w:after="60"/>
      <w:outlineLvl w:val="6"/>
    </w:pPr>
    <w:rPr>
      <w:rFonts w:ascii="Times New Roman" w:hAnsi="Times New Roman"/>
      <w:sz w:val="24"/>
    </w:rPr>
  </w:style>
  <w:style w:type="paragraph" w:styleId="Heading8">
    <w:name w:val="heading 8"/>
    <w:basedOn w:val="Normal"/>
    <w:next w:val="Normal"/>
    <w:link w:val="Heading8Char"/>
    <w:uiPriority w:val="9"/>
    <w:qFormat/>
    <w:rsid w:val="00BA6E7B"/>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
    <w:qFormat/>
    <w:rsid w:val="00BA6E7B"/>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876"/>
    <w:rPr>
      <w:rFonts w:asciiTheme="majorHAnsi" w:eastAsiaTheme="majorEastAsia" w:hAnsiTheme="majorHAnsi" w:cstheme="majorBidi"/>
      <w:b/>
      <w:bCs/>
      <w:kern w:val="32"/>
      <w:sz w:val="32"/>
      <w:szCs w:val="32"/>
      <w:lang w:eastAsia="da-DK"/>
    </w:rPr>
  </w:style>
  <w:style w:type="character" w:customStyle="1" w:styleId="Heading2Char">
    <w:name w:val="Heading 2 Char"/>
    <w:basedOn w:val="DefaultParagraphFont"/>
    <w:link w:val="Heading2"/>
    <w:uiPriority w:val="9"/>
    <w:semiHidden/>
    <w:rsid w:val="00E26876"/>
    <w:rPr>
      <w:rFonts w:asciiTheme="majorHAnsi" w:eastAsiaTheme="majorEastAsia" w:hAnsiTheme="majorHAnsi" w:cstheme="majorBidi"/>
      <w:b/>
      <w:bCs/>
      <w:i/>
      <w:iCs/>
      <w:sz w:val="28"/>
      <w:szCs w:val="28"/>
      <w:lang w:eastAsia="da-DK"/>
    </w:rPr>
  </w:style>
  <w:style w:type="character" w:customStyle="1" w:styleId="Heading3Char">
    <w:name w:val="Heading 3 Char"/>
    <w:basedOn w:val="DefaultParagraphFont"/>
    <w:link w:val="Heading3"/>
    <w:uiPriority w:val="9"/>
    <w:semiHidden/>
    <w:rsid w:val="00E26876"/>
    <w:rPr>
      <w:rFonts w:asciiTheme="majorHAnsi" w:eastAsiaTheme="majorEastAsia" w:hAnsiTheme="majorHAnsi" w:cstheme="majorBidi"/>
      <w:b/>
      <w:bCs/>
      <w:sz w:val="26"/>
      <w:szCs w:val="26"/>
      <w:lang w:eastAsia="da-DK"/>
    </w:rPr>
  </w:style>
  <w:style w:type="character" w:customStyle="1" w:styleId="Heading4Char">
    <w:name w:val="Heading 4 Char"/>
    <w:basedOn w:val="DefaultParagraphFont"/>
    <w:link w:val="Heading4"/>
    <w:uiPriority w:val="9"/>
    <w:semiHidden/>
    <w:rsid w:val="00E26876"/>
    <w:rPr>
      <w:rFonts w:asciiTheme="minorHAnsi" w:eastAsiaTheme="minorEastAsia" w:hAnsiTheme="minorHAnsi" w:cstheme="minorBidi"/>
      <w:b/>
      <w:bCs/>
      <w:sz w:val="28"/>
      <w:szCs w:val="28"/>
      <w:lang w:eastAsia="da-DK"/>
    </w:rPr>
  </w:style>
  <w:style w:type="character" w:customStyle="1" w:styleId="Heading5Char">
    <w:name w:val="Heading 5 Char"/>
    <w:basedOn w:val="DefaultParagraphFont"/>
    <w:link w:val="Heading5"/>
    <w:uiPriority w:val="9"/>
    <w:semiHidden/>
    <w:rsid w:val="00E26876"/>
    <w:rPr>
      <w:rFonts w:asciiTheme="minorHAnsi" w:eastAsiaTheme="minorEastAsia" w:hAnsiTheme="minorHAnsi" w:cstheme="minorBidi"/>
      <w:b/>
      <w:bCs/>
      <w:i/>
      <w:iCs/>
      <w:sz w:val="26"/>
      <w:szCs w:val="26"/>
      <w:lang w:eastAsia="da-DK"/>
    </w:rPr>
  </w:style>
  <w:style w:type="character" w:customStyle="1" w:styleId="Heading6Char">
    <w:name w:val="Heading 6 Char"/>
    <w:basedOn w:val="DefaultParagraphFont"/>
    <w:link w:val="Heading6"/>
    <w:uiPriority w:val="9"/>
    <w:semiHidden/>
    <w:rsid w:val="00E26876"/>
    <w:rPr>
      <w:rFonts w:asciiTheme="minorHAnsi" w:eastAsiaTheme="minorEastAsia" w:hAnsiTheme="minorHAnsi" w:cstheme="minorBidi"/>
      <w:b/>
      <w:bCs/>
      <w:sz w:val="22"/>
      <w:szCs w:val="22"/>
      <w:lang w:eastAsia="da-DK"/>
    </w:rPr>
  </w:style>
  <w:style w:type="character" w:customStyle="1" w:styleId="Heading7Char">
    <w:name w:val="Heading 7 Char"/>
    <w:basedOn w:val="DefaultParagraphFont"/>
    <w:link w:val="Heading7"/>
    <w:uiPriority w:val="9"/>
    <w:semiHidden/>
    <w:rsid w:val="00E26876"/>
    <w:rPr>
      <w:rFonts w:asciiTheme="minorHAnsi" w:eastAsiaTheme="minorEastAsia" w:hAnsiTheme="minorHAnsi" w:cstheme="minorBidi"/>
      <w:sz w:val="24"/>
      <w:szCs w:val="24"/>
      <w:lang w:eastAsia="da-DK"/>
    </w:rPr>
  </w:style>
  <w:style w:type="character" w:customStyle="1" w:styleId="Heading8Char">
    <w:name w:val="Heading 8 Char"/>
    <w:basedOn w:val="DefaultParagraphFont"/>
    <w:link w:val="Heading8"/>
    <w:uiPriority w:val="9"/>
    <w:semiHidden/>
    <w:rsid w:val="00E26876"/>
    <w:rPr>
      <w:rFonts w:asciiTheme="minorHAnsi" w:eastAsiaTheme="minorEastAsia" w:hAnsiTheme="minorHAnsi" w:cstheme="minorBidi"/>
      <w:i/>
      <w:iCs/>
      <w:sz w:val="24"/>
      <w:szCs w:val="24"/>
      <w:lang w:eastAsia="da-DK"/>
    </w:rPr>
  </w:style>
  <w:style w:type="character" w:customStyle="1" w:styleId="Heading9Char">
    <w:name w:val="Heading 9 Char"/>
    <w:basedOn w:val="DefaultParagraphFont"/>
    <w:link w:val="Heading9"/>
    <w:uiPriority w:val="9"/>
    <w:semiHidden/>
    <w:rsid w:val="00E26876"/>
    <w:rPr>
      <w:rFonts w:asciiTheme="majorHAnsi" w:eastAsiaTheme="majorEastAsia" w:hAnsiTheme="majorHAnsi" w:cstheme="majorBidi"/>
      <w:sz w:val="22"/>
      <w:szCs w:val="22"/>
      <w:lang w:eastAsia="da-DK"/>
    </w:rPr>
  </w:style>
  <w:style w:type="paragraph" w:styleId="Header">
    <w:name w:val="header"/>
    <w:basedOn w:val="Normal"/>
    <w:link w:val="HeaderChar"/>
    <w:uiPriority w:val="99"/>
    <w:semiHidden/>
    <w:rsid w:val="00BA6E7B"/>
    <w:pPr>
      <w:tabs>
        <w:tab w:val="center" w:pos="4819"/>
        <w:tab w:val="right" w:pos="9638"/>
      </w:tabs>
    </w:pPr>
  </w:style>
  <w:style w:type="character" w:customStyle="1" w:styleId="HeaderChar">
    <w:name w:val="Header Char"/>
    <w:basedOn w:val="DefaultParagraphFont"/>
    <w:link w:val="Header"/>
    <w:uiPriority w:val="99"/>
    <w:semiHidden/>
    <w:rsid w:val="00E26876"/>
    <w:rPr>
      <w:rFonts w:ascii="Arial" w:hAnsi="Arial"/>
      <w:sz w:val="22"/>
      <w:szCs w:val="24"/>
      <w:lang w:eastAsia="da-DK"/>
    </w:rPr>
  </w:style>
  <w:style w:type="paragraph" w:styleId="Footer">
    <w:name w:val="footer"/>
    <w:basedOn w:val="Normal"/>
    <w:link w:val="FooterChar"/>
    <w:uiPriority w:val="99"/>
    <w:semiHidden/>
    <w:rsid w:val="00BA6E7B"/>
    <w:pPr>
      <w:tabs>
        <w:tab w:val="center" w:pos="4819"/>
        <w:tab w:val="right" w:pos="9638"/>
      </w:tabs>
    </w:pPr>
    <w:rPr>
      <w:sz w:val="20"/>
    </w:rPr>
  </w:style>
  <w:style w:type="character" w:customStyle="1" w:styleId="FooterChar">
    <w:name w:val="Footer Char"/>
    <w:basedOn w:val="DefaultParagraphFont"/>
    <w:link w:val="Footer"/>
    <w:uiPriority w:val="99"/>
    <w:semiHidden/>
    <w:rsid w:val="00E26876"/>
    <w:rPr>
      <w:rFonts w:ascii="Arial" w:hAnsi="Arial"/>
      <w:sz w:val="22"/>
      <w:szCs w:val="24"/>
      <w:lang w:eastAsia="da-DK"/>
    </w:rPr>
  </w:style>
  <w:style w:type="table" w:styleId="TableGrid">
    <w:name w:val="Table Grid"/>
    <w:basedOn w:val="TableNormal"/>
    <w:uiPriority w:val="59"/>
    <w:semiHidden/>
    <w:rsid w:val="00BA6E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BA6E7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E26876"/>
    <w:rPr>
      <w:sz w:val="0"/>
      <w:szCs w:val="0"/>
      <w:lang w:eastAsia="da-DK"/>
    </w:rPr>
  </w:style>
  <w:style w:type="paragraph" w:styleId="BalloonText">
    <w:name w:val="Balloon Text"/>
    <w:basedOn w:val="Normal"/>
    <w:link w:val="BalloonTextChar"/>
    <w:uiPriority w:val="99"/>
    <w:semiHidden/>
    <w:rsid w:val="00BA6E7B"/>
    <w:rPr>
      <w:rFonts w:ascii="Tahoma" w:hAnsi="Tahoma" w:cs="Tahoma"/>
      <w:sz w:val="16"/>
      <w:szCs w:val="16"/>
    </w:rPr>
  </w:style>
  <w:style w:type="character" w:customStyle="1" w:styleId="BalloonTextChar">
    <w:name w:val="Balloon Text Char"/>
    <w:basedOn w:val="DefaultParagraphFont"/>
    <w:link w:val="BalloonText"/>
    <w:uiPriority w:val="99"/>
    <w:semiHidden/>
    <w:rsid w:val="00E26876"/>
    <w:rPr>
      <w:sz w:val="0"/>
      <w:szCs w:val="0"/>
      <w:lang w:eastAsia="da-DK"/>
    </w:rPr>
  </w:style>
  <w:style w:type="character" w:styleId="Hyperlink">
    <w:name w:val="Hyperlink"/>
    <w:basedOn w:val="DefaultParagraphFont"/>
    <w:uiPriority w:val="99"/>
    <w:rsid w:val="00BA6E7B"/>
    <w:rPr>
      <w:rFonts w:cs="Times New Roman"/>
      <w:color w:val="0000FF"/>
      <w:u w:val="single"/>
    </w:rPr>
  </w:style>
  <w:style w:type="paragraph" w:styleId="TOC1">
    <w:name w:val="toc 1"/>
    <w:basedOn w:val="Normal"/>
    <w:next w:val="Normal"/>
    <w:uiPriority w:val="39"/>
    <w:rsid w:val="00BA6E7B"/>
    <w:pPr>
      <w:tabs>
        <w:tab w:val="right" w:leader="dot" w:pos="9979"/>
      </w:tabs>
      <w:spacing w:before="240" w:after="120"/>
    </w:pPr>
    <w:rPr>
      <w:noProof/>
      <w:color w:val="1F2B7C"/>
      <w:sz w:val="24"/>
    </w:rPr>
  </w:style>
  <w:style w:type="paragraph" w:styleId="TOC2">
    <w:name w:val="toc 2"/>
    <w:basedOn w:val="Normal"/>
    <w:next w:val="Normal"/>
    <w:uiPriority w:val="39"/>
    <w:rsid w:val="00BA6E7B"/>
    <w:pPr>
      <w:tabs>
        <w:tab w:val="right" w:leader="dot" w:pos="9979"/>
      </w:tabs>
      <w:spacing w:before="60"/>
      <w:ind w:left="221"/>
    </w:pPr>
  </w:style>
  <w:style w:type="paragraph" w:styleId="TOC3">
    <w:name w:val="toc 3"/>
    <w:basedOn w:val="Normal"/>
    <w:next w:val="Normal"/>
    <w:uiPriority w:val="39"/>
    <w:semiHidden/>
    <w:rsid w:val="00BA6E7B"/>
    <w:pPr>
      <w:tabs>
        <w:tab w:val="right" w:leader="dot" w:pos="9981"/>
      </w:tabs>
      <w:spacing w:line="240" w:lineRule="atLeast"/>
      <w:ind w:left="442"/>
    </w:pPr>
    <w:rPr>
      <w:noProof/>
      <w:sz w:val="20"/>
      <w:szCs w:val="20"/>
    </w:rPr>
  </w:style>
  <w:style w:type="paragraph" w:customStyle="1" w:styleId="Maintitle">
    <w:name w:val="Main title"/>
    <w:basedOn w:val="Normal"/>
    <w:rsid w:val="00BA6E7B"/>
    <w:pPr>
      <w:spacing w:line="780" w:lineRule="atLeast"/>
    </w:pPr>
    <w:rPr>
      <w:color w:val="1F2B7C"/>
      <w:sz w:val="72"/>
    </w:rPr>
  </w:style>
  <w:style w:type="paragraph" w:customStyle="1" w:styleId="Version">
    <w:name w:val="Version"/>
    <w:basedOn w:val="Subtitle"/>
    <w:semiHidden/>
    <w:rsid w:val="00BA6E7B"/>
  </w:style>
  <w:style w:type="paragraph" w:customStyle="1" w:styleId="Subtitle">
    <w:name w:val="Sub title"/>
    <w:basedOn w:val="Normal"/>
    <w:rsid w:val="00BA6E7B"/>
    <w:pPr>
      <w:spacing w:line="420" w:lineRule="atLeast"/>
    </w:pPr>
    <w:rPr>
      <w:color w:val="1F2B7C"/>
      <w:sz w:val="36"/>
    </w:rPr>
  </w:style>
  <w:style w:type="paragraph" w:customStyle="1" w:styleId="MinimizeParagraph">
    <w:name w:val="MinimizeParagraph"/>
    <w:basedOn w:val="Normal"/>
    <w:semiHidden/>
    <w:rsid w:val="00BA6E7B"/>
    <w:pPr>
      <w:spacing w:line="240" w:lineRule="auto"/>
    </w:pPr>
    <w:rPr>
      <w:sz w:val="2"/>
    </w:rPr>
  </w:style>
  <w:style w:type="paragraph" w:customStyle="1" w:styleId="TOCHeading1">
    <w:name w:val="TOC Heading1"/>
    <w:basedOn w:val="Normal"/>
    <w:next w:val="Normal"/>
    <w:semiHidden/>
    <w:rsid w:val="00BA6E7B"/>
    <w:pPr>
      <w:spacing w:after="300" w:line="420" w:lineRule="atLeast"/>
    </w:pPr>
    <w:rPr>
      <w:color w:val="1F2B7C"/>
      <w:sz w:val="36"/>
    </w:rPr>
  </w:style>
  <w:style w:type="paragraph" w:customStyle="1" w:styleId="Headingbold">
    <w:name w:val="Heading bold"/>
    <w:basedOn w:val="Normal"/>
    <w:next w:val="Normal"/>
    <w:rsid w:val="00BA6E7B"/>
    <w:pPr>
      <w:spacing w:after="200"/>
    </w:pPr>
    <w:rPr>
      <w:b/>
      <w:sz w:val="23"/>
    </w:rPr>
  </w:style>
  <w:style w:type="paragraph" w:styleId="FootnoteText">
    <w:name w:val="footnote text"/>
    <w:basedOn w:val="Normal"/>
    <w:link w:val="FootnoteTextChar"/>
    <w:uiPriority w:val="99"/>
    <w:semiHidden/>
    <w:rsid w:val="00BA6E7B"/>
    <w:rPr>
      <w:sz w:val="20"/>
      <w:szCs w:val="20"/>
    </w:rPr>
  </w:style>
  <w:style w:type="character" w:customStyle="1" w:styleId="FootnoteTextChar">
    <w:name w:val="Footnote Text Char"/>
    <w:basedOn w:val="DefaultParagraphFont"/>
    <w:link w:val="FootnoteText"/>
    <w:uiPriority w:val="99"/>
    <w:semiHidden/>
    <w:rsid w:val="00E26876"/>
    <w:rPr>
      <w:rFonts w:ascii="Arial" w:hAnsi="Arial"/>
      <w:lang w:eastAsia="da-DK"/>
    </w:rPr>
  </w:style>
  <w:style w:type="character" w:styleId="FootnoteReference">
    <w:name w:val="footnote reference"/>
    <w:basedOn w:val="DefaultParagraphFont"/>
    <w:uiPriority w:val="99"/>
    <w:semiHidden/>
    <w:rsid w:val="00BA6E7B"/>
    <w:rPr>
      <w:rFonts w:cs="Times New Roman"/>
      <w:noProof/>
      <w:vertAlign w:val="superscript"/>
      <w:lang w:val="en-US"/>
    </w:rPr>
  </w:style>
  <w:style w:type="paragraph" w:customStyle="1" w:styleId="Subtitle1">
    <w:name w:val="Subtitle1"/>
    <w:basedOn w:val="Normal"/>
    <w:semiHidden/>
    <w:rsid w:val="00BA6E7B"/>
    <w:pPr>
      <w:spacing w:line="420" w:lineRule="atLeast"/>
    </w:pPr>
    <w:rPr>
      <w:color w:val="1F2B7C"/>
      <w:sz w:val="36"/>
    </w:rPr>
  </w:style>
  <w:style w:type="paragraph" w:customStyle="1" w:styleId="Title1">
    <w:name w:val="Title1"/>
    <w:basedOn w:val="Normal"/>
    <w:semiHidden/>
    <w:rsid w:val="00BA6E7B"/>
    <w:pPr>
      <w:spacing w:line="780" w:lineRule="atLeast"/>
    </w:pPr>
    <w:rPr>
      <w:color w:val="1F2B7C"/>
      <w:sz w:val="72"/>
    </w:rPr>
  </w:style>
  <w:style w:type="paragraph" w:styleId="ListParagraph">
    <w:name w:val="List Paragraph"/>
    <w:basedOn w:val="Normal"/>
    <w:uiPriority w:val="34"/>
    <w:qFormat/>
    <w:rsid w:val="00F265BE"/>
    <w:pPr>
      <w:numPr>
        <w:ilvl w:val="1"/>
        <w:numId w:val="10"/>
      </w:numPr>
    </w:pPr>
  </w:style>
  <w:style w:type="paragraph" w:styleId="NormalWeb">
    <w:name w:val="Normal (Web)"/>
    <w:basedOn w:val="Normal"/>
    <w:link w:val="NormalWebChar"/>
    <w:uiPriority w:val="99"/>
    <w:rsid w:val="00D442DC"/>
    <w:pPr>
      <w:spacing w:before="100" w:beforeAutospacing="1" w:after="100" w:afterAutospacing="1" w:line="240" w:lineRule="auto"/>
    </w:pPr>
    <w:rPr>
      <w:rFonts w:ascii="Times New Roman" w:hAnsi="Times New Roman"/>
      <w:sz w:val="24"/>
      <w:lang w:eastAsia="en-US"/>
    </w:rPr>
  </w:style>
  <w:style w:type="character" w:customStyle="1" w:styleId="caps">
    <w:name w:val="caps"/>
    <w:basedOn w:val="DefaultParagraphFont"/>
    <w:rsid w:val="00D442DC"/>
    <w:rPr>
      <w:rFonts w:cs="Times New Roman"/>
    </w:rPr>
  </w:style>
  <w:style w:type="character" w:customStyle="1" w:styleId="NormalWebChar">
    <w:name w:val="Normal (Web) Char"/>
    <w:basedOn w:val="DefaultParagraphFont"/>
    <w:link w:val="NormalWeb"/>
    <w:uiPriority w:val="99"/>
    <w:locked/>
    <w:rsid w:val="00D442DC"/>
    <w:rPr>
      <w:rFonts w:cs="Times New Roman"/>
      <w:sz w:val="24"/>
      <w:szCs w:val="24"/>
      <w:lang w:val="en-US" w:eastAsia="en-US"/>
    </w:rPr>
  </w:style>
  <w:style w:type="character" w:styleId="CommentReference">
    <w:name w:val="annotation reference"/>
    <w:basedOn w:val="DefaultParagraphFont"/>
    <w:uiPriority w:val="99"/>
    <w:rsid w:val="00B3333D"/>
    <w:rPr>
      <w:rFonts w:cs="Times New Roman"/>
      <w:sz w:val="16"/>
      <w:szCs w:val="16"/>
    </w:rPr>
  </w:style>
  <w:style w:type="paragraph" w:styleId="CommentText">
    <w:name w:val="annotation text"/>
    <w:basedOn w:val="Normal"/>
    <w:link w:val="CommentTextChar"/>
    <w:uiPriority w:val="99"/>
    <w:rsid w:val="00B3333D"/>
    <w:rPr>
      <w:sz w:val="20"/>
      <w:szCs w:val="20"/>
    </w:rPr>
  </w:style>
  <w:style w:type="character" w:customStyle="1" w:styleId="CommentTextChar">
    <w:name w:val="Comment Text Char"/>
    <w:basedOn w:val="DefaultParagraphFont"/>
    <w:link w:val="CommentText"/>
    <w:uiPriority w:val="99"/>
    <w:locked/>
    <w:rsid w:val="00B3333D"/>
    <w:rPr>
      <w:rFonts w:ascii="Arial" w:hAnsi="Arial" w:cs="Times New Roman"/>
      <w:lang w:eastAsia="da-DK"/>
    </w:rPr>
  </w:style>
  <w:style w:type="paragraph" w:styleId="CommentSubject">
    <w:name w:val="annotation subject"/>
    <w:basedOn w:val="CommentText"/>
    <w:next w:val="CommentText"/>
    <w:link w:val="CommentSubjectChar"/>
    <w:uiPriority w:val="99"/>
    <w:rsid w:val="00B3333D"/>
    <w:rPr>
      <w:b/>
      <w:bCs/>
    </w:rPr>
  </w:style>
  <w:style w:type="character" w:customStyle="1" w:styleId="CommentSubjectChar">
    <w:name w:val="Comment Subject Char"/>
    <w:basedOn w:val="CommentTextChar"/>
    <w:link w:val="CommentSubject"/>
    <w:uiPriority w:val="99"/>
    <w:locked/>
    <w:rsid w:val="00B3333D"/>
    <w:rPr>
      <w:rFonts w:ascii="Arial" w:hAnsi="Arial" w:cs="Times New Roman"/>
      <w:b/>
      <w:bCs/>
      <w:lang w:eastAsia="da-DK"/>
    </w:rPr>
  </w:style>
  <w:style w:type="paragraph" w:customStyle="1" w:styleId="bodytext">
    <w:name w:val="bodytext"/>
    <w:basedOn w:val="Normal"/>
    <w:rsid w:val="003B0941"/>
    <w:pPr>
      <w:spacing w:line="183" w:lineRule="atLeast"/>
    </w:pPr>
    <w:rPr>
      <w:rFonts w:cs="Arial"/>
      <w:color w:val="000000"/>
      <w:sz w:val="13"/>
      <w:szCs w:val="13"/>
      <w:lang w:val="en-CA" w:eastAsia="en-CA"/>
    </w:rPr>
  </w:style>
  <w:style w:type="paragraph" w:styleId="TOCHeading">
    <w:name w:val="TOC Heading"/>
    <w:basedOn w:val="Heading1"/>
    <w:next w:val="Normal"/>
    <w:uiPriority w:val="39"/>
    <w:semiHidden/>
    <w:unhideWhenUsed/>
    <w:qFormat/>
    <w:rsid w:val="000F4C02"/>
    <w:pPr>
      <w:keepLines/>
      <w:spacing w:before="480" w:after="0" w:line="276" w:lineRule="auto"/>
      <w:outlineLvl w:val="9"/>
    </w:pPr>
    <w:rPr>
      <w:rFonts w:ascii="Cambria" w:hAnsi="Cambria" w:cs="Times New Roman"/>
      <w:b/>
      <w:color w:val="365F91"/>
      <w:kern w:val="0"/>
      <w:sz w:val="28"/>
      <w:szCs w:val="28"/>
      <w:lang w:eastAsia="en-US"/>
    </w:rPr>
  </w:style>
  <w:style w:type="numbering" w:customStyle="1" w:styleId="Style2">
    <w:name w:val="Style2"/>
    <w:rsid w:val="00E26876"/>
    <w:pPr>
      <w:numPr>
        <w:numId w:val="6"/>
      </w:numPr>
    </w:pPr>
  </w:style>
  <w:style w:type="numbering" w:customStyle="1" w:styleId="Style1">
    <w:name w:val="Style1"/>
    <w:rsid w:val="00E26876"/>
    <w:pPr>
      <w:numPr>
        <w:numId w:val="4"/>
      </w:numPr>
    </w:pPr>
  </w:style>
  <w:style w:type="numbering" w:customStyle="1" w:styleId="Style4">
    <w:name w:val="Style4"/>
    <w:rsid w:val="00E26876"/>
    <w:pPr>
      <w:numPr>
        <w:numId w:val="9"/>
      </w:numPr>
    </w:pPr>
  </w:style>
  <w:style w:type="numbering" w:customStyle="1" w:styleId="Style3">
    <w:name w:val="Style3"/>
    <w:rsid w:val="00E26876"/>
    <w:pPr>
      <w:numPr>
        <w:numId w:val="8"/>
      </w:numPr>
    </w:pPr>
  </w:style>
  <w:style w:type="character" w:styleId="FollowedHyperlink">
    <w:name w:val="FollowedHyperlink"/>
    <w:basedOn w:val="DefaultParagraphFont"/>
    <w:rsid w:val="007352EE"/>
    <w:rPr>
      <w:color w:val="800080" w:themeColor="followedHyperlink"/>
      <w:u w:val="single"/>
    </w:rPr>
  </w:style>
  <w:style w:type="numbering" w:customStyle="1" w:styleId="Style5">
    <w:name w:val="Style5"/>
    <w:uiPriority w:val="99"/>
    <w:rsid w:val="00E34778"/>
    <w:pPr>
      <w:numPr>
        <w:numId w:val="18"/>
      </w:numPr>
    </w:pPr>
  </w:style>
  <w:style w:type="paragraph" w:styleId="Revision">
    <w:name w:val="Revision"/>
    <w:hidden/>
    <w:uiPriority w:val="99"/>
    <w:semiHidden/>
    <w:rsid w:val="006B3B11"/>
    <w:rPr>
      <w:rFonts w:ascii="Arial" w:hAnsi="Arial"/>
      <w:sz w:val="22"/>
      <w:szCs w:val="24"/>
      <w:lang w:eastAsia="da-DK"/>
    </w:rPr>
  </w:style>
  <w:style w:type="character" w:customStyle="1" w:styleId="text13760font1">
    <w:name w:val="text13760font1"/>
    <w:basedOn w:val="DefaultParagraphFont"/>
    <w:rsid w:val="000A3963"/>
    <w:rPr>
      <w:rFonts w:ascii="Arial" w:hAnsi="Arial" w:cs="Arial" w:hint="default"/>
      <w:color w:val="010101"/>
      <w:sz w:val="20"/>
      <w:szCs w:val="20"/>
    </w:rPr>
  </w:style>
  <w:style w:type="character" w:customStyle="1" w:styleId="text14859font2">
    <w:name w:val="text14859font2"/>
    <w:basedOn w:val="DefaultParagraphFont"/>
    <w:rsid w:val="000A3963"/>
    <w:rPr>
      <w:rFonts w:ascii="Arial" w:hAnsi="Arial" w:cs="Arial" w:hint="default"/>
      <w:color w:val="010101"/>
      <w:sz w:val="20"/>
      <w:szCs w:val="20"/>
    </w:rPr>
  </w:style>
  <w:style w:type="paragraph" w:styleId="NoSpacing">
    <w:name w:val="No Spacing"/>
    <w:uiPriority w:val="1"/>
    <w:qFormat/>
    <w:rsid w:val="000A3963"/>
    <w:rPr>
      <w:rFonts w:asciiTheme="minorHAnsi" w:eastAsiaTheme="minorHAnsi" w:hAnsiTheme="minorHAnsi" w:cstheme="minorBidi"/>
      <w:sz w:val="22"/>
      <w:szCs w:val="22"/>
      <w:lang w:val="en-GB"/>
    </w:rPr>
  </w:style>
  <w:style w:type="character" w:customStyle="1" w:styleId="apple-converted-space">
    <w:name w:val="apple-converted-space"/>
    <w:basedOn w:val="DefaultParagraphFont"/>
    <w:rsid w:val="002E1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230">
      <w:bodyDiv w:val="1"/>
      <w:marLeft w:val="0"/>
      <w:marRight w:val="0"/>
      <w:marTop w:val="0"/>
      <w:marBottom w:val="0"/>
      <w:divBdr>
        <w:top w:val="none" w:sz="0" w:space="0" w:color="auto"/>
        <w:left w:val="none" w:sz="0" w:space="0" w:color="auto"/>
        <w:bottom w:val="none" w:sz="0" w:space="0" w:color="auto"/>
        <w:right w:val="none" w:sz="0" w:space="0" w:color="auto"/>
      </w:divBdr>
    </w:div>
    <w:div w:id="45375197">
      <w:bodyDiv w:val="1"/>
      <w:marLeft w:val="0"/>
      <w:marRight w:val="0"/>
      <w:marTop w:val="0"/>
      <w:marBottom w:val="0"/>
      <w:divBdr>
        <w:top w:val="none" w:sz="0" w:space="0" w:color="auto"/>
        <w:left w:val="none" w:sz="0" w:space="0" w:color="auto"/>
        <w:bottom w:val="none" w:sz="0" w:space="0" w:color="auto"/>
        <w:right w:val="none" w:sz="0" w:space="0" w:color="auto"/>
      </w:divBdr>
    </w:div>
    <w:div w:id="73356736">
      <w:bodyDiv w:val="1"/>
      <w:marLeft w:val="0"/>
      <w:marRight w:val="0"/>
      <w:marTop w:val="0"/>
      <w:marBottom w:val="0"/>
      <w:divBdr>
        <w:top w:val="none" w:sz="0" w:space="0" w:color="auto"/>
        <w:left w:val="none" w:sz="0" w:space="0" w:color="auto"/>
        <w:bottom w:val="none" w:sz="0" w:space="0" w:color="auto"/>
        <w:right w:val="none" w:sz="0" w:space="0" w:color="auto"/>
      </w:divBdr>
    </w:div>
    <w:div w:id="116030504">
      <w:bodyDiv w:val="1"/>
      <w:marLeft w:val="0"/>
      <w:marRight w:val="0"/>
      <w:marTop w:val="0"/>
      <w:marBottom w:val="0"/>
      <w:divBdr>
        <w:top w:val="none" w:sz="0" w:space="0" w:color="auto"/>
        <w:left w:val="none" w:sz="0" w:space="0" w:color="auto"/>
        <w:bottom w:val="none" w:sz="0" w:space="0" w:color="auto"/>
        <w:right w:val="none" w:sz="0" w:space="0" w:color="auto"/>
      </w:divBdr>
    </w:div>
    <w:div w:id="161049161">
      <w:bodyDiv w:val="1"/>
      <w:marLeft w:val="0"/>
      <w:marRight w:val="0"/>
      <w:marTop w:val="0"/>
      <w:marBottom w:val="0"/>
      <w:divBdr>
        <w:top w:val="none" w:sz="0" w:space="0" w:color="auto"/>
        <w:left w:val="none" w:sz="0" w:space="0" w:color="auto"/>
        <w:bottom w:val="none" w:sz="0" w:space="0" w:color="auto"/>
        <w:right w:val="none" w:sz="0" w:space="0" w:color="auto"/>
      </w:divBdr>
    </w:div>
    <w:div w:id="170148103">
      <w:bodyDiv w:val="1"/>
      <w:marLeft w:val="0"/>
      <w:marRight w:val="0"/>
      <w:marTop w:val="0"/>
      <w:marBottom w:val="0"/>
      <w:divBdr>
        <w:top w:val="none" w:sz="0" w:space="0" w:color="auto"/>
        <w:left w:val="none" w:sz="0" w:space="0" w:color="auto"/>
        <w:bottom w:val="none" w:sz="0" w:space="0" w:color="auto"/>
        <w:right w:val="none" w:sz="0" w:space="0" w:color="auto"/>
      </w:divBdr>
    </w:div>
    <w:div w:id="204877278">
      <w:bodyDiv w:val="1"/>
      <w:marLeft w:val="0"/>
      <w:marRight w:val="0"/>
      <w:marTop w:val="0"/>
      <w:marBottom w:val="0"/>
      <w:divBdr>
        <w:top w:val="none" w:sz="0" w:space="0" w:color="auto"/>
        <w:left w:val="none" w:sz="0" w:space="0" w:color="auto"/>
        <w:bottom w:val="none" w:sz="0" w:space="0" w:color="auto"/>
        <w:right w:val="none" w:sz="0" w:space="0" w:color="auto"/>
      </w:divBdr>
    </w:div>
    <w:div w:id="306521299">
      <w:bodyDiv w:val="1"/>
      <w:marLeft w:val="0"/>
      <w:marRight w:val="0"/>
      <w:marTop w:val="0"/>
      <w:marBottom w:val="0"/>
      <w:divBdr>
        <w:top w:val="none" w:sz="0" w:space="0" w:color="auto"/>
        <w:left w:val="none" w:sz="0" w:space="0" w:color="auto"/>
        <w:bottom w:val="none" w:sz="0" w:space="0" w:color="auto"/>
        <w:right w:val="none" w:sz="0" w:space="0" w:color="auto"/>
      </w:divBdr>
    </w:div>
    <w:div w:id="333000909">
      <w:bodyDiv w:val="1"/>
      <w:marLeft w:val="0"/>
      <w:marRight w:val="0"/>
      <w:marTop w:val="0"/>
      <w:marBottom w:val="0"/>
      <w:divBdr>
        <w:top w:val="none" w:sz="0" w:space="0" w:color="auto"/>
        <w:left w:val="none" w:sz="0" w:space="0" w:color="auto"/>
        <w:bottom w:val="none" w:sz="0" w:space="0" w:color="auto"/>
        <w:right w:val="none" w:sz="0" w:space="0" w:color="auto"/>
      </w:divBdr>
    </w:div>
    <w:div w:id="336271761">
      <w:bodyDiv w:val="1"/>
      <w:marLeft w:val="0"/>
      <w:marRight w:val="0"/>
      <w:marTop w:val="0"/>
      <w:marBottom w:val="0"/>
      <w:divBdr>
        <w:top w:val="none" w:sz="0" w:space="0" w:color="auto"/>
        <w:left w:val="none" w:sz="0" w:space="0" w:color="auto"/>
        <w:bottom w:val="none" w:sz="0" w:space="0" w:color="auto"/>
        <w:right w:val="none" w:sz="0" w:space="0" w:color="auto"/>
      </w:divBdr>
    </w:div>
    <w:div w:id="431121961">
      <w:bodyDiv w:val="1"/>
      <w:marLeft w:val="0"/>
      <w:marRight w:val="0"/>
      <w:marTop w:val="0"/>
      <w:marBottom w:val="0"/>
      <w:divBdr>
        <w:top w:val="none" w:sz="0" w:space="0" w:color="auto"/>
        <w:left w:val="none" w:sz="0" w:space="0" w:color="auto"/>
        <w:bottom w:val="none" w:sz="0" w:space="0" w:color="auto"/>
        <w:right w:val="none" w:sz="0" w:space="0" w:color="auto"/>
      </w:divBdr>
      <w:divsChild>
        <w:div w:id="1154177885">
          <w:marLeft w:val="600"/>
          <w:marRight w:val="0"/>
          <w:marTop w:val="0"/>
          <w:marBottom w:val="0"/>
          <w:divBdr>
            <w:top w:val="none" w:sz="0" w:space="0" w:color="auto"/>
            <w:left w:val="none" w:sz="0" w:space="0" w:color="auto"/>
            <w:bottom w:val="none" w:sz="0" w:space="0" w:color="auto"/>
            <w:right w:val="none" w:sz="0" w:space="0" w:color="auto"/>
          </w:divBdr>
        </w:div>
      </w:divsChild>
    </w:div>
    <w:div w:id="466168156">
      <w:bodyDiv w:val="1"/>
      <w:marLeft w:val="0"/>
      <w:marRight w:val="0"/>
      <w:marTop w:val="0"/>
      <w:marBottom w:val="0"/>
      <w:divBdr>
        <w:top w:val="none" w:sz="0" w:space="0" w:color="auto"/>
        <w:left w:val="none" w:sz="0" w:space="0" w:color="auto"/>
        <w:bottom w:val="none" w:sz="0" w:space="0" w:color="auto"/>
        <w:right w:val="none" w:sz="0" w:space="0" w:color="auto"/>
      </w:divBdr>
    </w:div>
    <w:div w:id="474838026">
      <w:bodyDiv w:val="1"/>
      <w:marLeft w:val="0"/>
      <w:marRight w:val="0"/>
      <w:marTop w:val="0"/>
      <w:marBottom w:val="0"/>
      <w:divBdr>
        <w:top w:val="none" w:sz="0" w:space="0" w:color="auto"/>
        <w:left w:val="none" w:sz="0" w:space="0" w:color="auto"/>
        <w:bottom w:val="none" w:sz="0" w:space="0" w:color="auto"/>
        <w:right w:val="none" w:sz="0" w:space="0" w:color="auto"/>
      </w:divBdr>
    </w:div>
    <w:div w:id="762259983">
      <w:bodyDiv w:val="1"/>
      <w:marLeft w:val="0"/>
      <w:marRight w:val="0"/>
      <w:marTop w:val="0"/>
      <w:marBottom w:val="0"/>
      <w:divBdr>
        <w:top w:val="none" w:sz="0" w:space="0" w:color="auto"/>
        <w:left w:val="none" w:sz="0" w:space="0" w:color="auto"/>
        <w:bottom w:val="none" w:sz="0" w:space="0" w:color="auto"/>
        <w:right w:val="none" w:sz="0" w:space="0" w:color="auto"/>
      </w:divBdr>
    </w:div>
    <w:div w:id="777260515">
      <w:bodyDiv w:val="1"/>
      <w:marLeft w:val="0"/>
      <w:marRight w:val="0"/>
      <w:marTop w:val="0"/>
      <w:marBottom w:val="0"/>
      <w:divBdr>
        <w:top w:val="none" w:sz="0" w:space="0" w:color="auto"/>
        <w:left w:val="none" w:sz="0" w:space="0" w:color="auto"/>
        <w:bottom w:val="none" w:sz="0" w:space="0" w:color="auto"/>
        <w:right w:val="none" w:sz="0" w:space="0" w:color="auto"/>
      </w:divBdr>
    </w:div>
    <w:div w:id="779181163">
      <w:bodyDiv w:val="1"/>
      <w:marLeft w:val="0"/>
      <w:marRight w:val="0"/>
      <w:marTop w:val="0"/>
      <w:marBottom w:val="0"/>
      <w:divBdr>
        <w:top w:val="none" w:sz="0" w:space="0" w:color="auto"/>
        <w:left w:val="none" w:sz="0" w:space="0" w:color="auto"/>
        <w:bottom w:val="none" w:sz="0" w:space="0" w:color="auto"/>
        <w:right w:val="none" w:sz="0" w:space="0" w:color="auto"/>
      </w:divBdr>
    </w:div>
    <w:div w:id="868958163">
      <w:bodyDiv w:val="1"/>
      <w:marLeft w:val="0"/>
      <w:marRight w:val="0"/>
      <w:marTop w:val="0"/>
      <w:marBottom w:val="0"/>
      <w:divBdr>
        <w:top w:val="none" w:sz="0" w:space="0" w:color="auto"/>
        <w:left w:val="none" w:sz="0" w:space="0" w:color="auto"/>
        <w:bottom w:val="none" w:sz="0" w:space="0" w:color="auto"/>
        <w:right w:val="none" w:sz="0" w:space="0" w:color="auto"/>
      </w:divBdr>
    </w:div>
    <w:div w:id="873881526">
      <w:bodyDiv w:val="1"/>
      <w:marLeft w:val="0"/>
      <w:marRight w:val="0"/>
      <w:marTop w:val="0"/>
      <w:marBottom w:val="0"/>
      <w:divBdr>
        <w:top w:val="none" w:sz="0" w:space="0" w:color="auto"/>
        <w:left w:val="none" w:sz="0" w:space="0" w:color="auto"/>
        <w:bottom w:val="none" w:sz="0" w:space="0" w:color="auto"/>
        <w:right w:val="none" w:sz="0" w:space="0" w:color="auto"/>
      </w:divBdr>
    </w:div>
    <w:div w:id="905073207">
      <w:bodyDiv w:val="1"/>
      <w:marLeft w:val="0"/>
      <w:marRight w:val="0"/>
      <w:marTop w:val="0"/>
      <w:marBottom w:val="0"/>
      <w:divBdr>
        <w:top w:val="none" w:sz="0" w:space="0" w:color="auto"/>
        <w:left w:val="none" w:sz="0" w:space="0" w:color="auto"/>
        <w:bottom w:val="none" w:sz="0" w:space="0" w:color="auto"/>
        <w:right w:val="none" w:sz="0" w:space="0" w:color="auto"/>
      </w:divBdr>
    </w:div>
    <w:div w:id="906454295">
      <w:bodyDiv w:val="1"/>
      <w:marLeft w:val="0"/>
      <w:marRight w:val="0"/>
      <w:marTop w:val="0"/>
      <w:marBottom w:val="0"/>
      <w:divBdr>
        <w:top w:val="none" w:sz="0" w:space="0" w:color="auto"/>
        <w:left w:val="none" w:sz="0" w:space="0" w:color="auto"/>
        <w:bottom w:val="none" w:sz="0" w:space="0" w:color="auto"/>
        <w:right w:val="none" w:sz="0" w:space="0" w:color="auto"/>
      </w:divBdr>
    </w:div>
    <w:div w:id="909736008">
      <w:bodyDiv w:val="1"/>
      <w:marLeft w:val="0"/>
      <w:marRight w:val="0"/>
      <w:marTop w:val="0"/>
      <w:marBottom w:val="0"/>
      <w:divBdr>
        <w:top w:val="none" w:sz="0" w:space="0" w:color="auto"/>
        <w:left w:val="none" w:sz="0" w:space="0" w:color="auto"/>
        <w:bottom w:val="none" w:sz="0" w:space="0" w:color="auto"/>
        <w:right w:val="none" w:sz="0" w:space="0" w:color="auto"/>
      </w:divBdr>
    </w:div>
    <w:div w:id="938298455">
      <w:bodyDiv w:val="1"/>
      <w:marLeft w:val="0"/>
      <w:marRight w:val="0"/>
      <w:marTop w:val="0"/>
      <w:marBottom w:val="0"/>
      <w:divBdr>
        <w:top w:val="none" w:sz="0" w:space="0" w:color="auto"/>
        <w:left w:val="none" w:sz="0" w:space="0" w:color="auto"/>
        <w:bottom w:val="none" w:sz="0" w:space="0" w:color="auto"/>
        <w:right w:val="none" w:sz="0" w:space="0" w:color="auto"/>
      </w:divBdr>
    </w:div>
    <w:div w:id="1052578893">
      <w:bodyDiv w:val="1"/>
      <w:marLeft w:val="0"/>
      <w:marRight w:val="0"/>
      <w:marTop w:val="0"/>
      <w:marBottom w:val="0"/>
      <w:divBdr>
        <w:top w:val="none" w:sz="0" w:space="0" w:color="auto"/>
        <w:left w:val="none" w:sz="0" w:space="0" w:color="auto"/>
        <w:bottom w:val="none" w:sz="0" w:space="0" w:color="auto"/>
        <w:right w:val="none" w:sz="0" w:space="0" w:color="auto"/>
      </w:divBdr>
    </w:div>
    <w:div w:id="1086074553">
      <w:bodyDiv w:val="1"/>
      <w:marLeft w:val="0"/>
      <w:marRight w:val="0"/>
      <w:marTop w:val="0"/>
      <w:marBottom w:val="0"/>
      <w:divBdr>
        <w:top w:val="none" w:sz="0" w:space="0" w:color="auto"/>
        <w:left w:val="none" w:sz="0" w:space="0" w:color="auto"/>
        <w:bottom w:val="none" w:sz="0" w:space="0" w:color="auto"/>
        <w:right w:val="none" w:sz="0" w:space="0" w:color="auto"/>
      </w:divBdr>
    </w:div>
    <w:div w:id="1086145747">
      <w:bodyDiv w:val="1"/>
      <w:marLeft w:val="0"/>
      <w:marRight w:val="0"/>
      <w:marTop w:val="0"/>
      <w:marBottom w:val="0"/>
      <w:divBdr>
        <w:top w:val="none" w:sz="0" w:space="0" w:color="auto"/>
        <w:left w:val="none" w:sz="0" w:space="0" w:color="auto"/>
        <w:bottom w:val="none" w:sz="0" w:space="0" w:color="auto"/>
        <w:right w:val="none" w:sz="0" w:space="0" w:color="auto"/>
      </w:divBdr>
    </w:div>
    <w:div w:id="1155102840">
      <w:bodyDiv w:val="1"/>
      <w:marLeft w:val="0"/>
      <w:marRight w:val="0"/>
      <w:marTop w:val="0"/>
      <w:marBottom w:val="0"/>
      <w:divBdr>
        <w:top w:val="none" w:sz="0" w:space="0" w:color="auto"/>
        <w:left w:val="none" w:sz="0" w:space="0" w:color="auto"/>
        <w:bottom w:val="none" w:sz="0" w:space="0" w:color="auto"/>
        <w:right w:val="none" w:sz="0" w:space="0" w:color="auto"/>
      </w:divBdr>
    </w:div>
    <w:div w:id="1159805664">
      <w:bodyDiv w:val="1"/>
      <w:marLeft w:val="0"/>
      <w:marRight w:val="0"/>
      <w:marTop w:val="0"/>
      <w:marBottom w:val="0"/>
      <w:divBdr>
        <w:top w:val="none" w:sz="0" w:space="0" w:color="auto"/>
        <w:left w:val="none" w:sz="0" w:space="0" w:color="auto"/>
        <w:bottom w:val="none" w:sz="0" w:space="0" w:color="auto"/>
        <w:right w:val="none" w:sz="0" w:space="0" w:color="auto"/>
      </w:divBdr>
    </w:div>
    <w:div w:id="1218474318">
      <w:bodyDiv w:val="1"/>
      <w:marLeft w:val="0"/>
      <w:marRight w:val="0"/>
      <w:marTop w:val="0"/>
      <w:marBottom w:val="0"/>
      <w:divBdr>
        <w:top w:val="none" w:sz="0" w:space="0" w:color="auto"/>
        <w:left w:val="none" w:sz="0" w:space="0" w:color="auto"/>
        <w:bottom w:val="none" w:sz="0" w:space="0" w:color="auto"/>
        <w:right w:val="none" w:sz="0" w:space="0" w:color="auto"/>
      </w:divBdr>
    </w:div>
    <w:div w:id="1264261321">
      <w:bodyDiv w:val="1"/>
      <w:marLeft w:val="0"/>
      <w:marRight w:val="0"/>
      <w:marTop w:val="0"/>
      <w:marBottom w:val="0"/>
      <w:divBdr>
        <w:top w:val="none" w:sz="0" w:space="0" w:color="auto"/>
        <w:left w:val="none" w:sz="0" w:space="0" w:color="auto"/>
        <w:bottom w:val="none" w:sz="0" w:space="0" w:color="auto"/>
        <w:right w:val="none" w:sz="0" w:space="0" w:color="auto"/>
      </w:divBdr>
    </w:div>
    <w:div w:id="1277827888">
      <w:bodyDiv w:val="1"/>
      <w:marLeft w:val="0"/>
      <w:marRight w:val="0"/>
      <w:marTop w:val="0"/>
      <w:marBottom w:val="0"/>
      <w:divBdr>
        <w:top w:val="none" w:sz="0" w:space="0" w:color="auto"/>
        <w:left w:val="none" w:sz="0" w:space="0" w:color="auto"/>
        <w:bottom w:val="none" w:sz="0" w:space="0" w:color="auto"/>
        <w:right w:val="none" w:sz="0" w:space="0" w:color="auto"/>
      </w:divBdr>
    </w:div>
    <w:div w:id="1280451458">
      <w:bodyDiv w:val="1"/>
      <w:marLeft w:val="0"/>
      <w:marRight w:val="0"/>
      <w:marTop w:val="0"/>
      <w:marBottom w:val="0"/>
      <w:divBdr>
        <w:top w:val="none" w:sz="0" w:space="0" w:color="auto"/>
        <w:left w:val="none" w:sz="0" w:space="0" w:color="auto"/>
        <w:bottom w:val="none" w:sz="0" w:space="0" w:color="auto"/>
        <w:right w:val="none" w:sz="0" w:space="0" w:color="auto"/>
      </w:divBdr>
    </w:div>
    <w:div w:id="1296643043">
      <w:bodyDiv w:val="1"/>
      <w:marLeft w:val="0"/>
      <w:marRight w:val="0"/>
      <w:marTop w:val="0"/>
      <w:marBottom w:val="0"/>
      <w:divBdr>
        <w:top w:val="none" w:sz="0" w:space="0" w:color="auto"/>
        <w:left w:val="none" w:sz="0" w:space="0" w:color="auto"/>
        <w:bottom w:val="none" w:sz="0" w:space="0" w:color="auto"/>
        <w:right w:val="none" w:sz="0" w:space="0" w:color="auto"/>
      </w:divBdr>
    </w:div>
    <w:div w:id="1383017909">
      <w:marLeft w:val="0"/>
      <w:marRight w:val="0"/>
      <w:marTop w:val="0"/>
      <w:marBottom w:val="0"/>
      <w:divBdr>
        <w:top w:val="none" w:sz="0" w:space="0" w:color="auto"/>
        <w:left w:val="none" w:sz="0" w:space="0" w:color="auto"/>
        <w:bottom w:val="none" w:sz="0" w:space="0" w:color="auto"/>
        <w:right w:val="none" w:sz="0" w:space="0" w:color="auto"/>
      </w:divBdr>
    </w:div>
    <w:div w:id="1456945253">
      <w:bodyDiv w:val="1"/>
      <w:marLeft w:val="0"/>
      <w:marRight w:val="0"/>
      <w:marTop w:val="0"/>
      <w:marBottom w:val="0"/>
      <w:divBdr>
        <w:top w:val="none" w:sz="0" w:space="0" w:color="auto"/>
        <w:left w:val="none" w:sz="0" w:space="0" w:color="auto"/>
        <w:bottom w:val="none" w:sz="0" w:space="0" w:color="auto"/>
        <w:right w:val="none" w:sz="0" w:space="0" w:color="auto"/>
      </w:divBdr>
    </w:div>
    <w:div w:id="1468354479">
      <w:bodyDiv w:val="1"/>
      <w:marLeft w:val="0"/>
      <w:marRight w:val="0"/>
      <w:marTop w:val="0"/>
      <w:marBottom w:val="0"/>
      <w:divBdr>
        <w:top w:val="none" w:sz="0" w:space="0" w:color="auto"/>
        <w:left w:val="none" w:sz="0" w:space="0" w:color="auto"/>
        <w:bottom w:val="none" w:sz="0" w:space="0" w:color="auto"/>
        <w:right w:val="none" w:sz="0" w:space="0" w:color="auto"/>
      </w:divBdr>
    </w:div>
    <w:div w:id="1498694459">
      <w:bodyDiv w:val="1"/>
      <w:marLeft w:val="0"/>
      <w:marRight w:val="0"/>
      <w:marTop w:val="0"/>
      <w:marBottom w:val="0"/>
      <w:divBdr>
        <w:top w:val="none" w:sz="0" w:space="0" w:color="auto"/>
        <w:left w:val="none" w:sz="0" w:space="0" w:color="auto"/>
        <w:bottom w:val="none" w:sz="0" w:space="0" w:color="auto"/>
        <w:right w:val="none" w:sz="0" w:space="0" w:color="auto"/>
      </w:divBdr>
    </w:div>
    <w:div w:id="1534801994">
      <w:bodyDiv w:val="1"/>
      <w:marLeft w:val="0"/>
      <w:marRight w:val="0"/>
      <w:marTop w:val="0"/>
      <w:marBottom w:val="0"/>
      <w:divBdr>
        <w:top w:val="none" w:sz="0" w:space="0" w:color="auto"/>
        <w:left w:val="none" w:sz="0" w:space="0" w:color="auto"/>
        <w:bottom w:val="none" w:sz="0" w:space="0" w:color="auto"/>
        <w:right w:val="none" w:sz="0" w:space="0" w:color="auto"/>
      </w:divBdr>
    </w:div>
    <w:div w:id="1649284675">
      <w:bodyDiv w:val="1"/>
      <w:marLeft w:val="0"/>
      <w:marRight w:val="0"/>
      <w:marTop w:val="0"/>
      <w:marBottom w:val="0"/>
      <w:divBdr>
        <w:top w:val="none" w:sz="0" w:space="0" w:color="auto"/>
        <w:left w:val="none" w:sz="0" w:space="0" w:color="auto"/>
        <w:bottom w:val="none" w:sz="0" w:space="0" w:color="auto"/>
        <w:right w:val="none" w:sz="0" w:space="0" w:color="auto"/>
      </w:divBdr>
    </w:div>
    <w:div w:id="1668170901">
      <w:bodyDiv w:val="1"/>
      <w:marLeft w:val="0"/>
      <w:marRight w:val="0"/>
      <w:marTop w:val="0"/>
      <w:marBottom w:val="0"/>
      <w:divBdr>
        <w:top w:val="none" w:sz="0" w:space="0" w:color="auto"/>
        <w:left w:val="none" w:sz="0" w:space="0" w:color="auto"/>
        <w:bottom w:val="none" w:sz="0" w:space="0" w:color="auto"/>
        <w:right w:val="none" w:sz="0" w:space="0" w:color="auto"/>
      </w:divBdr>
    </w:div>
    <w:div w:id="1676223908">
      <w:bodyDiv w:val="1"/>
      <w:marLeft w:val="0"/>
      <w:marRight w:val="0"/>
      <w:marTop w:val="0"/>
      <w:marBottom w:val="0"/>
      <w:divBdr>
        <w:top w:val="none" w:sz="0" w:space="0" w:color="auto"/>
        <w:left w:val="none" w:sz="0" w:space="0" w:color="auto"/>
        <w:bottom w:val="none" w:sz="0" w:space="0" w:color="auto"/>
        <w:right w:val="none" w:sz="0" w:space="0" w:color="auto"/>
      </w:divBdr>
    </w:div>
    <w:div w:id="1703049599">
      <w:bodyDiv w:val="1"/>
      <w:marLeft w:val="0"/>
      <w:marRight w:val="0"/>
      <w:marTop w:val="0"/>
      <w:marBottom w:val="0"/>
      <w:divBdr>
        <w:top w:val="none" w:sz="0" w:space="0" w:color="auto"/>
        <w:left w:val="none" w:sz="0" w:space="0" w:color="auto"/>
        <w:bottom w:val="none" w:sz="0" w:space="0" w:color="auto"/>
        <w:right w:val="none" w:sz="0" w:space="0" w:color="auto"/>
      </w:divBdr>
    </w:div>
    <w:div w:id="1720398938">
      <w:bodyDiv w:val="1"/>
      <w:marLeft w:val="0"/>
      <w:marRight w:val="0"/>
      <w:marTop w:val="0"/>
      <w:marBottom w:val="0"/>
      <w:divBdr>
        <w:top w:val="none" w:sz="0" w:space="0" w:color="auto"/>
        <w:left w:val="none" w:sz="0" w:space="0" w:color="auto"/>
        <w:bottom w:val="none" w:sz="0" w:space="0" w:color="auto"/>
        <w:right w:val="none" w:sz="0" w:space="0" w:color="auto"/>
      </w:divBdr>
    </w:div>
    <w:div w:id="1745227121">
      <w:bodyDiv w:val="1"/>
      <w:marLeft w:val="0"/>
      <w:marRight w:val="0"/>
      <w:marTop w:val="0"/>
      <w:marBottom w:val="0"/>
      <w:divBdr>
        <w:top w:val="none" w:sz="0" w:space="0" w:color="auto"/>
        <w:left w:val="none" w:sz="0" w:space="0" w:color="auto"/>
        <w:bottom w:val="none" w:sz="0" w:space="0" w:color="auto"/>
        <w:right w:val="none" w:sz="0" w:space="0" w:color="auto"/>
      </w:divBdr>
    </w:div>
    <w:div w:id="1850679769">
      <w:bodyDiv w:val="1"/>
      <w:marLeft w:val="0"/>
      <w:marRight w:val="0"/>
      <w:marTop w:val="0"/>
      <w:marBottom w:val="0"/>
      <w:divBdr>
        <w:top w:val="none" w:sz="0" w:space="0" w:color="auto"/>
        <w:left w:val="none" w:sz="0" w:space="0" w:color="auto"/>
        <w:bottom w:val="none" w:sz="0" w:space="0" w:color="auto"/>
        <w:right w:val="none" w:sz="0" w:space="0" w:color="auto"/>
      </w:divBdr>
    </w:div>
    <w:div w:id="2008435738">
      <w:bodyDiv w:val="1"/>
      <w:marLeft w:val="0"/>
      <w:marRight w:val="0"/>
      <w:marTop w:val="0"/>
      <w:marBottom w:val="0"/>
      <w:divBdr>
        <w:top w:val="none" w:sz="0" w:space="0" w:color="auto"/>
        <w:left w:val="none" w:sz="0" w:space="0" w:color="auto"/>
        <w:bottom w:val="none" w:sz="0" w:space="0" w:color="auto"/>
        <w:right w:val="none" w:sz="0" w:space="0" w:color="auto"/>
      </w:divBdr>
    </w:div>
    <w:div w:id="2044862225">
      <w:bodyDiv w:val="1"/>
      <w:marLeft w:val="0"/>
      <w:marRight w:val="0"/>
      <w:marTop w:val="0"/>
      <w:marBottom w:val="0"/>
      <w:divBdr>
        <w:top w:val="none" w:sz="0" w:space="0" w:color="auto"/>
        <w:left w:val="none" w:sz="0" w:space="0" w:color="auto"/>
        <w:bottom w:val="none" w:sz="0" w:space="0" w:color="auto"/>
        <w:right w:val="none" w:sz="0" w:space="0" w:color="auto"/>
      </w:divBdr>
    </w:div>
    <w:div w:id="2054845626">
      <w:bodyDiv w:val="1"/>
      <w:marLeft w:val="0"/>
      <w:marRight w:val="0"/>
      <w:marTop w:val="0"/>
      <w:marBottom w:val="0"/>
      <w:divBdr>
        <w:top w:val="none" w:sz="0" w:space="0" w:color="auto"/>
        <w:left w:val="none" w:sz="0" w:space="0" w:color="auto"/>
        <w:bottom w:val="none" w:sz="0" w:space="0" w:color="auto"/>
        <w:right w:val="none" w:sz="0" w:space="0" w:color="auto"/>
      </w:divBdr>
    </w:div>
    <w:div w:id="2109422683">
      <w:bodyDiv w:val="1"/>
      <w:marLeft w:val="0"/>
      <w:marRight w:val="0"/>
      <w:marTop w:val="0"/>
      <w:marBottom w:val="0"/>
      <w:divBdr>
        <w:top w:val="none" w:sz="0" w:space="0" w:color="auto"/>
        <w:left w:val="none" w:sz="0" w:space="0" w:color="auto"/>
        <w:bottom w:val="none" w:sz="0" w:space="0" w:color="auto"/>
        <w:right w:val="none" w:sz="0" w:space="0" w:color="auto"/>
      </w:divBdr>
    </w:div>
    <w:div w:id="21292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csfe.aceworkspace.net/sf/docman/do/downloadDocument/projects.mapping_service_team/docman.root.documentation.education_and_training/doc6264"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oleObject" Target="embeddings/oleObject2.bin"/><Relationship Id="rId76" Type="http://schemas.openxmlformats.org/officeDocument/2006/relationships/oleObject" Target="embeddings/oleObject6.bin"/><Relationship Id="rId84" Type="http://schemas.openxmlformats.org/officeDocument/2006/relationships/oleObject" Target="embeddings/oleObject9.bin"/><Relationship Id="rId89" Type="http://schemas.openxmlformats.org/officeDocument/2006/relationships/image" Target="media/image57.emf"/><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oleObject" Target="embeddings/oleObject1.bin"/><Relationship Id="rId74" Type="http://schemas.openxmlformats.org/officeDocument/2006/relationships/oleObject" Target="embeddings/oleObject5.bin"/><Relationship Id="rId79" Type="http://schemas.openxmlformats.org/officeDocument/2006/relationships/oleObject" Target="embeddings/oleObject7.bin"/><Relationship Id="rId87"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hyperlink" Target="http://apps.who.int/classifications/apps/icd/icd10training/" TargetMode="External"/><Relationship Id="rId82" Type="http://schemas.openxmlformats.org/officeDocument/2006/relationships/oleObject" Target="embeddings/oleObject8.bin"/><Relationship Id="rId90" Type="http://schemas.openxmlformats.org/officeDocument/2006/relationships/header" Target="header5.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hyperlink" Target="http://apps.who.int/classifications/apps/icd/icd10training/" TargetMode="External"/><Relationship Id="rId27" Type="http://schemas.openxmlformats.org/officeDocument/2006/relationships/image" Target="media/image13.png"/><Relationship Id="rId30" Type="http://schemas.openxmlformats.org/officeDocument/2006/relationships/hyperlink" Target="http://apps.who.int/classifications/apps/icd/icd10training/ICD-10%20training/Start/index.html" TargetMode="External"/><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48.png"/><Relationship Id="rId77" Type="http://schemas.openxmlformats.org/officeDocument/2006/relationships/hyperlink" Target="http://www.orphanet.com"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oleObject" Target="embeddings/oleObject4.bin"/><Relationship Id="rId80" Type="http://schemas.openxmlformats.org/officeDocument/2006/relationships/hyperlink" Target="http://www.orphanet.com" TargetMode="External"/><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apps.who.int/classifications/apps/icd/icd10training/" TargetMode="External"/><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oleObject" Target="embeddings/oleObject3.bin"/><Relationship Id="rId75" Type="http://schemas.openxmlformats.org/officeDocument/2006/relationships/image" Target="media/image51.png"/><Relationship Id="rId83" Type="http://schemas.openxmlformats.org/officeDocument/2006/relationships/image" Target="media/image54.png"/><Relationship Id="rId88" Type="http://schemas.openxmlformats.org/officeDocument/2006/relationships/oleObject" Target="embeddings/oleObject11.bin"/><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apps.who.int/classifications/apps/icd/icd10training/ICD-10%20training/Start/index.html"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image" Target="media/image52.png"/><Relationship Id="rId81" Type="http://schemas.openxmlformats.org/officeDocument/2006/relationships/image" Target="media/image53.png"/><Relationship Id="rId86" Type="http://schemas.openxmlformats.org/officeDocument/2006/relationships/oleObject" Target="embeddings/oleObject10.bin"/><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esri.ie/health_information/hipe/clinical_coding/irish_coding_standards/" TargetMode="External"/><Relationship Id="rId2" Type="http://schemas.openxmlformats.org/officeDocument/2006/relationships/hyperlink" Target="http://nccc.uow.edu.au/index.html" TargetMode="External"/><Relationship Id="rId1" Type="http://schemas.openxmlformats.org/officeDocument/2006/relationships/hyperlink" Target="http://apps.who.int/classifications/apps/icd/icd10train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habr2\Desktop\Workstreams\IHTSDO%20Mapping\Map%20Training%20Project\Training%20Plan%20for%20SNOMED%20CT%20to%20ICD-10%20Mapping%20Personnel%20fraft%20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996F1-035B-4A83-8FD3-DCBC11C6B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 Plan for SNOMED CT to ICD-10 Mapping Personnel fraft v0.1</Template>
  <TotalTime>0</TotalTime>
  <Pages>74</Pages>
  <Words>9542</Words>
  <Characters>54394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IHTSDO Document</vt:lpstr>
    </vt:vector>
  </TitlesOfParts>
  <Company>AHIMA</Company>
  <LinksUpToDate>false</LinksUpToDate>
  <CharactersWithSpaces>63809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IHTSDO Document</dc:title>
  <dc:creator>habr2</dc:creator>
  <cp:lastModifiedBy>Krista</cp:lastModifiedBy>
  <cp:revision>2</cp:revision>
  <cp:lastPrinted>2012-09-04T11:37:00Z</cp:lastPrinted>
  <dcterms:created xsi:type="dcterms:W3CDTF">2013-12-26T20:40:00Z</dcterms:created>
  <dcterms:modified xsi:type="dcterms:W3CDTF">2013-12-26T20:40:00Z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ion at open">
    <vt:lpwstr>0.01</vt:lpwstr>
  </property>
  <property fmtid="{D5CDD505-2E9C-101B-9397-08002B2CF9AE}" pid="3" name="FirstClose">
    <vt:lpwstr>0</vt:lpwstr>
  </property>
  <property fmtid="{D5CDD505-2E9C-101B-9397-08002B2CF9AE}" pid="4" name="Edition at close">
    <vt:lpwstr>0.00</vt:lpwstr>
  </property>
  <property fmtid="{D5CDD505-2E9C-101B-9397-08002B2CF9AE}" pid="5" name="TemplateID">
    <vt:lpwstr>IHTSDO_Template</vt:lpwstr>
  </property>
</Properties>
</file>